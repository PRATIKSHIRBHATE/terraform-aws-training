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4FD1" w14:textId="77777777" w:rsidR="00130D76" w:rsidRPr="0017733C" w:rsidRDefault="00130D76" w:rsidP="0072247E">
      <w:pPr>
        <w:pStyle w:val="CodeBlockOutput"/>
        <w:ind w:left="180"/>
        <w:rPr>
          <w:rFonts w:cs="Arial"/>
        </w:rPr>
      </w:pPr>
      <w:bookmarkStart w:id="0" w:name="_Hlk9876384"/>
      <w:bookmarkStart w:id="1" w:name="_Toc262143203"/>
      <w:bookmarkEnd w:id="0"/>
    </w:p>
    <w:p w14:paraId="2054FCD0" w14:textId="77777777" w:rsidR="00130D76" w:rsidRPr="0017733C" w:rsidRDefault="00130D76" w:rsidP="00130D76">
      <w:pPr>
        <w:pStyle w:val="BodyText"/>
        <w:rPr>
          <w:rStyle w:val="HighlightedVariable"/>
          <w:rFonts w:cs="Arial"/>
          <w:color w:val="auto"/>
          <w:sz w:val="48"/>
        </w:rPr>
      </w:pPr>
    </w:p>
    <w:p w14:paraId="27B6236D" w14:textId="21E7BCEB" w:rsidR="008A09C0" w:rsidRDefault="5D469191" w:rsidP="5D469191">
      <w:pPr>
        <w:pStyle w:val="BodyText"/>
        <w:ind w:left="284"/>
        <w:jc w:val="center"/>
        <w:rPr>
          <w:rStyle w:val="HighlightedVariable"/>
          <w:rFonts w:cs="Arial"/>
          <w:color w:val="auto"/>
          <w:sz w:val="48"/>
          <w:szCs w:val="48"/>
        </w:rPr>
      </w:pPr>
      <w:r w:rsidRPr="5D469191">
        <w:rPr>
          <w:rStyle w:val="HighlightedVariable"/>
          <w:rFonts w:cs="Arial"/>
          <w:color w:val="auto"/>
          <w:sz w:val="48"/>
          <w:szCs w:val="48"/>
        </w:rPr>
        <w:t>Creating an EKS Cluster Using Fargate</w:t>
      </w:r>
    </w:p>
    <w:p w14:paraId="5A23C310" w14:textId="02B4F25C" w:rsidR="00D00B61" w:rsidRDefault="00D00B61" w:rsidP="00130D76">
      <w:pPr>
        <w:pStyle w:val="BodyText"/>
        <w:ind w:left="284"/>
        <w:jc w:val="center"/>
        <w:rPr>
          <w:rStyle w:val="HighlightedVariable"/>
          <w:rFonts w:cs="Arial"/>
          <w:color w:val="auto"/>
          <w:sz w:val="48"/>
        </w:rPr>
      </w:pPr>
    </w:p>
    <w:p w14:paraId="72C253F0" w14:textId="241B17F3" w:rsidR="00D00B61" w:rsidRDefault="00D00B61" w:rsidP="00130D76">
      <w:pPr>
        <w:pStyle w:val="BodyText"/>
        <w:ind w:left="284"/>
        <w:jc w:val="center"/>
        <w:rPr>
          <w:rStyle w:val="HighlightedVariable"/>
          <w:rFonts w:cs="Arial"/>
          <w:color w:val="auto"/>
          <w:sz w:val="48"/>
        </w:rPr>
      </w:pPr>
    </w:p>
    <w:p w14:paraId="3E729620" w14:textId="4CF62317" w:rsidR="00D00B61" w:rsidRDefault="00D00B61" w:rsidP="00130D76">
      <w:pPr>
        <w:pStyle w:val="BodyText"/>
        <w:ind w:left="284"/>
        <w:jc w:val="center"/>
        <w:rPr>
          <w:rStyle w:val="HighlightedVariable"/>
          <w:rFonts w:cs="Arial"/>
          <w:color w:val="auto"/>
          <w:sz w:val="48"/>
        </w:rPr>
      </w:pPr>
    </w:p>
    <w:p w14:paraId="18747C64" w14:textId="77777777" w:rsidR="00130D76" w:rsidRPr="0017733C" w:rsidRDefault="00130D76" w:rsidP="00130D76">
      <w:pPr>
        <w:pStyle w:val="BodyText"/>
        <w:ind w:left="284"/>
        <w:jc w:val="center"/>
        <w:rPr>
          <w:rStyle w:val="HighlightedVariable"/>
          <w:rFonts w:cs="Arial"/>
          <w:color w:val="auto"/>
          <w:sz w:val="32"/>
          <w:szCs w:val="32"/>
        </w:rPr>
      </w:pPr>
    </w:p>
    <w:p w14:paraId="47D4B86F" w14:textId="77777777" w:rsidR="00401E29" w:rsidRPr="0017733C" w:rsidRDefault="00401E29" w:rsidP="00130D76">
      <w:pPr>
        <w:pStyle w:val="BodyText"/>
        <w:ind w:left="284"/>
        <w:jc w:val="center"/>
        <w:rPr>
          <w:rStyle w:val="HighlightedVariable"/>
          <w:rFonts w:cs="Arial"/>
          <w:color w:val="auto"/>
          <w:sz w:val="32"/>
          <w:szCs w:val="32"/>
        </w:rPr>
      </w:pPr>
    </w:p>
    <w:p w14:paraId="46B44554" w14:textId="77777777" w:rsidR="00401E29" w:rsidRPr="0017733C" w:rsidRDefault="00401E29" w:rsidP="00130D76">
      <w:pPr>
        <w:pStyle w:val="BodyText"/>
        <w:ind w:left="284"/>
        <w:jc w:val="center"/>
        <w:rPr>
          <w:rStyle w:val="HighlightedVariable"/>
          <w:rFonts w:cs="Arial"/>
          <w:color w:val="auto"/>
          <w:sz w:val="32"/>
          <w:szCs w:val="32"/>
        </w:rPr>
      </w:pPr>
    </w:p>
    <w:p w14:paraId="4E6DBD80" w14:textId="77777777" w:rsidR="00130D76" w:rsidRPr="0017733C" w:rsidRDefault="00FA6145" w:rsidP="00130D76">
      <w:pPr>
        <w:pStyle w:val="BodyText"/>
        <w:rPr>
          <w:rFonts w:cs="Arial"/>
        </w:rPr>
      </w:pPr>
      <w:r w:rsidRPr="0017733C">
        <w:rPr>
          <w:rFonts w:cs="Arial"/>
        </w:rPr>
        <w:br w:type="page"/>
      </w:r>
    </w:p>
    <w:p w14:paraId="3717EA4D" w14:textId="00BF4858" w:rsidR="00DE5B6D" w:rsidRDefault="0086310E">
      <w:pPr>
        <w:pStyle w:val="TOC1"/>
        <w:tabs>
          <w:tab w:val="left" w:pos="400"/>
          <w:tab w:val="right" w:leader="dot" w:pos="10435"/>
        </w:tabs>
        <w:rPr>
          <w:rFonts w:asciiTheme="minorHAnsi" w:eastAsiaTheme="minorEastAsia" w:hAnsiTheme="minorHAnsi" w:cstheme="minorBidi"/>
          <w:b w:val="0"/>
          <w:noProof/>
          <w:sz w:val="22"/>
          <w:szCs w:val="22"/>
          <w:lang w:eastAsia="ja-JP"/>
        </w:rPr>
      </w:pPr>
      <w:r w:rsidRPr="0017733C">
        <w:rPr>
          <w:rFonts w:ascii="Arial" w:hAnsi="Arial" w:cs="Arial"/>
          <w:b w:val="0"/>
        </w:rPr>
        <w:lastRenderedPageBreak/>
        <w:fldChar w:fldCharType="begin"/>
      </w:r>
      <w:r w:rsidR="00130D76" w:rsidRPr="0017733C">
        <w:rPr>
          <w:rFonts w:ascii="Arial" w:hAnsi="Arial" w:cs="Arial"/>
          <w:b w:val="0"/>
        </w:rPr>
        <w:instrText xml:space="preserve"> TOC \o "1-3" </w:instrText>
      </w:r>
      <w:r w:rsidRPr="0017733C">
        <w:rPr>
          <w:rFonts w:ascii="Arial" w:hAnsi="Arial" w:cs="Arial"/>
          <w:b w:val="0"/>
        </w:rPr>
        <w:fldChar w:fldCharType="separate"/>
      </w:r>
      <w:r w:rsidR="00DE5B6D">
        <w:rPr>
          <w:noProof/>
        </w:rPr>
        <w:t>1</w:t>
      </w:r>
      <w:r w:rsidR="00DE5B6D">
        <w:rPr>
          <w:rFonts w:asciiTheme="minorHAnsi" w:eastAsiaTheme="minorEastAsia" w:hAnsiTheme="minorHAnsi" w:cstheme="minorBidi"/>
          <w:b w:val="0"/>
          <w:noProof/>
          <w:sz w:val="22"/>
          <w:szCs w:val="22"/>
          <w:lang w:eastAsia="ja-JP"/>
        </w:rPr>
        <w:tab/>
      </w:r>
      <w:r w:rsidR="00DE5B6D">
        <w:rPr>
          <w:noProof/>
        </w:rPr>
        <w:t>Introduction</w:t>
      </w:r>
      <w:r w:rsidR="00DE5B6D">
        <w:rPr>
          <w:noProof/>
        </w:rPr>
        <w:tab/>
      </w:r>
      <w:r w:rsidR="00DE5B6D">
        <w:rPr>
          <w:noProof/>
        </w:rPr>
        <w:fldChar w:fldCharType="begin"/>
      </w:r>
      <w:r w:rsidR="00DE5B6D">
        <w:rPr>
          <w:noProof/>
        </w:rPr>
        <w:instrText xml:space="preserve"> PAGEREF _Toc52423507 \h </w:instrText>
      </w:r>
      <w:r w:rsidR="00DE5B6D">
        <w:rPr>
          <w:noProof/>
        </w:rPr>
      </w:r>
      <w:r w:rsidR="00DE5B6D">
        <w:rPr>
          <w:noProof/>
        </w:rPr>
        <w:fldChar w:fldCharType="separate"/>
      </w:r>
      <w:r w:rsidR="00237CCD">
        <w:rPr>
          <w:noProof/>
        </w:rPr>
        <w:t>3</w:t>
      </w:r>
      <w:r w:rsidR="00DE5B6D">
        <w:rPr>
          <w:noProof/>
        </w:rPr>
        <w:fldChar w:fldCharType="end"/>
      </w:r>
    </w:p>
    <w:p w14:paraId="2B845B53" w14:textId="4E72A9E9" w:rsidR="00DE5B6D" w:rsidRDefault="00DE5B6D">
      <w:pPr>
        <w:pStyle w:val="TOC1"/>
        <w:tabs>
          <w:tab w:val="left" w:pos="400"/>
          <w:tab w:val="right" w:leader="dot" w:pos="10435"/>
        </w:tabs>
        <w:rPr>
          <w:rFonts w:asciiTheme="minorHAnsi" w:eastAsiaTheme="minorEastAsia" w:hAnsiTheme="minorHAnsi" w:cstheme="minorBidi"/>
          <w:b w:val="0"/>
          <w:noProof/>
          <w:sz w:val="22"/>
          <w:szCs w:val="22"/>
          <w:lang w:eastAsia="ja-JP"/>
        </w:rPr>
      </w:pPr>
      <w:r>
        <w:rPr>
          <w:noProof/>
        </w:rPr>
        <w:t>2</w:t>
      </w:r>
      <w:r>
        <w:rPr>
          <w:rFonts w:asciiTheme="minorHAnsi" w:eastAsiaTheme="minorEastAsia" w:hAnsiTheme="minorHAnsi" w:cstheme="minorBidi"/>
          <w:b w:val="0"/>
          <w:noProof/>
          <w:sz w:val="22"/>
          <w:szCs w:val="22"/>
          <w:lang w:eastAsia="ja-JP"/>
        </w:rPr>
        <w:tab/>
      </w:r>
      <w:r>
        <w:rPr>
          <w:noProof/>
        </w:rPr>
        <w:t>Documentation Links</w:t>
      </w:r>
      <w:r>
        <w:rPr>
          <w:noProof/>
        </w:rPr>
        <w:tab/>
      </w:r>
      <w:r>
        <w:rPr>
          <w:noProof/>
        </w:rPr>
        <w:fldChar w:fldCharType="begin"/>
      </w:r>
      <w:r>
        <w:rPr>
          <w:noProof/>
        </w:rPr>
        <w:instrText xml:space="preserve"> PAGEREF _Toc52423508 \h </w:instrText>
      </w:r>
      <w:r>
        <w:rPr>
          <w:noProof/>
        </w:rPr>
      </w:r>
      <w:r>
        <w:rPr>
          <w:noProof/>
        </w:rPr>
        <w:fldChar w:fldCharType="separate"/>
      </w:r>
      <w:r w:rsidR="00237CCD">
        <w:rPr>
          <w:noProof/>
        </w:rPr>
        <w:t>5</w:t>
      </w:r>
      <w:r>
        <w:rPr>
          <w:noProof/>
        </w:rPr>
        <w:fldChar w:fldCharType="end"/>
      </w:r>
    </w:p>
    <w:p w14:paraId="0FB04058" w14:textId="689C88DF" w:rsidR="00DE5B6D" w:rsidRDefault="00DE5B6D">
      <w:pPr>
        <w:pStyle w:val="TOC1"/>
        <w:tabs>
          <w:tab w:val="left" w:pos="400"/>
          <w:tab w:val="right" w:leader="dot" w:pos="10435"/>
        </w:tabs>
        <w:rPr>
          <w:rFonts w:asciiTheme="minorHAnsi" w:eastAsiaTheme="minorEastAsia" w:hAnsiTheme="minorHAnsi" w:cstheme="minorBidi"/>
          <w:b w:val="0"/>
          <w:noProof/>
          <w:sz w:val="22"/>
          <w:szCs w:val="22"/>
          <w:lang w:eastAsia="ja-JP"/>
        </w:rPr>
      </w:pPr>
      <w:r>
        <w:rPr>
          <w:noProof/>
        </w:rPr>
        <w:t>3</w:t>
      </w:r>
      <w:r>
        <w:rPr>
          <w:rFonts w:asciiTheme="minorHAnsi" w:eastAsiaTheme="minorEastAsia" w:hAnsiTheme="minorHAnsi" w:cstheme="minorBidi"/>
          <w:b w:val="0"/>
          <w:noProof/>
          <w:sz w:val="22"/>
          <w:szCs w:val="22"/>
          <w:lang w:eastAsia="ja-JP"/>
        </w:rPr>
        <w:tab/>
      </w:r>
      <w:r>
        <w:rPr>
          <w:noProof/>
        </w:rPr>
        <w:t>Setting Up a Kubernetes cluster (eks) using fargate</w:t>
      </w:r>
      <w:r>
        <w:rPr>
          <w:noProof/>
        </w:rPr>
        <w:tab/>
      </w:r>
      <w:r>
        <w:rPr>
          <w:noProof/>
        </w:rPr>
        <w:fldChar w:fldCharType="begin"/>
      </w:r>
      <w:r>
        <w:rPr>
          <w:noProof/>
        </w:rPr>
        <w:instrText xml:space="preserve"> PAGEREF _Toc52423509 \h </w:instrText>
      </w:r>
      <w:r>
        <w:rPr>
          <w:noProof/>
        </w:rPr>
      </w:r>
      <w:r>
        <w:rPr>
          <w:noProof/>
        </w:rPr>
        <w:fldChar w:fldCharType="separate"/>
      </w:r>
      <w:r w:rsidR="00237CCD">
        <w:rPr>
          <w:noProof/>
        </w:rPr>
        <w:t>6</w:t>
      </w:r>
      <w:r>
        <w:rPr>
          <w:noProof/>
        </w:rPr>
        <w:fldChar w:fldCharType="end"/>
      </w:r>
    </w:p>
    <w:p w14:paraId="77A1247E" w14:textId="07FACF7D" w:rsidR="00DE5B6D" w:rsidRDefault="00DE5B6D">
      <w:pPr>
        <w:pStyle w:val="TOC2"/>
        <w:tabs>
          <w:tab w:val="left" w:pos="800"/>
          <w:tab w:val="right" w:leader="dot" w:pos="10435"/>
        </w:tabs>
        <w:rPr>
          <w:rFonts w:asciiTheme="minorHAnsi" w:eastAsiaTheme="minorEastAsia" w:hAnsiTheme="minorHAnsi" w:cstheme="minorBidi"/>
          <w:b w:val="0"/>
          <w:noProof/>
          <w:lang w:eastAsia="ja-JP"/>
        </w:rPr>
      </w:pPr>
      <w:r>
        <w:rPr>
          <w:noProof/>
        </w:rPr>
        <w:t>3.1</w:t>
      </w:r>
      <w:r>
        <w:rPr>
          <w:rFonts w:asciiTheme="minorHAnsi" w:eastAsiaTheme="minorEastAsia" w:hAnsiTheme="minorHAnsi" w:cstheme="minorBidi"/>
          <w:b w:val="0"/>
          <w:noProof/>
          <w:lang w:eastAsia="ja-JP"/>
        </w:rPr>
        <w:tab/>
      </w:r>
      <w:r>
        <w:rPr>
          <w:noProof/>
        </w:rPr>
        <w:t>Installing eksctl</w:t>
      </w:r>
      <w:r>
        <w:rPr>
          <w:noProof/>
        </w:rPr>
        <w:tab/>
      </w:r>
      <w:r>
        <w:rPr>
          <w:noProof/>
        </w:rPr>
        <w:fldChar w:fldCharType="begin"/>
      </w:r>
      <w:r>
        <w:rPr>
          <w:noProof/>
        </w:rPr>
        <w:instrText xml:space="preserve"> PAGEREF _Toc52423510 \h </w:instrText>
      </w:r>
      <w:r>
        <w:rPr>
          <w:noProof/>
        </w:rPr>
      </w:r>
      <w:r>
        <w:rPr>
          <w:noProof/>
        </w:rPr>
        <w:fldChar w:fldCharType="separate"/>
      </w:r>
      <w:r w:rsidR="00237CCD">
        <w:rPr>
          <w:noProof/>
        </w:rPr>
        <w:t>6</w:t>
      </w:r>
      <w:r>
        <w:rPr>
          <w:noProof/>
        </w:rPr>
        <w:fldChar w:fldCharType="end"/>
      </w:r>
    </w:p>
    <w:p w14:paraId="7C01DC46" w14:textId="7D742CBD" w:rsidR="00DE5B6D" w:rsidRDefault="00DE5B6D">
      <w:pPr>
        <w:pStyle w:val="TOC2"/>
        <w:tabs>
          <w:tab w:val="left" w:pos="800"/>
          <w:tab w:val="right" w:leader="dot" w:pos="10435"/>
        </w:tabs>
        <w:rPr>
          <w:rFonts w:asciiTheme="minorHAnsi" w:eastAsiaTheme="minorEastAsia" w:hAnsiTheme="minorHAnsi" w:cstheme="minorBidi"/>
          <w:b w:val="0"/>
          <w:noProof/>
          <w:lang w:eastAsia="ja-JP"/>
        </w:rPr>
      </w:pPr>
      <w:r>
        <w:rPr>
          <w:noProof/>
        </w:rPr>
        <w:t>3.2</w:t>
      </w:r>
      <w:r>
        <w:rPr>
          <w:rFonts w:asciiTheme="minorHAnsi" w:eastAsiaTheme="minorEastAsia" w:hAnsiTheme="minorHAnsi" w:cstheme="minorBidi"/>
          <w:b w:val="0"/>
          <w:noProof/>
          <w:lang w:eastAsia="ja-JP"/>
        </w:rPr>
        <w:tab/>
      </w:r>
      <w:r>
        <w:rPr>
          <w:noProof/>
        </w:rPr>
        <w:t>Installing kubectl</w:t>
      </w:r>
      <w:r>
        <w:rPr>
          <w:noProof/>
        </w:rPr>
        <w:tab/>
      </w:r>
      <w:r>
        <w:rPr>
          <w:noProof/>
        </w:rPr>
        <w:fldChar w:fldCharType="begin"/>
      </w:r>
      <w:r>
        <w:rPr>
          <w:noProof/>
        </w:rPr>
        <w:instrText xml:space="preserve"> PAGEREF _Toc52423511 \h </w:instrText>
      </w:r>
      <w:r>
        <w:rPr>
          <w:noProof/>
        </w:rPr>
      </w:r>
      <w:r>
        <w:rPr>
          <w:noProof/>
        </w:rPr>
        <w:fldChar w:fldCharType="separate"/>
      </w:r>
      <w:r w:rsidR="00237CCD">
        <w:rPr>
          <w:noProof/>
        </w:rPr>
        <w:t>7</w:t>
      </w:r>
      <w:r>
        <w:rPr>
          <w:noProof/>
        </w:rPr>
        <w:fldChar w:fldCharType="end"/>
      </w:r>
    </w:p>
    <w:p w14:paraId="6E6C55D9" w14:textId="358AB4F6" w:rsidR="00DE5B6D" w:rsidRDefault="00DE5B6D">
      <w:pPr>
        <w:pStyle w:val="TOC2"/>
        <w:tabs>
          <w:tab w:val="left" w:pos="800"/>
          <w:tab w:val="right" w:leader="dot" w:pos="10435"/>
        </w:tabs>
        <w:rPr>
          <w:rFonts w:asciiTheme="minorHAnsi" w:eastAsiaTheme="minorEastAsia" w:hAnsiTheme="minorHAnsi" w:cstheme="minorBidi"/>
          <w:b w:val="0"/>
          <w:noProof/>
          <w:lang w:eastAsia="ja-JP"/>
        </w:rPr>
      </w:pPr>
      <w:r>
        <w:rPr>
          <w:noProof/>
        </w:rPr>
        <w:t>3.3</w:t>
      </w:r>
      <w:r>
        <w:rPr>
          <w:rFonts w:asciiTheme="minorHAnsi" w:eastAsiaTheme="minorEastAsia" w:hAnsiTheme="minorHAnsi" w:cstheme="minorBidi"/>
          <w:b w:val="0"/>
          <w:noProof/>
          <w:lang w:eastAsia="ja-JP"/>
        </w:rPr>
        <w:tab/>
      </w:r>
      <w:r>
        <w:rPr>
          <w:noProof/>
        </w:rPr>
        <w:t>Creating the EKS Cluster</w:t>
      </w:r>
      <w:r>
        <w:rPr>
          <w:noProof/>
        </w:rPr>
        <w:tab/>
      </w:r>
      <w:r>
        <w:rPr>
          <w:noProof/>
        </w:rPr>
        <w:fldChar w:fldCharType="begin"/>
      </w:r>
      <w:r>
        <w:rPr>
          <w:noProof/>
        </w:rPr>
        <w:instrText xml:space="preserve"> PAGEREF _Toc52423512 \h </w:instrText>
      </w:r>
      <w:r>
        <w:rPr>
          <w:noProof/>
        </w:rPr>
      </w:r>
      <w:r>
        <w:rPr>
          <w:noProof/>
        </w:rPr>
        <w:fldChar w:fldCharType="separate"/>
      </w:r>
      <w:r w:rsidR="00237CCD">
        <w:rPr>
          <w:noProof/>
        </w:rPr>
        <w:t>8</w:t>
      </w:r>
      <w:r>
        <w:rPr>
          <w:noProof/>
        </w:rPr>
        <w:fldChar w:fldCharType="end"/>
      </w:r>
    </w:p>
    <w:p w14:paraId="4D265FBD" w14:textId="1A0E1272" w:rsidR="00DE5B6D" w:rsidRDefault="00DE5B6D">
      <w:pPr>
        <w:pStyle w:val="TOC2"/>
        <w:tabs>
          <w:tab w:val="left" w:pos="800"/>
          <w:tab w:val="right" w:leader="dot" w:pos="10435"/>
        </w:tabs>
        <w:rPr>
          <w:rFonts w:asciiTheme="minorHAnsi" w:eastAsiaTheme="minorEastAsia" w:hAnsiTheme="minorHAnsi" w:cstheme="minorBidi"/>
          <w:b w:val="0"/>
          <w:noProof/>
          <w:lang w:eastAsia="ja-JP"/>
        </w:rPr>
      </w:pPr>
      <w:r>
        <w:rPr>
          <w:noProof/>
        </w:rPr>
        <w:t>3.4</w:t>
      </w:r>
      <w:r>
        <w:rPr>
          <w:rFonts w:asciiTheme="minorHAnsi" w:eastAsiaTheme="minorEastAsia" w:hAnsiTheme="minorHAnsi" w:cstheme="minorBidi"/>
          <w:b w:val="0"/>
          <w:noProof/>
          <w:lang w:eastAsia="ja-JP"/>
        </w:rPr>
        <w:tab/>
      </w:r>
      <w:r>
        <w:rPr>
          <w:noProof/>
        </w:rPr>
        <w:t>Validate Cluster created on AWS Console</w:t>
      </w:r>
      <w:r>
        <w:rPr>
          <w:noProof/>
        </w:rPr>
        <w:tab/>
      </w:r>
      <w:r>
        <w:rPr>
          <w:noProof/>
        </w:rPr>
        <w:fldChar w:fldCharType="begin"/>
      </w:r>
      <w:r>
        <w:rPr>
          <w:noProof/>
        </w:rPr>
        <w:instrText xml:space="preserve"> PAGEREF _Toc52423513 \h </w:instrText>
      </w:r>
      <w:r>
        <w:rPr>
          <w:noProof/>
        </w:rPr>
      </w:r>
      <w:r>
        <w:rPr>
          <w:noProof/>
        </w:rPr>
        <w:fldChar w:fldCharType="separate"/>
      </w:r>
      <w:r w:rsidR="00237CCD">
        <w:rPr>
          <w:noProof/>
        </w:rPr>
        <w:t>9</w:t>
      </w:r>
      <w:r>
        <w:rPr>
          <w:noProof/>
        </w:rPr>
        <w:fldChar w:fldCharType="end"/>
      </w:r>
    </w:p>
    <w:p w14:paraId="5433C3E1" w14:textId="296DEAD3" w:rsidR="00DE5B6D" w:rsidRDefault="00DE5B6D">
      <w:pPr>
        <w:pStyle w:val="TOC1"/>
        <w:tabs>
          <w:tab w:val="left" w:pos="400"/>
          <w:tab w:val="right" w:leader="dot" w:pos="10435"/>
        </w:tabs>
        <w:rPr>
          <w:rFonts w:asciiTheme="minorHAnsi" w:eastAsiaTheme="minorEastAsia" w:hAnsiTheme="minorHAnsi" w:cstheme="minorBidi"/>
          <w:b w:val="0"/>
          <w:noProof/>
          <w:sz w:val="22"/>
          <w:szCs w:val="22"/>
          <w:lang w:eastAsia="ja-JP"/>
        </w:rPr>
      </w:pPr>
      <w:r>
        <w:rPr>
          <w:noProof/>
        </w:rPr>
        <w:t>4</w:t>
      </w:r>
      <w:r>
        <w:rPr>
          <w:rFonts w:asciiTheme="minorHAnsi" w:eastAsiaTheme="minorEastAsia" w:hAnsiTheme="minorHAnsi" w:cstheme="minorBidi"/>
          <w:b w:val="0"/>
          <w:noProof/>
          <w:sz w:val="22"/>
          <w:szCs w:val="22"/>
          <w:lang w:eastAsia="ja-JP"/>
        </w:rPr>
        <w:tab/>
      </w:r>
      <w:r>
        <w:rPr>
          <w:noProof/>
        </w:rPr>
        <w:t>Deleting/stopping EKS cluster</w:t>
      </w:r>
      <w:r>
        <w:rPr>
          <w:noProof/>
        </w:rPr>
        <w:tab/>
      </w:r>
      <w:r>
        <w:rPr>
          <w:noProof/>
        </w:rPr>
        <w:fldChar w:fldCharType="begin"/>
      </w:r>
      <w:r>
        <w:rPr>
          <w:noProof/>
        </w:rPr>
        <w:instrText xml:space="preserve"> PAGEREF _Toc52423514 \h </w:instrText>
      </w:r>
      <w:r>
        <w:rPr>
          <w:noProof/>
        </w:rPr>
      </w:r>
      <w:r>
        <w:rPr>
          <w:noProof/>
        </w:rPr>
        <w:fldChar w:fldCharType="separate"/>
      </w:r>
      <w:r w:rsidR="00237CCD">
        <w:rPr>
          <w:noProof/>
        </w:rPr>
        <w:t>11</w:t>
      </w:r>
      <w:r>
        <w:rPr>
          <w:noProof/>
        </w:rPr>
        <w:fldChar w:fldCharType="end"/>
      </w:r>
    </w:p>
    <w:p w14:paraId="60EE6FFE" w14:textId="57260572" w:rsidR="00DE5B6D" w:rsidRDefault="00DE5B6D">
      <w:pPr>
        <w:pStyle w:val="TOC2"/>
        <w:tabs>
          <w:tab w:val="left" w:pos="800"/>
          <w:tab w:val="right" w:leader="dot" w:pos="10435"/>
        </w:tabs>
        <w:rPr>
          <w:rFonts w:asciiTheme="minorHAnsi" w:eastAsiaTheme="minorEastAsia" w:hAnsiTheme="minorHAnsi" w:cstheme="minorBidi"/>
          <w:b w:val="0"/>
          <w:noProof/>
          <w:lang w:eastAsia="ja-JP"/>
        </w:rPr>
      </w:pPr>
      <w:r>
        <w:rPr>
          <w:noProof/>
        </w:rPr>
        <w:t>4.1</w:t>
      </w:r>
      <w:r>
        <w:rPr>
          <w:rFonts w:asciiTheme="minorHAnsi" w:eastAsiaTheme="minorEastAsia" w:hAnsiTheme="minorHAnsi" w:cstheme="minorBidi"/>
          <w:b w:val="0"/>
          <w:noProof/>
          <w:lang w:eastAsia="ja-JP"/>
        </w:rPr>
        <w:tab/>
      </w:r>
      <w:r>
        <w:rPr>
          <w:noProof/>
        </w:rPr>
        <w:t>Deleting Fargate Profile</w:t>
      </w:r>
      <w:r>
        <w:rPr>
          <w:noProof/>
        </w:rPr>
        <w:tab/>
      </w:r>
      <w:r>
        <w:rPr>
          <w:noProof/>
        </w:rPr>
        <w:fldChar w:fldCharType="begin"/>
      </w:r>
      <w:r>
        <w:rPr>
          <w:noProof/>
        </w:rPr>
        <w:instrText xml:space="preserve"> PAGEREF _Toc52423515 \h </w:instrText>
      </w:r>
      <w:r>
        <w:rPr>
          <w:noProof/>
        </w:rPr>
      </w:r>
      <w:r>
        <w:rPr>
          <w:noProof/>
        </w:rPr>
        <w:fldChar w:fldCharType="separate"/>
      </w:r>
      <w:r w:rsidR="00237CCD">
        <w:rPr>
          <w:noProof/>
        </w:rPr>
        <w:t>11</w:t>
      </w:r>
      <w:r>
        <w:rPr>
          <w:noProof/>
        </w:rPr>
        <w:fldChar w:fldCharType="end"/>
      </w:r>
    </w:p>
    <w:p w14:paraId="364B5AA3" w14:textId="1FEFCFCE" w:rsidR="00DE5B6D" w:rsidRDefault="00DE5B6D">
      <w:pPr>
        <w:pStyle w:val="TOC2"/>
        <w:tabs>
          <w:tab w:val="left" w:pos="800"/>
          <w:tab w:val="right" w:leader="dot" w:pos="10435"/>
        </w:tabs>
        <w:rPr>
          <w:rFonts w:asciiTheme="minorHAnsi" w:eastAsiaTheme="minorEastAsia" w:hAnsiTheme="minorHAnsi" w:cstheme="minorBidi"/>
          <w:b w:val="0"/>
          <w:noProof/>
          <w:lang w:eastAsia="ja-JP"/>
        </w:rPr>
      </w:pPr>
      <w:r>
        <w:rPr>
          <w:noProof/>
        </w:rPr>
        <w:t>4.2</w:t>
      </w:r>
      <w:r>
        <w:rPr>
          <w:rFonts w:asciiTheme="minorHAnsi" w:eastAsiaTheme="minorEastAsia" w:hAnsiTheme="minorHAnsi" w:cstheme="minorBidi"/>
          <w:b w:val="0"/>
          <w:noProof/>
          <w:lang w:eastAsia="ja-JP"/>
        </w:rPr>
        <w:tab/>
      </w:r>
      <w:r>
        <w:rPr>
          <w:noProof/>
        </w:rPr>
        <w:t>Deleting Cloudformation Stack</w:t>
      </w:r>
      <w:r>
        <w:rPr>
          <w:noProof/>
        </w:rPr>
        <w:tab/>
      </w:r>
      <w:r>
        <w:rPr>
          <w:noProof/>
        </w:rPr>
        <w:fldChar w:fldCharType="begin"/>
      </w:r>
      <w:r>
        <w:rPr>
          <w:noProof/>
        </w:rPr>
        <w:instrText xml:space="preserve"> PAGEREF _Toc52423516 \h </w:instrText>
      </w:r>
      <w:r>
        <w:rPr>
          <w:noProof/>
        </w:rPr>
      </w:r>
      <w:r>
        <w:rPr>
          <w:noProof/>
        </w:rPr>
        <w:fldChar w:fldCharType="separate"/>
      </w:r>
      <w:r w:rsidR="00237CCD">
        <w:rPr>
          <w:noProof/>
        </w:rPr>
        <w:t>12</w:t>
      </w:r>
      <w:r>
        <w:rPr>
          <w:noProof/>
        </w:rPr>
        <w:fldChar w:fldCharType="end"/>
      </w:r>
    </w:p>
    <w:p w14:paraId="03E0E042" w14:textId="041C8410" w:rsidR="00DE5B6D" w:rsidRDefault="00DE5B6D">
      <w:pPr>
        <w:pStyle w:val="TOC1"/>
        <w:tabs>
          <w:tab w:val="left" w:pos="400"/>
          <w:tab w:val="right" w:leader="dot" w:pos="10435"/>
        </w:tabs>
        <w:rPr>
          <w:rFonts w:asciiTheme="minorHAnsi" w:eastAsiaTheme="minorEastAsia" w:hAnsiTheme="minorHAnsi" w:cstheme="minorBidi"/>
          <w:b w:val="0"/>
          <w:noProof/>
          <w:sz w:val="22"/>
          <w:szCs w:val="22"/>
          <w:lang w:eastAsia="ja-JP"/>
        </w:rPr>
      </w:pPr>
      <w:r>
        <w:rPr>
          <w:noProof/>
        </w:rPr>
        <w:t>5</w:t>
      </w:r>
      <w:r>
        <w:rPr>
          <w:rFonts w:asciiTheme="minorHAnsi" w:eastAsiaTheme="minorEastAsia" w:hAnsiTheme="minorHAnsi" w:cstheme="minorBidi"/>
          <w:b w:val="0"/>
          <w:noProof/>
          <w:sz w:val="22"/>
          <w:szCs w:val="22"/>
          <w:lang w:eastAsia="ja-JP"/>
        </w:rPr>
        <w:tab/>
      </w:r>
      <w:r>
        <w:rPr>
          <w:noProof/>
        </w:rPr>
        <w:t>Summary</w:t>
      </w:r>
      <w:r>
        <w:rPr>
          <w:noProof/>
        </w:rPr>
        <w:tab/>
      </w:r>
      <w:r>
        <w:rPr>
          <w:noProof/>
        </w:rPr>
        <w:fldChar w:fldCharType="begin"/>
      </w:r>
      <w:r>
        <w:rPr>
          <w:noProof/>
        </w:rPr>
        <w:instrText xml:space="preserve"> PAGEREF _Toc52423517 \h </w:instrText>
      </w:r>
      <w:r>
        <w:rPr>
          <w:noProof/>
        </w:rPr>
      </w:r>
      <w:r>
        <w:rPr>
          <w:noProof/>
        </w:rPr>
        <w:fldChar w:fldCharType="separate"/>
      </w:r>
      <w:r w:rsidR="00237CCD">
        <w:rPr>
          <w:noProof/>
        </w:rPr>
        <w:t>14</w:t>
      </w:r>
      <w:r>
        <w:rPr>
          <w:noProof/>
        </w:rPr>
        <w:fldChar w:fldCharType="end"/>
      </w:r>
    </w:p>
    <w:p w14:paraId="46206538" w14:textId="6507EA90" w:rsidR="00130D76" w:rsidRPr="0017733C" w:rsidRDefault="0086310E" w:rsidP="00130D76">
      <w:pPr>
        <w:pStyle w:val="BodyText"/>
        <w:ind w:left="426"/>
        <w:rPr>
          <w:rFonts w:cs="Arial"/>
        </w:rPr>
      </w:pPr>
      <w:r w:rsidRPr="0017733C">
        <w:rPr>
          <w:rFonts w:cs="Arial"/>
        </w:rPr>
        <w:fldChar w:fldCharType="end"/>
      </w:r>
    </w:p>
    <w:p w14:paraId="63D7EC7C" w14:textId="77777777" w:rsidR="00130D76" w:rsidRPr="0017733C" w:rsidRDefault="00130D76" w:rsidP="00130D76">
      <w:pPr>
        <w:pStyle w:val="BodyText"/>
        <w:ind w:left="426"/>
        <w:rPr>
          <w:rFonts w:cs="Arial"/>
        </w:rPr>
      </w:pPr>
    </w:p>
    <w:p w14:paraId="6D983466" w14:textId="77777777" w:rsidR="00130D76" w:rsidRPr="0017733C" w:rsidRDefault="00130D76" w:rsidP="00130D76">
      <w:pPr>
        <w:pStyle w:val="BodyText"/>
        <w:rPr>
          <w:rFonts w:cs="Arial"/>
        </w:rPr>
      </w:pPr>
    </w:p>
    <w:p w14:paraId="031F27B7" w14:textId="2FF23A48" w:rsidR="00324E65" w:rsidRPr="00D00B61" w:rsidRDefault="5D469191" w:rsidP="00D00B61">
      <w:pPr>
        <w:pStyle w:val="Heading1"/>
      </w:pPr>
      <w:bookmarkStart w:id="2" w:name="_Toc52423507"/>
      <w:r>
        <w:t>Introduction</w:t>
      </w:r>
      <w:bookmarkEnd w:id="1"/>
      <w:bookmarkEnd w:id="2"/>
    </w:p>
    <w:p w14:paraId="79BB21BC" w14:textId="62F9FFF9" w:rsidR="00730DBD" w:rsidRDefault="78AF7041" w:rsidP="78AF7041">
      <w:pPr>
        <w:pStyle w:val="BodyText"/>
        <w:rPr>
          <w:b/>
          <w:bCs/>
          <w:sz w:val="24"/>
          <w:szCs w:val="24"/>
        </w:rPr>
      </w:pPr>
      <w:r w:rsidRPr="78AF7041">
        <w:rPr>
          <w:b/>
          <w:bCs/>
          <w:sz w:val="24"/>
          <w:szCs w:val="24"/>
        </w:rPr>
        <w:t>EKS:</w:t>
      </w:r>
    </w:p>
    <w:p w14:paraId="4833DCF1" w14:textId="1016C662" w:rsidR="00730DBD" w:rsidRDefault="5D469191" w:rsidP="5D469191">
      <w:pPr>
        <w:pStyle w:val="BodyText"/>
        <w:spacing w:before="244"/>
        <w:ind w:left="720" w:right="832"/>
        <w:jc w:val="both"/>
        <w:rPr>
          <w:rFonts w:eastAsia="Arial" w:cs="Arial"/>
          <w:color w:val="000000" w:themeColor="text1"/>
          <w:sz w:val="24"/>
          <w:szCs w:val="24"/>
        </w:rPr>
      </w:pPr>
      <w:r w:rsidRPr="5D469191">
        <w:rPr>
          <w:rFonts w:eastAsia="Arial" w:cs="Arial"/>
          <w:color w:val="000000" w:themeColor="text1"/>
          <w:sz w:val="24"/>
          <w:szCs w:val="24"/>
        </w:rPr>
        <w:t>EKS (Elastic Kubernetes Service) is a managed Kubernetes service that allows you to run Kubernetes on AWS without the hassle of managing the Kubernetes control plane.</w:t>
      </w:r>
    </w:p>
    <w:p w14:paraId="1FD63314" w14:textId="3321EA57" w:rsidR="00730DBD" w:rsidRDefault="78AF7041" w:rsidP="5D469191">
      <w:pPr>
        <w:ind w:left="720"/>
      </w:pPr>
      <w:r w:rsidRPr="78AF7041">
        <w:rPr>
          <w:rFonts w:eastAsia="Arial" w:cs="Arial"/>
          <w:color w:val="000000" w:themeColor="text1"/>
          <w:sz w:val="24"/>
          <w:szCs w:val="24"/>
        </w:rPr>
        <w:t xml:space="preserve">The </w:t>
      </w:r>
      <w:r w:rsidRPr="78AF7041">
        <w:rPr>
          <w:rFonts w:eastAsia="Arial" w:cs="Arial"/>
          <w:sz w:val="24"/>
          <w:szCs w:val="24"/>
        </w:rPr>
        <w:t xml:space="preserve">Kubernetes control plane </w:t>
      </w:r>
      <w:r w:rsidRPr="78AF7041">
        <w:rPr>
          <w:rFonts w:eastAsia="Arial" w:cs="Arial"/>
          <w:color w:val="000000" w:themeColor="text1"/>
          <w:sz w:val="24"/>
          <w:szCs w:val="24"/>
        </w:rPr>
        <w:t>plays a crucial role in a Kubernetes deployment as it is responsible for how Kubernetes communicates with your cluster — starting and stopping new containers, scheduling containers, performing health checks, and many more management tasks.</w:t>
      </w:r>
    </w:p>
    <w:p w14:paraId="4A46A1F8" w14:textId="7A4A1E8D" w:rsidR="5D469191" w:rsidRDefault="78AF7041" w:rsidP="78AF7041">
      <w:pPr>
        <w:pStyle w:val="BodyText"/>
        <w:ind w:left="720"/>
        <w:jc w:val="both"/>
        <w:rPr>
          <w:rFonts w:eastAsia="Arial" w:cs="Arial"/>
          <w:color w:val="000000" w:themeColor="text1"/>
          <w:sz w:val="24"/>
          <w:szCs w:val="24"/>
        </w:rPr>
      </w:pPr>
      <w:r w:rsidRPr="78AF7041">
        <w:rPr>
          <w:rFonts w:eastAsia="Arial" w:cs="Arial"/>
          <w:color w:val="000000" w:themeColor="text1"/>
          <w:sz w:val="24"/>
          <w:szCs w:val="24"/>
        </w:rPr>
        <w:t>The big benefit of EKS, and other similar hosted Kubernetes services, is taking away the operational burden involved in running this control plane. You deploy cluster worker nodes using defined AMIs and with the help of CloudFormation, and EKS will provision, scale and manage the Kubernetes control plane for you to ensure high availability, security and scalability.</w:t>
      </w:r>
    </w:p>
    <w:p w14:paraId="2B8B6C6A" w14:textId="70799EB7" w:rsidR="5D469191" w:rsidRDefault="5D469191" w:rsidP="5D469191">
      <w:pPr>
        <w:ind w:left="720"/>
        <w:rPr>
          <w:rFonts w:eastAsia="Arial" w:cs="Arial"/>
          <w:color w:val="000000" w:themeColor="text1"/>
          <w:sz w:val="24"/>
          <w:szCs w:val="24"/>
        </w:rPr>
      </w:pPr>
    </w:p>
    <w:p w14:paraId="16EAB613" w14:textId="0EC31417" w:rsidR="5D469191" w:rsidRDefault="78AF7041" w:rsidP="78AF7041">
      <w:pPr>
        <w:pStyle w:val="BodyText"/>
        <w:rPr>
          <w:b/>
          <w:bCs/>
          <w:sz w:val="24"/>
          <w:szCs w:val="24"/>
        </w:rPr>
      </w:pPr>
      <w:r w:rsidRPr="78AF7041">
        <w:rPr>
          <w:b/>
          <w:bCs/>
          <w:sz w:val="24"/>
          <w:szCs w:val="24"/>
        </w:rPr>
        <w:t>AWS Fargate:</w:t>
      </w:r>
    </w:p>
    <w:p w14:paraId="72E50E1C" w14:textId="117AB960" w:rsidR="5D469191" w:rsidRDefault="5D469191" w:rsidP="5D469191">
      <w:pPr>
        <w:pStyle w:val="BodyText"/>
        <w:ind w:left="720"/>
      </w:pPr>
      <w:r w:rsidRPr="5D469191">
        <w:rPr>
          <w:rFonts w:eastAsia="Arial" w:cs="Arial"/>
          <w:color w:val="000000" w:themeColor="text1"/>
          <w:sz w:val="24"/>
          <w:szCs w:val="24"/>
        </w:rPr>
        <w:t xml:space="preserve">AWS Fargate is a serverless compute engine for containers that works with both Amazon   Elastic Container Service (ECS) and Amazon Elastic Kubernetes Service (EKS). </w:t>
      </w:r>
      <w:proofErr w:type="gramStart"/>
      <w:r w:rsidRPr="5D469191">
        <w:rPr>
          <w:rFonts w:eastAsia="Arial" w:cs="Arial"/>
          <w:color w:val="000000" w:themeColor="text1"/>
          <w:sz w:val="24"/>
          <w:szCs w:val="24"/>
        </w:rPr>
        <w:t>Fargate  makes</w:t>
      </w:r>
      <w:proofErr w:type="gramEnd"/>
      <w:r w:rsidRPr="5D469191">
        <w:rPr>
          <w:rFonts w:eastAsia="Arial" w:cs="Arial"/>
          <w:color w:val="000000" w:themeColor="text1"/>
          <w:sz w:val="24"/>
          <w:szCs w:val="24"/>
        </w:rPr>
        <w:t xml:space="preserve"> it easy for you to focus on building your applications. Fargate removes the need to provision and manage servers, lets you specify and pay for resources per application, and improves security through application isolation by design.</w:t>
      </w:r>
    </w:p>
    <w:p w14:paraId="0EFA7643" w14:textId="58647B44" w:rsidR="5D469191" w:rsidRDefault="5D469191" w:rsidP="5D469191">
      <w:pPr>
        <w:pStyle w:val="BodyText"/>
        <w:ind w:left="720"/>
      </w:pPr>
      <w:r w:rsidRPr="5D469191">
        <w:rPr>
          <w:rFonts w:eastAsia="Arial" w:cs="Arial"/>
          <w:color w:val="000000" w:themeColor="text1"/>
          <w:sz w:val="24"/>
          <w:szCs w:val="24"/>
        </w:rPr>
        <w:t>Fargate allocates the right amount of compute, eliminating the need to choose instances and scale cluster capacity. You only pay for the resources required to run your containers, so there is no over-provisioning and paying for additional servers. Fargate runs each task or pod in its own kernel providing the tasks and pods their own isolated compute environment. This enables your application to have workload isolation and improved security by design.</w:t>
      </w:r>
    </w:p>
    <w:p w14:paraId="77657651" w14:textId="59F64C37" w:rsidR="5D469191" w:rsidRDefault="5D469191" w:rsidP="5D469191">
      <w:pPr>
        <w:ind w:left="720"/>
        <w:rPr>
          <w:rFonts w:eastAsia="Arial" w:cs="Arial"/>
          <w:color w:val="000000" w:themeColor="text1"/>
          <w:sz w:val="24"/>
          <w:szCs w:val="24"/>
        </w:rPr>
      </w:pPr>
    </w:p>
    <w:p w14:paraId="5B77BED8" w14:textId="77D7775A" w:rsidR="5D469191" w:rsidRDefault="5D469191" w:rsidP="5D469191">
      <w:pPr>
        <w:ind w:left="720"/>
        <w:rPr>
          <w:rFonts w:eastAsia="Arial" w:cs="Arial"/>
          <w:color w:val="000000" w:themeColor="text1"/>
          <w:sz w:val="24"/>
          <w:szCs w:val="24"/>
        </w:rPr>
      </w:pPr>
    </w:p>
    <w:p w14:paraId="78AA2B51" w14:textId="77777777" w:rsidR="00730DBD" w:rsidRDefault="00730DBD" w:rsidP="008E3E38">
      <w:pPr>
        <w:ind w:left="810"/>
        <w:rPr>
          <w:rFonts w:cs="Arial"/>
          <w:sz w:val="24"/>
          <w:szCs w:val="24"/>
        </w:rPr>
      </w:pPr>
    </w:p>
    <w:p w14:paraId="20CF7077" w14:textId="0D04AFA3" w:rsidR="5D469191" w:rsidRDefault="5D469191" w:rsidP="5D469191">
      <w:pPr>
        <w:ind w:left="810"/>
        <w:rPr>
          <w:rFonts w:cs="Arial"/>
          <w:sz w:val="24"/>
          <w:szCs w:val="24"/>
        </w:rPr>
      </w:pPr>
    </w:p>
    <w:p w14:paraId="629E5D5A" w14:textId="64026018" w:rsidR="5D469191" w:rsidRDefault="5D469191" w:rsidP="5D469191">
      <w:pPr>
        <w:ind w:left="810"/>
        <w:rPr>
          <w:rFonts w:cs="Arial"/>
          <w:sz w:val="24"/>
          <w:szCs w:val="24"/>
        </w:rPr>
      </w:pPr>
    </w:p>
    <w:p w14:paraId="2C70D18C" w14:textId="4CB96ADB" w:rsidR="5D469191" w:rsidRDefault="5D469191" w:rsidP="5D469191">
      <w:pPr>
        <w:ind w:left="810"/>
        <w:rPr>
          <w:rFonts w:cs="Arial"/>
          <w:sz w:val="24"/>
          <w:szCs w:val="24"/>
        </w:rPr>
      </w:pPr>
    </w:p>
    <w:p w14:paraId="6371924A" w14:textId="1D79DAEC" w:rsidR="5D469191" w:rsidRDefault="5D469191" w:rsidP="5D469191">
      <w:pPr>
        <w:ind w:left="810"/>
        <w:rPr>
          <w:rFonts w:cs="Arial"/>
          <w:sz w:val="24"/>
          <w:szCs w:val="24"/>
        </w:rPr>
      </w:pPr>
    </w:p>
    <w:p w14:paraId="1D463F37" w14:textId="7DAF4C2D" w:rsidR="5D469191" w:rsidRDefault="5D469191" w:rsidP="5D469191">
      <w:pPr>
        <w:ind w:left="810"/>
        <w:rPr>
          <w:rFonts w:cs="Arial"/>
          <w:sz w:val="24"/>
          <w:szCs w:val="24"/>
        </w:rPr>
      </w:pPr>
    </w:p>
    <w:p w14:paraId="567E744A" w14:textId="4C67ACB6" w:rsidR="5D469191" w:rsidRDefault="5D469191" w:rsidP="5D469191">
      <w:pPr>
        <w:ind w:left="810"/>
        <w:rPr>
          <w:rFonts w:cs="Arial"/>
          <w:sz w:val="24"/>
          <w:szCs w:val="24"/>
        </w:rPr>
      </w:pPr>
    </w:p>
    <w:p w14:paraId="6B86A59B" w14:textId="1C093812" w:rsidR="5D469191" w:rsidRDefault="5D469191" w:rsidP="5D469191">
      <w:pPr>
        <w:ind w:left="810"/>
        <w:rPr>
          <w:rFonts w:cs="Arial"/>
          <w:sz w:val="24"/>
          <w:szCs w:val="24"/>
        </w:rPr>
      </w:pPr>
    </w:p>
    <w:p w14:paraId="46C22481" w14:textId="06FEFF67" w:rsidR="5D469191" w:rsidRDefault="5D469191" w:rsidP="5D469191">
      <w:pPr>
        <w:ind w:left="810"/>
        <w:rPr>
          <w:rFonts w:cs="Arial"/>
          <w:sz w:val="24"/>
          <w:szCs w:val="24"/>
        </w:rPr>
      </w:pPr>
    </w:p>
    <w:p w14:paraId="7A00F0F4" w14:textId="4DD85C6B" w:rsidR="5D469191" w:rsidRDefault="5D469191" w:rsidP="5D469191">
      <w:pPr>
        <w:ind w:left="810"/>
        <w:rPr>
          <w:rFonts w:cs="Arial"/>
          <w:sz w:val="24"/>
          <w:szCs w:val="24"/>
        </w:rPr>
      </w:pPr>
    </w:p>
    <w:p w14:paraId="2536BFEE" w14:textId="54CF319F" w:rsidR="5D469191" w:rsidRDefault="5D469191" w:rsidP="5D469191">
      <w:pPr>
        <w:ind w:left="810"/>
        <w:rPr>
          <w:rFonts w:cs="Arial"/>
          <w:sz w:val="24"/>
          <w:szCs w:val="24"/>
        </w:rPr>
      </w:pPr>
    </w:p>
    <w:p w14:paraId="1552D7CF" w14:textId="30A03594" w:rsidR="5D469191" w:rsidRDefault="5D469191" w:rsidP="5D469191">
      <w:pPr>
        <w:ind w:left="810"/>
        <w:rPr>
          <w:rFonts w:cs="Arial"/>
          <w:sz w:val="24"/>
          <w:szCs w:val="24"/>
        </w:rPr>
      </w:pPr>
    </w:p>
    <w:p w14:paraId="11622772" w14:textId="70E4010B" w:rsidR="5D469191" w:rsidRDefault="5D469191" w:rsidP="5D469191">
      <w:pPr>
        <w:ind w:left="810"/>
        <w:rPr>
          <w:rFonts w:cs="Arial"/>
          <w:sz w:val="24"/>
          <w:szCs w:val="24"/>
        </w:rPr>
      </w:pPr>
    </w:p>
    <w:p w14:paraId="7678C710" w14:textId="30064497" w:rsidR="5D469191" w:rsidRDefault="5D469191" w:rsidP="5D469191">
      <w:pPr>
        <w:ind w:left="810"/>
        <w:rPr>
          <w:rFonts w:cs="Arial"/>
          <w:sz w:val="24"/>
          <w:szCs w:val="24"/>
        </w:rPr>
      </w:pPr>
    </w:p>
    <w:p w14:paraId="020D7C76" w14:textId="0BF1F9D6" w:rsidR="5D469191" w:rsidRDefault="5D469191" w:rsidP="5D469191">
      <w:pPr>
        <w:ind w:left="810"/>
        <w:rPr>
          <w:rFonts w:cs="Arial"/>
          <w:sz w:val="24"/>
          <w:szCs w:val="24"/>
        </w:rPr>
      </w:pPr>
    </w:p>
    <w:p w14:paraId="556E29B6" w14:textId="77725816" w:rsidR="00DC0A88" w:rsidRPr="00DB5CA1" w:rsidRDefault="00046A50" w:rsidP="00DB5CA1">
      <w:pPr>
        <w:ind w:left="1134"/>
        <w:rPr>
          <w:rFonts w:cs="Arial"/>
          <w:b/>
          <w:bCs/>
          <w:sz w:val="24"/>
          <w:szCs w:val="24"/>
        </w:rPr>
      </w:pPr>
      <w:r w:rsidRPr="00DB5CA1">
        <w:rPr>
          <w:rFonts w:cs="Arial"/>
          <w:b/>
          <w:bCs/>
          <w:sz w:val="24"/>
          <w:szCs w:val="24"/>
        </w:rPr>
        <w:t xml:space="preserve">This activity guide cover </w:t>
      </w:r>
      <w:r w:rsidR="00392564" w:rsidRPr="00DB5CA1">
        <w:rPr>
          <w:rFonts w:cs="Arial"/>
          <w:b/>
          <w:bCs/>
          <w:sz w:val="24"/>
          <w:szCs w:val="24"/>
        </w:rPr>
        <w:t xml:space="preserve">steps </w:t>
      </w:r>
      <w:r w:rsidR="00DC0A88" w:rsidRPr="00DB5CA1">
        <w:rPr>
          <w:rFonts w:cs="Arial"/>
          <w:b/>
          <w:bCs/>
          <w:sz w:val="24"/>
          <w:szCs w:val="24"/>
        </w:rPr>
        <w:t>for:</w:t>
      </w:r>
    </w:p>
    <w:p w14:paraId="343A0C93" w14:textId="77777777" w:rsidR="00DC0A88" w:rsidRDefault="00DC0A88" w:rsidP="008E3E38">
      <w:pPr>
        <w:pStyle w:val="ListParagraph"/>
        <w:ind w:left="810"/>
        <w:rPr>
          <w:rFonts w:cs="Arial"/>
          <w:sz w:val="24"/>
          <w:szCs w:val="24"/>
        </w:rPr>
      </w:pPr>
    </w:p>
    <w:p w14:paraId="0C7C09AF" w14:textId="25272D57" w:rsidR="5D469191" w:rsidRDefault="78AF7041" w:rsidP="78AF7041">
      <w:pPr>
        <w:pStyle w:val="BodyText"/>
        <w:numPr>
          <w:ilvl w:val="1"/>
          <w:numId w:val="11"/>
        </w:numPr>
        <w:ind w:left="2127"/>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Setting up AWS Kubernetes Cluster (EKS) using Fargate</w:t>
      </w:r>
    </w:p>
    <w:p w14:paraId="52D8A8A6" w14:textId="154FFED5" w:rsidR="5D469191" w:rsidRDefault="78AF7041" w:rsidP="78AF7041">
      <w:pPr>
        <w:pStyle w:val="ListParagraph"/>
        <w:numPr>
          <w:ilvl w:val="2"/>
          <w:numId w:val="11"/>
        </w:numPr>
        <w:spacing w:before="19"/>
        <w:ind w:right="501"/>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Open Your Terminal</w:t>
      </w:r>
    </w:p>
    <w:p w14:paraId="59AB1AE9" w14:textId="61699F89" w:rsidR="5D469191" w:rsidRDefault="78AF7041" w:rsidP="78AF7041">
      <w:pPr>
        <w:pStyle w:val="ListParagraph"/>
        <w:numPr>
          <w:ilvl w:val="2"/>
          <w:numId w:val="11"/>
        </w:numPr>
        <w:spacing w:before="2"/>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Configure AWS CLI</w:t>
      </w:r>
    </w:p>
    <w:p w14:paraId="707148BF" w14:textId="3E4E8532" w:rsidR="5D469191"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 xml:space="preserve">Install and </w:t>
      </w:r>
      <w:proofErr w:type="gramStart"/>
      <w:r w:rsidRPr="78AF7041">
        <w:rPr>
          <w:rFonts w:ascii="Tahoma" w:eastAsia="Tahoma" w:hAnsi="Tahoma" w:cs="Tahoma"/>
          <w:color w:val="000000" w:themeColor="text1"/>
          <w:sz w:val="24"/>
          <w:szCs w:val="24"/>
        </w:rPr>
        <w:t>Configure</w:t>
      </w:r>
      <w:proofErr w:type="gramEnd"/>
      <w:r w:rsidRPr="78AF7041">
        <w:rPr>
          <w:rFonts w:ascii="Tahoma" w:eastAsia="Tahoma" w:hAnsi="Tahoma" w:cs="Tahoma"/>
          <w:color w:val="000000" w:themeColor="text1"/>
          <w:sz w:val="24"/>
          <w:szCs w:val="24"/>
        </w:rPr>
        <w:t xml:space="preserve"> </w:t>
      </w:r>
      <w:proofErr w:type="spellStart"/>
      <w:r w:rsidRPr="78AF7041">
        <w:rPr>
          <w:rFonts w:ascii="Tahoma" w:eastAsia="Tahoma" w:hAnsi="Tahoma" w:cs="Tahoma"/>
          <w:color w:val="000000" w:themeColor="text1"/>
          <w:sz w:val="24"/>
          <w:szCs w:val="24"/>
        </w:rPr>
        <w:t>eksctl</w:t>
      </w:r>
      <w:proofErr w:type="spellEnd"/>
    </w:p>
    <w:p w14:paraId="77EBC9DB" w14:textId="280B25B1" w:rsidR="5D469191"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Move the extracted binary to /</w:t>
      </w:r>
      <w:proofErr w:type="spellStart"/>
      <w:r w:rsidRPr="78AF7041">
        <w:rPr>
          <w:rFonts w:ascii="Tahoma" w:eastAsia="Tahoma" w:hAnsi="Tahoma" w:cs="Tahoma"/>
          <w:color w:val="000000" w:themeColor="text1"/>
          <w:sz w:val="24"/>
          <w:szCs w:val="24"/>
        </w:rPr>
        <w:t>usr</w:t>
      </w:r>
      <w:proofErr w:type="spellEnd"/>
      <w:r w:rsidRPr="78AF7041">
        <w:rPr>
          <w:rFonts w:ascii="Tahoma" w:eastAsia="Tahoma" w:hAnsi="Tahoma" w:cs="Tahoma"/>
          <w:color w:val="000000" w:themeColor="text1"/>
          <w:sz w:val="24"/>
          <w:szCs w:val="24"/>
        </w:rPr>
        <w:t>/local/bin</w:t>
      </w:r>
    </w:p>
    <w:p w14:paraId="0B669E45" w14:textId="3C841CB1" w:rsidR="5D469191"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 xml:space="preserve">Install and </w:t>
      </w:r>
      <w:proofErr w:type="gramStart"/>
      <w:r w:rsidRPr="78AF7041">
        <w:rPr>
          <w:rFonts w:ascii="Tahoma" w:eastAsia="Tahoma" w:hAnsi="Tahoma" w:cs="Tahoma"/>
          <w:color w:val="000000" w:themeColor="text1"/>
          <w:sz w:val="24"/>
          <w:szCs w:val="24"/>
        </w:rPr>
        <w:t>Configure</w:t>
      </w:r>
      <w:proofErr w:type="gramEnd"/>
      <w:r w:rsidRPr="78AF7041">
        <w:rPr>
          <w:rFonts w:ascii="Tahoma" w:eastAsia="Tahoma" w:hAnsi="Tahoma" w:cs="Tahoma"/>
          <w:color w:val="000000" w:themeColor="text1"/>
          <w:sz w:val="24"/>
          <w:szCs w:val="24"/>
        </w:rPr>
        <w:t xml:space="preserve"> </w:t>
      </w:r>
      <w:proofErr w:type="spellStart"/>
      <w:r w:rsidRPr="78AF7041">
        <w:rPr>
          <w:rFonts w:ascii="Tahoma" w:eastAsia="Tahoma" w:hAnsi="Tahoma" w:cs="Tahoma"/>
          <w:color w:val="000000" w:themeColor="text1"/>
          <w:sz w:val="24"/>
          <w:szCs w:val="24"/>
        </w:rPr>
        <w:t>kubectl</w:t>
      </w:r>
      <w:proofErr w:type="spellEnd"/>
    </w:p>
    <w:p w14:paraId="488A180C" w14:textId="6120B65A" w:rsidR="5D469191"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Apply execute permissions to the binary</w:t>
      </w:r>
    </w:p>
    <w:p w14:paraId="64E14783" w14:textId="66A63AA4" w:rsidR="5D469191"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Create your EKS cluster using Fargate support</w:t>
      </w:r>
    </w:p>
    <w:p w14:paraId="6063603B" w14:textId="37011DD7" w:rsidR="5D469191"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Validate if cluster is ready.</w:t>
      </w:r>
    </w:p>
    <w:p w14:paraId="39C0CE54" w14:textId="3977E917" w:rsidR="5D469191" w:rsidRDefault="78AF7041" w:rsidP="78AF7041">
      <w:pPr>
        <w:pStyle w:val="BodyText"/>
        <w:numPr>
          <w:ilvl w:val="1"/>
          <w:numId w:val="11"/>
        </w:numPr>
        <w:ind w:left="2127"/>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Deleting /Stopping EKS cluster</w:t>
      </w:r>
    </w:p>
    <w:p w14:paraId="7D6CBB4E" w14:textId="1BC765B7" w:rsidR="5D469191" w:rsidRDefault="78AF7041" w:rsidP="78AF7041">
      <w:pPr>
        <w:pStyle w:val="ListParagraph"/>
        <w:numPr>
          <w:ilvl w:val="2"/>
          <w:numId w:val="11"/>
        </w:numPr>
        <w:spacing w:before="19"/>
        <w:ind w:right="501"/>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Navigate the Fargate-Profile and delete it first</w:t>
      </w:r>
    </w:p>
    <w:p w14:paraId="22454828" w14:textId="0A1291BF" w:rsidR="5D469191" w:rsidRDefault="78AF7041" w:rsidP="78AF7041">
      <w:pPr>
        <w:pStyle w:val="ListParagraph"/>
        <w:numPr>
          <w:ilvl w:val="2"/>
          <w:numId w:val="11"/>
        </w:numPr>
        <w:spacing w:before="19"/>
        <w:ind w:right="501"/>
        <w:rPr>
          <w:color w:val="000000" w:themeColor="text1"/>
          <w:sz w:val="24"/>
          <w:szCs w:val="24"/>
        </w:rPr>
      </w:pPr>
      <w:r w:rsidRPr="78AF7041">
        <w:rPr>
          <w:rFonts w:ascii="Tahoma" w:eastAsia="Tahoma" w:hAnsi="Tahoma" w:cs="Tahoma"/>
          <w:color w:val="000000" w:themeColor="text1"/>
          <w:sz w:val="24"/>
          <w:szCs w:val="24"/>
        </w:rPr>
        <w:t>Delete the my-cluster-demo (EKS cluster created)</w:t>
      </w:r>
    </w:p>
    <w:p w14:paraId="4AA7B3D8" w14:textId="3359555E" w:rsidR="5D469191" w:rsidRDefault="78AF7041" w:rsidP="00F65EE1">
      <w:pPr>
        <w:pStyle w:val="ListParagraph"/>
        <w:numPr>
          <w:ilvl w:val="2"/>
          <w:numId w:val="11"/>
        </w:numPr>
        <w:spacing w:before="19"/>
        <w:ind w:right="501"/>
        <w:rPr>
          <w:color w:val="000000" w:themeColor="text1"/>
          <w:sz w:val="21"/>
          <w:szCs w:val="21"/>
        </w:rPr>
      </w:pPr>
      <w:r w:rsidRPr="78AF7041">
        <w:rPr>
          <w:rFonts w:ascii="Tahoma" w:eastAsia="Tahoma" w:hAnsi="Tahoma" w:cs="Tahoma"/>
          <w:color w:val="000000" w:themeColor="text1"/>
          <w:sz w:val="24"/>
          <w:szCs w:val="24"/>
        </w:rPr>
        <w:t xml:space="preserve">Delete the </w:t>
      </w:r>
      <w:proofErr w:type="spellStart"/>
      <w:r w:rsidRPr="78AF7041">
        <w:rPr>
          <w:rFonts w:ascii="Tahoma" w:eastAsia="Tahoma" w:hAnsi="Tahoma" w:cs="Tahoma"/>
          <w:color w:val="000000" w:themeColor="text1"/>
          <w:sz w:val="24"/>
          <w:szCs w:val="24"/>
        </w:rPr>
        <w:t>Cloudformation</w:t>
      </w:r>
      <w:proofErr w:type="spellEnd"/>
      <w:r w:rsidRPr="78AF7041">
        <w:rPr>
          <w:rFonts w:ascii="Tahoma" w:eastAsia="Tahoma" w:hAnsi="Tahoma" w:cs="Tahoma"/>
          <w:color w:val="000000" w:themeColor="text1"/>
          <w:sz w:val="24"/>
          <w:szCs w:val="24"/>
        </w:rPr>
        <w:t xml:space="preserve"> Stacks</w:t>
      </w:r>
    </w:p>
    <w:p w14:paraId="28DBFEB2" w14:textId="2A53F68D" w:rsidR="5D469191" w:rsidRDefault="5D469191" w:rsidP="5D469191">
      <w:pPr>
        <w:spacing w:before="19"/>
        <w:ind w:left="3420" w:right="501"/>
        <w:rPr>
          <w:rFonts w:ascii="Tahoma" w:eastAsia="Tahoma" w:hAnsi="Tahoma" w:cs="Tahoma"/>
          <w:color w:val="000000" w:themeColor="text1"/>
          <w:sz w:val="21"/>
          <w:szCs w:val="21"/>
        </w:rPr>
      </w:pPr>
    </w:p>
    <w:p w14:paraId="1405A77C" w14:textId="6AD233BC" w:rsidR="5D469191" w:rsidRDefault="5D469191" w:rsidP="5D469191">
      <w:pPr>
        <w:pStyle w:val="BodyText"/>
        <w:ind w:left="1767"/>
        <w:rPr>
          <w:color w:val="000000" w:themeColor="text1"/>
          <w:sz w:val="21"/>
          <w:szCs w:val="21"/>
        </w:rPr>
      </w:pPr>
    </w:p>
    <w:p w14:paraId="20C1FFC8" w14:textId="77777777" w:rsidR="00895A2F" w:rsidRPr="0017733C" w:rsidRDefault="00895A2F" w:rsidP="00895A2F">
      <w:pPr>
        <w:pStyle w:val="BodyText"/>
        <w:rPr>
          <w:rFonts w:cs="Arial"/>
        </w:rPr>
      </w:pPr>
    </w:p>
    <w:p w14:paraId="53E8485F" w14:textId="2C743ED7" w:rsidR="5D469191" w:rsidRDefault="5D469191" w:rsidP="5D469191">
      <w:pPr>
        <w:pStyle w:val="BodyText"/>
        <w:rPr>
          <w:rFonts w:cs="Arial"/>
        </w:rPr>
      </w:pPr>
    </w:p>
    <w:p w14:paraId="214E5092" w14:textId="009C307F" w:rsidR="5D469191" w:rsidRDefault="5D469191" w:rsidP="5D469191">
      <w:pPr>
        <w:pStyle w:val="BodyText"/>
        <w:rPr>
          <w:rFonts w:cs="Arial"/>
        </w:rPr>
      </w:pPr>
    </w:p>
    <w:p w14:paraId="1DFA5ACC" w14:textId="438921BB" w:rsidR="5D469191" w:rsidRDefault="5D469191" w:rsidP="5D469191">
      <w:pPr>
        <w:pStyle w:val="BodyText"/>
        <w:rPr>
          <w:rFonts w:cs="Arial"/>
        </w:rPr>
      </w:pPr>
    </w:p>
    <w:p w14:paraId="492C90A3" w14:textId="6B21359A" w:rsidR="5D469191" w:rsidRDefault="5D469191" w:rsidP="5D469191">
      <w:pPr>
        <w:pStyle w:val="BodyText"/>
        <w:rPr>
          <w:rFonts w:cs="Arial"/>
        </w:rPr>
      </w:pPr>
    </w:p>
    <w:p w14:paraId="4D7E56ED" w14:textId="3F55DD57" w:rsidR="00AF18B4" w:rsidRPr="00D00B61" w:rsidRDefault="5D469191" w:rsidP="00D00B61">
      <w:pPr>
        <w:pStyle w:val="Heading1"/>
      </w:pPr>
      <w:bookmarkStart w:id="3" w:name="_Toc52423508"/>
      <w:r>
        <w:t>Documentation Links</w:t>
      </w:r>
      <w:bookmarkEnd w:id="3"/>
    </w:p>
    <w:p w14:paraId="0D702AA6" w14:textId="2320CA65" w:rsidR="00972FB4" w:rsidRDefault="00972FB4" w:rsidP="00972FB4">
      <w:pPr>
        <w:pStyle w:val="BodyText"/>
      </w:pPr>
    </w:p>
    <w:p w14:paraId="6226F23B" w14:textId="5804571E" w:rsidR="00460A66" w:rsidRPr="00F31A74" w:rsidRDefault="5D469191" w:rsidP="00F65EE1">
      <w:pPr>
        <w:pStyle w:val="BodyText"/>
        <w:numPr>
          <w:ilvl w:val="0"/>
          <w:numId w:val="10"/>
        </w:numPr>
        <w:ind w:left="1440"/>
        <w:rPr>
          <w:rFonts w:eastAsia="Arial" w:cs="Arial"/>
          <w:sz w:val="24"/>
          <w:szCs w:val="24"/>
        </w:rPr>
      </w:pPr>
      <w:r w:rsidRPr="5D469191">
        <w:rPr>
          <w:color w:val="000000" w:themeColor="text1"/>
          <w:sz w:val="24"/>
          <w:szCs w:val="24"/>
        </w:rPr>
        <w:t>Installing the AWS CLI</w:t>
      </w:r>
      <w:r w:rsidR="00F31A74">
        <w:br/>
      </w:r>
      <w:hyperlink r:id="rId8">
        <w:r w:rsidRPr="5D469191">
          <w:rPr>
            <w:rStyle w:val="Hyperlink"/>
            <w:rFonts w:eastAsia="Arial" w:cs="Arial"/>
            <w:sz w:val="24"/>
            <w:szCs w:val="24"/>
          </w:rPr>
          <w:t>https://docs.aws.amazon.com/cli/latest/userguide/cli-chap-install.html</w:t>
        </w:r>
      </w:hyperlink>
    </w:p>
    <w:p w14:paraId="5580F273" w14:textId="080DAC4D" w:rsidR="00F31A74" w:rsidRPr="00F31A74" w:rsidRDefault="5D469191" w:rsidP="00F65EE1">
      <w:pPr>
        <w:pStyle w:val="BodyText"/>
        <w:numPr>
          <w:ilvl w:val="0"/>
          <w:numId w:val="10"/>
        </w:numPr>
        <w:ind w:left="1440"/>
        <w:rPr>
          <w:rFonts w:eastAsia="Arial" w:cs="Arial"/>
          <w:sz w:val="24"/>
          <w:szCs w:val="24"/>
        </w:rPr>
      </w:pPr>
      <w:r w:rsidRPr="5D469191">
        <w:rPr>
          <w:rFonts w:eastAsia="Arial" w:cs="Arial"/>
          <w:color w:val="000000" w:themeColor="text1"/>
          <w:sz w:val="24"/>
          <w:szCs w:val="24"/>
        </w:rPr>
        <w:t xml:space="preserve">Installing </w:t>
      </w:r>
      <w:proofErr w:type="spellStart"/>
      <w:r w:rsidRPr="5D469191">
        <w:rPr>
          <w:rFonts w:eastAsia="Arial" w:cs="Arial"/>
          <w:color w:val="000000" w:themeColor="text1"/>
          <w:sz w:val="24"/>
          <w:szCs w:val="24"/>
        </w:rPr>
        <w:t>ek</w:t>
      </w:r>
      <w:r w:rsidR="00723D42">
        <w:rPr>
          <w:rFonts w:eastAsia="Arial" w:cs="Arial"/>
          <w:color w:val="000000" w:themeColor="text1"/>
          <w:sz w:val="24"/>
          <w:szCs w:val="24"/>
        </w:rPr>
        <w:t>s</w:t>
      </w:r>
      <w:r w:rsidRPr="5D469191">
        <w:rPr>
          <w:rFonts w:eastAsia="Arial" w:cs="Arial"/>
          <w:color w:val="000000" w:themeColor="text1"/>
          <w:sz w:val="24"/>
          <w:szCs w:val="24"/>
        </w:rPr>
        <w:t>ctl</w:t>
      </w:r>
      <w:proofErr w:type="spellEnd"/>
      <w:r w:rsidR="00F31A74">
        <w:br/>
      </w:r>
      <w:hyperlink r:id="rId9">
        <w:r w:rsidRPr="5D469191">
          <w:rPr>
            <w:rStyle w:val="Hyperlink"/>
            <w:rFonts w:eastAsia="Arial" w:cs="Arial"/>
            <w:sz w:val="24"/>
            <w:szCs w:val="24"/>
          </w:rPr>
          <w:t>https://docs.aws.amazon.com/eks/latest/userguide/getting-started-eksctl.html</w:t>
        </w:r>
      </w:hyperlink>
    </w:p>
    <w:p w14:paraId="1D4740B2" w14:textId="27A3325A" w:rsidR="00F31A74" w:rsidRPr="005605C7" w:rsidRDefault="78AF7041" w:rsidP="00F65EE1">
      <w:pPr>
        <w:pStyle w:val="BodyText"/>
        <w:numPr>
          <w:ilvl w:val="0"/>
          <w:numId w:val="10"/>
        </w:numPr>
        <w:ind w:left="1440"/>
        <w:rPr>
          <w:rFonts w:eastAsia="Arial" w:cs="Arial"/>
          <w:sz w:val="24"/>
          <w:szCs w:val="24"/>
        </w:rPr>
      </w:pPr>
      <w:r w:rsidRPr="78AF7041">
        <w:rPr>
          <w:rFonts w:eastAsia="Arial" w:cs="Arial"/>
          <w:color w:val="000000" w:themeColor="text1"/>
          <w:sz w:val="24"/>
          <w:szCs w:val="24"/>
        </w:rPr>
        <w:t xml:space="preserve">Installing </w:t>
      </w:r>
      <w:proofErr w:type="spellStart"/>
      <w:r w:rsidRPr="78AF7041">
        <w:rPr>
          <w:rFonts w:eastAsia="Arial" w:cs="Arial"/>
          <w:color w:val="000000" w:themeColor="text1"/>
          <w:sz w:val="24"/>
          <w:szCs w:val="24"/>
        </w:rPr>
        <w:t>kubectl</w:t>
      </w:r>
      <w:proofErr w:type="spellEnd"/>
      <w:r w:rsidR="5D469191">
        <w:br/>
      </w:r>
      <w:hyperlink r:id="rId10">
        <w:r w:rsidRPr="78AF7041">
          <w:rPr>
            <w:rStyle w:val="Hyperlink"/>
            <w:rFonts w:eastAsia="Arial" w:cs="Arial"/>
            <w:sz w:val="24"/>
            <w:szCs w:val="24"/>
          </w:rPr>
          <w:t>https://docs.aws.amazon.com/eks/latest/userguide/install-kubectl.html</w:t>
        </w:r>
      </w:hyperlink>
    </w:p>
    <w:p w14:paraId="58C7DF65" w14:textId="0D9AFB1A" w:rsidR="005605C7" w:rsidRDefault="5D469191" w:rsidP="00F65EE1">
      <w:pPr>
        <w:pStyle w:val="BodyText"/>
        <w:numPr>
          <w:ilvl w:val="0"/>
          <w:numId w:val="10"/>
        </w:numPr>
        <w:ind w:left="1440"/>
        <w:rPr>
          <w:rStyle w:val="Hyperlink"/>
          <w:rFonts w:eastAsia="Arial" w:cs="Arial"/>
          <w:color w:val="auto"/>
          <w:sz w:val="24"/>
          <w:szCs w:val="24"/>
          <w:u w:val="none"/>
        </w:rPr>
      </w:pPr>
      <w:r w:rsidRPr="5D469191">
        <w:rPr>
          <w:rFonts w:eastAsia="Arial" w:cs="Arial"/>
          <w:color w:val="000000" w:themeColor="text1"/>
          <w:sz w:val="24"/>
          <w:szCs w:val="24"/>
        </w:rPr>
        <w:t>What is AWS Fargate?</w:t>
      </w:r>
      <w:r w:rsidR="005605C7">
        <w:br/>
      </w:r>
      <w:hyperlink r:id="rId11">
        <w:r w:rsidRPr="5D469191">
          <w:rPr>
            <w:rStyle w:val="Hyperlink"/>
            <w:rFonts w:eastAsia="Arial" w:cs="Arial"/>
            <w:sz w:val="24"/>
            <w:szCs w:val="24"/>
          </w:rPr>
          <w:t>https://aws.amazon.com/fargate/</w:t>
        </w:r>
      </w:hyperlink>
    </w:p>
    <w:p w14:paraId="53E6D2F7" w14:textId="3D4791CB" w:rsidR="5D469191" w:rsidRDefault="5D469191" w:rsidP="00F65EE1">
      <w:pPr>
        <w:pStyle w:val="BodyText"/>
        <w:numPr>
          <w:ilvl w:val="0"/>
          <w:numId w:val="10"/>
        </w:numPr>
        <w:ind w:left="1440"/>
        <w:rPr>
          <w:rStyle w:val="Hyperlink"/>
          <w:rFonts w:cs="Arial"/>
          <w:color w:val="auto"/>
          <w:sz w:val="24"/>
          <w:szCs w:val="24"/>
          <w:u w:val="none"/>
        </w:rPr>
      </w:pPr>
      <w:r w:rsidRPr="5D469191">
        <w:rPr>
          <w:rFonts w:eastAsia="Arial" w:cs="Arial"/>
          <w:color w:val="000000" w:themeColor="text1"/>
          <w:sz w:val="24"/>
          <w:szCs w:val="24"/>
        </w:rPr>
        <w:t>Getting Started with AWS Fargate using Amazon EKS</w:t>
      </w:r>
      <w:r>
        <w:br/>
      </w:r>
      <w:hyperlink r:id="rId12">
        <w:r w:rsidRPr="5D469191">
          <w:rPr>
            <w:rStyle w:val="Hyperlink"/>
            <w:rFonts w:eastAsia="Arial" w:cs="Arial"/>
            <w:sz w:val="24"/>
            <w:szCs w:val="24"/>
          </w:rPr>
          <w:t>https://docs.aws.amazon.com/eks/latest/userguide/fargate-getting-started.html/</w:t>
        </w:r>
      </w:hyperlink>
      <w:r w:rsidRPr="5D469191">
        <w:rPr>
          <w:rStyle w:val="Hyperlink"/>
          <w:rFonts w:cs="Arial"/>
          <w:color w:val="auto"/>
          <w:sz w:val="24"/>
          <w:szCs w:val="24"/>
          <w:u w:val="none"/>
        </w:rPr>
        <w:t xml:space="preserve"> </w:t>
      </w:r>
    </w:p>
    <w:p w14:paraId="788D1058" w14:textId="31F980DC" w:rsidR="5D469191" w:rsidRDefault="78AF7041" w:rsidP="00F65EE1">
      <w:pPr>
        <w:pStyle w:val="BodyText"/>
        <w:numPr>
          <w:ilvl w:val="0"/>
          <w:numId w:val="10"/>
        </w:numPr>
        <w:ind w:left="1440"/>
        <w:rPr>
          <w:rFonts w:eastAsia="Arial" w:cs="Arial"/>
          <w:color w:val="000000" w:themeColor="text1"/>
          <w:sz w:val="24"/>
          <w:szCs w:val="24"/>
          <w:u w:val="single"/>
        </w:rPr>
      </w:pPr>
      <w:r w:rsidRPr="78AF7041">
        <w:rPr>
          <w:sz w:val="24"/>
          <w:szCs w:val="24"/>
        </w:rPr>
        <w:t>Basic Linux Commands</w:t>
      </w:r>
      <w:r w:rsidR="5D469191">
        <w:br/>
      </w:r>
      <w:hyperlink r:id="rId13">
        <w:r w:rsidRPr="78AF7041">
          <w:rPr>
            <w:rStyle w:val="Hyperlink"/>
            <w:rFonts w:eastAsia="Arial" w:cs="Arial"/>
            <w:sz w:val="24"/>
            <w:szCs w:val="24"/>
          </w:rPr>
          <w:t>https://maker.pro/linux/tutorial/basic-linux-commands-for-beginners</w:t>
        </w:r>
      </w:hyperlink>
    </w:p>
    <w:p w14:paraId="5F843BA7" w14:textId="55DA2CDA" w:rsidR="5D469191" w:rsidRDefault="5D469191" w:rsidP="5D469191">
      <w:pPr>
        <w:pStyle w:val="BodyText"/>
        <w:ind w:left="1080"/>
        <w:rPr>
          <w:rStyle w:val="Hyperlink"/>
          <w:rFonts w:cs="Arial"/>
          <w:color w:val="auto"/>
          <w:sz w:val="24"/>
          <w:szCs w:val="24"/>
          <w:u w:val="none"/>
        </w:rPr>
      </w:pPr>
    </w:p>
    <w:p w14:paraId="24878851" w14:textId="2116597D" w:rsidR="5D469191" w:rsidRDefault="5D469191" w:rsidP="5D469191">
      <w:pPr>
        <w:pStyle w:val="BodyText"/>
        <w:ind w:left="965"/>
        <w:rPr>
          <w:rStyle w:val="Hyperlink"/>
          <w:rFonts w:cs="Arial"/>
          <w:color w:val="auto"/>
          <w:sz w:val="24"/>
          <w:szCs w:val="24"/>
          <w:u w:val="none"/>
        </w:rPr>
      </w:pPr>
    </w:p>
    <w:p w14:paraId="413C76B3" w14:textId="66D0A3A1" w:rsidR="00730DBD" w:rsidRDefault="5D469191" w:rsidP="00EE1A98">
      <w:pPr>
        <w:pStyle w:val="Heading1"/>
      </w:pPr>
      <w:bookmarkStart w:id="4" w:name="_Toc52423509"/>
      <w:r>
        <w:t>Setting Up a Kubernetes cluster (eks) using fargate</w:t>
      </w:r>
      <w:bookmarkEnd w:id="4"/>
    </w:p>
    <w:p w14:paraId="12656B34" w14:textId="77777777" w:rsidR="002B30DA" w:rsidRPr="00E81C96" w:rsidRDefault="002B30DA" w:rsidP="002B30DA">
      <w:pPr>
        <w:pStyle w:val="BodyText"/>
        <w:ind w:left="0"/>
        <w:rPr>
          <w:b/>
          <w:bCs/>
          <w:sz w:val="24"/>
          <w:szCs w:val="24"/>
        </w:rPr>
      </w:pPr>
      <w:r w:rsidRPr="00E81C96">
        <w:rPr>
          <w:b/>
          <w:bCs/>
          <w:sz w:val="24"/>
          <w:szCs w:val="24"/>
        </w:rPr>
        <w:t xml:space="preserve">1.Create Ubuntu 24.04 EC2 instance (t2 medium with all traffic </w:t>
      </w:r>
      <w:proofErr w:type="spellStart"/>
      <w:r w:rsidRPr="00E81C96">
        <w:rPr>
          <w:b/>
          <w:bCs/>
          <w:sz w:val="24"/>
          <w:szCs w:val="24"/>
        </w:rPr>
        <w:t>allowd</w:t>
      </w:r>
      <w:proofErr w:type="spellEnd"/>
    </w:p>
    <w:p w14:paraId="57CE6156" w14:textId="77777777" w:rsidR="002B30DA" w:rsidRDefault="002B30DA" w:rsidP="002B30DA">
      <w:pPr>
        <w:pStyle w:val="BodyText"/>
        <w:rPr>
          <w:sz w:val="24"/>
          <w:szCs w:val="24"/>
        </w:rPr>
      </w:pPr>
    </w:p>
    <w:p w14:paraId="237909F8" w14:textId="77777777" w:rsidR="002B30DA" w:rsidRPr="00E81C96" w:rsidRDefault="002B30DA" w:rsidP="002B30DA">
      <w:pPr>
        <w:pStyle w:val="BodyText"/>
        <w:ind w:left="0"/>
        <w:rPr>
          <w:b/>
          <w:bCs/>
          <w:sz w:val="24"/>
          <w:szCs w:val="24"/>
        </w:rPr>
      </w:pPr>
      <w:r w:rsidRPr="00E81C96">
        <w:rPr>
          <w:b/>
          <w:bCs/>
          <w:sz w:val="24"/>
          <w:szCs w:val="24"/>
        </w:rPr>
        <w:t xml:space="preserve">2.Install and configure </w:t>
      </w:r>
      <w:proofErr w:type="spellStart"/>
      <w:r w:rsidRPr="00E81C96">
        <w:rPr>
          <w:b/>
          <w:bCs/>
          <w:sz w:val="24"/>
          <w:szCs w:val="24"/>
        </w:rPr>
        <w:t>aws</w:t>
      </w:r>
      <w:proofErr w:type="spellEnd"/>
      <w:r w:rsidRPr="00E81C96">
        <w:rPr>
          <w:b/>
          <w:bCs/>
          <w:sz w:val="24"/>
          <w:szCs w:val="24"/>
        </w:rPr>
        <w:t xml:space="preserve"> cli</w:t>
      </w:r>
    </w:p>
    <w:p w14:paraId="516D192F" w14:textId="7C793F6A" w:rsidR="002B30DA" w:rsidRPr="00F81B42" w:rsidRDefault="002B30DA" w:rsidP="002B30DA">
      <w:pPr>
        <w:pStyle w:val="BodyText"/>
        <w:ind w:left="0"/>
        <w:rPr>
          <w:sz w:val="24"/>
          <w:szCs w:val="24"/>
        </w:rPr>
      </w:pPr>
      <w:proofErr w:type="spellStart"/>
      <w:r w:rsidRPr="00F81B42">
        <w:rPr>
          <w:sz w:val="24"/>
          <w:szCs w:val="24"/>
        </w:rPr>
        <w:t>sudo</w:t>
      </w:r>
      <w:proofErr w:type="spellEnd"/>
      <w:r w:rsidRPr="00F81B42">
        <w:rPr>
          <w:sz w:val="24"/>
          <w:szCs w:val="24"/>
        </w:rPr>
        <w:t xml:space="preserve"> </w:t>
      </w:r>
      <w:proofErr w:type="spellStart"/>
      <w:r w:rsidRPr="00F81B42">
        <w:rPr>
          <w:sz w:val="24"/>
          <w:szCs w:val="24"/>
        </w:rPr>
        <w:t>su</w:t>
      </w:r>
      <w:proofErr w:type="spellEnd"/>
      <w:r w:rsidRPr="00F81B42">
        <w:rPr>
          <w:sz w:val="24"/>
          <w:szCs w:val="24"/>
        </w:rPr>
        <w:t xml:space="preserve"> -</w:t>
      </w:r>
    </w:p>
    <w:p w14:paraId="616BF112" w14:textId="7B698592" w:rsidR="002B30DA" w:rsidRDefault="002B30DA" w:rsidP="002B30DA">
      <w:pPr>
        <w:pStyle w:val="BodyText"/>
        <w:ind w:left="0"/>
        <w:rPr>
          <w:sz w:val="24"/>
          <w:szCs w:val="24"/>
        </w:rPr>
      </w:pPr>
      <w:r w:rsidRPr="00F81B42">
        <w:rPr>
          <w:sz w:val="24"/>
          <w:szCs w:val="24"/>
        </w:rPr>
        <w:t>apt-get update</w:t>
      </w:r>
    </w:p>
    <w:p w14:paraId="050C26F2" w14:textId="2C4C2508" w:rsidR="002B30DA" w:rsidRPr="00F81B42" w:rsidRDefault="002B30DA" w:rsidP="002B30DA">
      <w:pPr>
        <w:pStyle w:val="BodyText"/>
        <w:ind w:left="0"/>
        <w:rPr>
          <w:sz w:val="24"/>
          <w:szCs w:val="24"/>
        </w:rPr>
      </w:pPr>
      <w:r>
        <w:rPr>
          <w:sz w:val="24"/>
          <w:szCs w:val="24"/>
        </w:rPr>
        <w:t>apt install curl unzip</w:t>
      </w:r>
    </w:p>
    <w:p w14:paraId="3E3EB881" w14:textId="1F4578A3" w:rsidR="002B30DA" w:rsidRPr="00F81B42" w:rsidRDefault="002B30DA" w:rsidP="002B30DA">
      <w:pPr>
        <w:pStyle w:val="BodyText"/>
        <w:ind w:left="0"/>
        <w:rPr>
          <w:sz w:val="24"/>
          <w:szCs w:val="24"/>
        </w:rPr>
      </w:pPr>
      <w:r w:rsidRPr="00F81B42">
        <w:rPr>
          <w:sz w:val="24"/>
          <w:szCs w:val="24"/>
        </w:rPr>
        <w:t>curl "https://awscli.amazonaws.com/awscli-exe-linux-x86_64.zip" -o "awscliv2.zip"</w:t>
      </w:r>
    </w:p>
    <w:p w14:paraId="0738F53F" w14:textId="5E2A68F2" w:rsidR="002B30DA" w:rsidRPr="00F81B42" w:rsidRDefault="002B30DA" w:rsidP="002B30DA">
      <w:pPr>
        <w:pStyle w:val="BodyText"/>
        <w:ind w:left="0"/>
        <w:rPr>
          <w:sz w:val="24"/>
          <w:szCs w:val="24"/>
        </w:rPr>
      </w:pPr>
      <w:r w:rsidRPr="00F81B42">
        <w:rPr>
          <w:sz w:val="24"/>
          <w:szCs w:val="24"/>
        </w:rPr>
        <w:t>unzip awscliv2.zip</w:t>
      </w:r>
    </w:p>
    <w:p w14:paraId="2F253732" w14:textId="1F3FEDCF" w:rsidR="002B30DA" w:rsidRDefault="002B30DA" w:rsidP="002B30DA">
      <w:pPr>
        <w:pStyle w:val="BodyText"/>
        <w:ind w:left="0"/>
        <w:rPr>
          <w:sz w:val="24"/>
          <w:szCs w:val="24"/>
        </w:rPr>
      </w:pPr>
      <w:proofErr w:type="spellStart"/>
      <w:proofErr w:type="gramStart"/>
      <w:r w:rsidRPr="00F81B42">
        <w:rPr>
          <w:sz w:val="24"/>
          <w:szCs w:val="24"/>
        </w:rPr>
        <w:t>sudo</w:t>
      </w:r>
      <w:proofErr w:type="spellEnd"/>
      <w:r w:rsidRPr="00F81B42">
        <w:rPr>
          <w:sz w:val="24"/>
          <w:szCs w:val="24"/>
        </w:rPr>
        <w:t xml:space="preserve"> .</w:t>
      </w:r>
      <w:proofErr w:type="gramEnd"/>
      <w:r w:rsidRPr="00F81B42">
        <w:rPr>
          <w:sz w:val="24"/>
          <w:szCs w:val="24"/>
        </w:rPr>
        <w:t>/</w:t>
      </w:r>
      <w:proofErr w:type="spellStart"/>
      <w:r w:rsidRPr="00F81B42">
        <w:rPr>
          <w:sz w:val="24"/>
          <w:szCs w:val="24"/>
        </w:rPr>
        <w:t>aws</w:t>
      </w:r>
      <w:proofErr w:type="spellEnd"/>
      <w:r w:rsidRPr="00F81B42">
        <w:rPr>
          <w:sz w:val="24"/>
          <w:szCs w:val="24"/>
        </w:rPr>
        <w:t>/install</w:t>
      </w:r>
    </w:p>
    <w:p w14:paraId="5E54848F" w14:textId="77777777" w:rsidR="00E81C96" w:rsidRPr="00F81B42" w:rsidRDefault="00E81C96" w:rsidP="002B30DA">
      <w:pPr>
        <w:pStyle w:val="BodyText"/>
        <w:ind w:left="0"/>
        <w:rPr>
          <w:sz w:val="24"/>
          <w:szCs w:val="24"/>
        </w:rPr>
      </w:pPr>
    </w:p>
    <w:p w14:paraId="41C353AD" w14:textId="77777777" w:rsidR="002B30DA" w:rsidRPr="00E81C96" w:rsidRDefault="002B30DA" w:rsidP="002B30DA">
      <w:pPr>
        <w:pStyle w:val="BodyText"/>
        <w:ind w:left="0"/>
        <w:rPr>
          <w:b/>
          <w:bCs/>
          <w:sz w:val="24"/>
          <w:szCs w:val="24"/>
        </w:rPr>
      </w:pPr>
      <w:r w:rsidRPr="00E81C96">
        <w:rPr>
          <w:b/>
          <w:bCs/>
          <w:sz w:val="24"/>
          <w:szCs w:val="24"/>
        </w:rPr>
        <w:t xml:space="preserve"># </w:t>
      </w:r>
      <w:proofErr w:type="spellStart"/>
      <w:r w:rsidRPr="00E81C96">
        <w:rPr>
          <w:b/>
          <w:bCs/>
          <w:sz w:val="24"/>
          <w:szCs w:val="24"/>
        </w:rPr>
        <w:t>aws</w:t>
      </w:r>
      <w:proofErr w:type="spellEnd"/>
      <w:r w:rsidRPr="00E81C96">
        <w:rPr>
          <w:b/>
          <w:bCs/>
          <w:sz w:val="24"/>
          <w:szCs w:val="24"/>
        </w:rPr>
        <w:t xml:space="preserve"> --version</w:t>
      </w:r>
    </w:p>
    <w:p w14:paraId="7D6DFDDE" w14:textId="77777777" w:rsidR="002B30DA" w:rsidRPr="001373C2" w:rsidRDefault="002B30DA" w:rsidP="002B30DA">
      <w:pPr>
        <w:pStyle w:val="BodyText"/>
        <w:rPr>
          <w:sz w:val="24"/>
          <w:szCs w:val="24"/>
        </w:rPr>
      </w:pPr>
    </w:p>
    <w:p w14:paraId="7FB12EAC" w14:textId="77777777" w:rsidR="002B30DA" w:rsidRPr="00F81B42" w:rsidRDefault="002B30DA" w:rsidP="002B30DA">
      <w:pPr>
        <w:rPr>
          <w:rFonts w:cs="Arial"/>
          <w:sz w:val="24"/>
          <w:szCs w:val="24"/>
        </w:rPr>
      </w:pPr>
      <w:r w:rsidRPr="00F81B42">
        <w:rPr>
          <w:rFonts w:cs="Arial"/>
          <w:sz w:val="24"/>
          <w:szCs w:val="24"/>
        </w:rPr>
        <w:t xml:space="preserve">Open your terminal and check </w:t>
      </w:r>
      <w:proofErr w:type="spellStart"/>
      <w:r w:rsidRPr="00F81B42">
        <w:rPr>
          <w:rFonts w:cs="Arial"/>
          <w:sz w:val="24"/>
          <w:szCs w:val="24"/>
        </w:rPr>
        <w:t>aws</w:t>
      </w:r>
      <w:proofErr w:type="spellEnd"/>
      <w:r w:rsidRPr="00F81B42">
        <w:rPr>
          <w:rFonts w:cs="Arial"/>
          <w:sz w:val="24"/>
          <w:szCs w:val="24"/>
        </w:rPr>
        <w:t xml:space="preserve"> version using following command.</w:t>
      </w:r>
      <w:r>
        <w:br/>
      </w:r>
      <w:r>
        <w:br/>
      </w:r>
    </w:p>
    <w:p w14:paraId="4B587498" w14:textId="77777777" w:rsidR="002B30DA" w:rsidRPr="00F81B42" w:rsidRDefault="002B30DA" w:rsidP="002B30DA">
      <w:pPr>
        <w:rPr>
          <w:sz w:val="24"/>
          <w:szCs w:val="24"/>
        </w:rPr>
      </w:pPr>
      <w:r w:rsidRPr="00F81B42">
        <w:rPr>
          <w:rFonts w:cs="Arial"/>
          <w:sz w:val="24"/>
          <w:szCs w:val="24"/>
        </w:rPr>
        <w:t xml:space="preserve">Configure your </w:t>
      </w:r>
      <w:proofErr w:type="spellStart"/>
      <w:r w:rsidRPr="00F81B42">
        <w:rPr>
          <w:rFonts w:cs="Arial"/>
          <w:sz w:val="24"/>
          <w:szCs w:val="24"/>
        </w:rPr>
        <w:t>aws</w:t>
      </w:r>
      <w:proofErr w:type="spellEnd"/>
      <w:r w:rsidRPr="00F81B42">
        <w:rPr>
          <w:rFonts w:cs="Arial"/>
          <w:sz w:val="24"/>
          <w:szCs w:val="24"/>
        </w:rPr>
        <w:t xml:space="preserve"> credentials</w:t>
      </w:r>
    </w:p>
    <w:p w14:paraId="1B7DCBA7" w14:textId="77777777" w:rsidR="002B30DA" w:rsidRDefault="002B30DA" w:rsidP="002B30DA">
      <w:pPr>
        <w:rPr>
          <w:rFonts w:cs="Arial"/>
          <w:sz w:val="24"/>
          <w:szCs w:val="24"/>
        </w:rPr>
      </w:pPr>
      <w:r w:rsidRPr="42B66FCC">
        <w:rPr>
          <w:rFonts w:cs="Arial"/>
          <w:sz w:val="24"/>
          <w:szCs w:val="24"/>
        </w:rPr>
        <w:t xml:space="preserve">     </w:t>
      </w:r>
      <w:r>
        <w:rPr>
          <w:noProof/>
        </w:rPr>
        <w:drawing>
          <wp:inline distT="0" distB="0" distL="0" distR="0" wp14:anchorId="43FA96BE" wp14:editId="7F75BF07">
            <wp:extent cx="4572000" cy="990600"/>
            <wp:effectExtent l="0" t="0" r="0" b="0"/>
            <wp:docPr id="1591357693" name="Picture 159135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357693"/>
                    <pic:cNvPicPr/>
                  </pic:nvPicPr>
                  <pic:blipFill>
                    <a:blip r:embed="rId14">
                      <a:extLst>
                        <a:ext uri="{28A0092B-C50C-407E-A947-70E740481C1C}">
                          <a14:useLocalDpi xmlns:a14="http://schemas.microsoft.com/office/drawing/2010/main" val="0"/>
                        </a:ext>
                      </a:extLst>
                    </a:blip>
                    <a:stretch>
                      <a:fillRect/>
                    </a:stretch>
                  </pic:blipFill>
                  <pic:spPr>
                    <a:xfrm>
                      <a:off x="0" y="0"/>
                      <a:ext cx="4572000" cy="990600"/>
                    </a:xfrm>
                    <a:prstGeom prst="rect">
                      <a:avLst/>
                    </a:prstGeom>
                  </pic:spPr>
                </pic:pic>
              </a:graphicData>
            </a:graphic>
          </wp:inline>
        </w:drawing>
      </w:r>
    </w:p>
    <w:p w14:paraId="7E9AC45C" w14:textId="057B3195" w:rsidR="5D469191" w:rsidRDefault="5D469191" w:rsidP="5D469191">
      <w:pPr>
        <w:rPr>
          <w:rFonts w:cs="Arial"/>
          <w:sz w:val="24"/>
          <w:szCs w:val="24"/>
        </w:rPr>
      </w:pPr>
    </w:p>
    <w:p w14:paraId="11FAF2C7" w14:textId="50EBB896" w:rsidR="00D73D02" w:rsidRDefault="5D469191" w:rsidP="00D73D02">
      <w:pPr>
        <w:pStyle w:val="Heading2"/>
      </w:pPr>
      <w:bookmarkStart w:id="5" w:name="_Toc52423510"/>
      <w:r>
        <w:t xml:space="preserve">Installing </w:t>
      </w:r>
      <w:proofErr w:type="spellStart"/>
      <w:r>
        <w:t>eksctl</w:t>
      </w:r>
      <w:bookmarkEnd w:id="5"/>
      <w:proofErr w:type="spellEnd"/>
    </w:p>
    <w:p w14:paraId="321E238F" w14:textId="648E8726" w:rsidR="5D469191" w:rsidRDefault="5D469191" w:rsidP="5D469191">
      <w:pPr>
        <w:pStyle w:val="BodyText"/>
      </w:pPr>
    </w:p>
    <w:p w14:paraId="3489253B" w14:textId="6467F073" w:rsidR="00465BA5" w:rsidRDefault="5D469191" w:rsidP="00F65EE1">
      <w:pPr>
        <w:pStyle w:val="ListParagraph"/>
        <w:numPr>
          <w:ilvl w:val="0"/>
          <w:numId w:val="9"/>
        </w:numPr>
        <w:rPr>
          <w:rFonts w:cs="Arial"/>
          <w:sz w:val="24"/>
          <w:szCs w:val="24"/>
        </w:rPr>
      </w:pPr>
      <w:r w:rsidRPr="5D469191">
        <w:rPr>
          <w:rFonts w:cs="Arial"/>
          <w:sz w:val="24"/>
          <w:szCs w:val="24"/>
        </w:rPr>
        <w:t xml:space="preserve">Install and </w:t>
      </w:r>
      <w:proofErr w:type="gramStart"/>
      <w:r w:rsidRPr="5D469191">
        <w:rPr>
          <w:rFonts w:cs="Arial"/>
          <w:sz w:val="24"/>
          <w:szCs w:val="24"/>
        </w:rPr>
        <w:t>Configure</w:t>
      </w:r>
      <w:proofErr w:type="gramEnd"/>
      <w:r w:rsidRPr="5D469191">
        <w:rPr>
          <w:rFonts w:cs="Arial"/>
          <w:sz w:val="24"/>
          <w:szCs w:val="24"/>
        </w:rPr>
        <w:t xml:space="preserve"> </w:t>
      </w:r>
      <w:proofErr w:type="spellStart"/>
      <w:r w:rsidRPr="5D469191">
        <w:rPr>
          <w:rFonts w:cs="Arial"/>
          <w:sz w:val="24"/>
          <w:szCs w:val="24"/>
        </w:rPr>
        <w:t>eksctl</w:t>
      </w:r>
      <w:proofErr w:type="spellEnd"/>
      <w:r w:rsidRPr="5D469191">
        <w:rPr>
          <w:rFonts w:cs="Arial"/>
          <w:sz w:val="24"/>
          <w:szCs w:val="24"/>
        </w:rPr>
        <w:t xml:space="preserve"> by downloading and extracting latest its release</w:t>
      </w:r>
    </w:p>
    <w:p w14:paraId="392C9DE7" w14:textId="2DAE0016" w:rsidR="00465BA5" w:rsidRDefault="5D469191" w:rsidP="5D469191">
      <w:pPr>
        <w:pStyle w:val="CodeBlock"/>
        <w:rPr>
          <w:rFonts w:eastAsia="Arial" w:cs="Arial"/>
          <w:color w:val="000000" w:themeColor="text1"/>
          <w:szCs w:val="24"/>
        </w:rPr>
      </w:pPr>
      <w:r w:rsidRPr="5D469191">
        <w:rPr>
          <w:rFonts w:eastAsia="Arial" w:cs="Arial"/>
          <w:color w:val="000000" w:themeColor="text1"/>
          <w:szCs w:val="24"/>
          <w:lang w:val="en-IN"/>
        </w:rPr>
        <w:t>curl --silent --location "https://github.com/weaveworks/eksctl/releases/latest/download/eksctl_$(uname -s)_amd64.tar.gz" | tar xz -C /tmp</w:t>
      </w:r>
      <w:r w:rsidRPr="5D469191">
        <w:rPr>
          <w:rFonts w:eastAsia="Arial" w:cs="Arial"/>
          <w:color w:val="000000" w:themeColor="text1"/>
          <w:szCs w:val="24"/>
        </w:rPr>
        <w:t xml:space="preserve">  </w:t>
      </w:r>
      <w:r w:rsidR="00D73D02">
        <w:br/>
      </w:r>
    </w:p>
    <w:p w14:paraId="1A6E9CA2" w14:textId="6AF6A6D6" w:rsidR="5D469191" w:rsidRDefault="42B66FCC" w:rsidP="5D469191">
      <w:pPr>
        <w:ind w:left="72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56965272" wp14:editId="211AEF4B">
            <wp:extent cx="4572000" cy="219075"/>
            <wp:effectExtent l="0" t="0" r="0" b="0"/>
            <wp:docPr id="1765290105" name="Picture 176529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290105"/>
                    <pic:cNvPicPr/>
                  </pic:nvPicPr>
                  <pic:blipFill>
                    <a:blip r:embed="rId15">
                      <a:extLst>
                        <a:ext uri="{28A0092B-C50C-407E-A947-70E740481C1C}">
                          <a14:useLocalDpi xmlns:a14="http://schemas.microsoft.com/office/drawing/2010/main" val="0"/>
                        </a:ext>
                      </a:extLst>
                    </a:blip>
                    <a:stretch>
                      <a:fillRect/>
                    </a:stretch>
                  </pic:blipFill>
                  <pic:spPr>
                    <a:xfrm>
                      <a:off x="0" y="0"/>
                      <a:ext cx="4572000" cy="219075"/>
                    </a:xfrm>
                    <a:prstGeom prst="rect">
                      <a:avLst/>
                    </a:prstGeom>
                  </pic:spPr>
                </pic:pic>
              </a:graphicData>
            </a:graphic>
          </wp:inline>
        </w:drawing>
      </w:r>
    </w:p>
    <w:p w14:paraId="72B2EECD" w14:textId="57D48DD0" w:rsidR="5D469191" w:rsidRDefault="5D469191" w:rsidP="5D469191">
      <w:pPr>
        <w:ind w:left="720"/>
        <w:rPr>
          <w:rFonts w:ascii="Tahoma" w:eastAsia="Tahoma" w:hAnsi="Tahoma" w:cs="Tahoma"/>
          <w:color w:val="000000" w:themeColor="text1"/>
          <w:sz w:val="24"/>
          <w:szCs w:val="24"/>
        </w:rPr>
      </w:pPr>
    </w:p>
    <w:p w14:paraId="36800687" w14:textId="6F90C48D" w:rsidR="00465BA5" w:rsidRPr="00DA719E" w:rsidRDefault="5D469191" w:rsidP="00F65EE1">
      <w:pPr>
        <w:pStyle w:val="ListParagraph"/>
        <w:numPr>
          <w:ilvl w:val="0"/>
          <w:numId w:val="9"/>
        </w:numPr>
        <w:rPr>
          <w:rFonts w:cs="Arial"/>
          <w:sz w:val="24"/>
          <w:szCs w:val="24"/>
        </w:rPr>
      </w:pPr>
      <w:r w:rsidRPr="5D469191">
        <w:rPr>
          <w:rFonts w:ascii="Tahoma" w:eastAsia="Tahoma" w:hAnsi="Tahoma" w:cs="Tahoma"/>
          <w:color w:val="000000" w:themeColor="text1"/>
          <w:sz w:val="24"/>
          <w:szCs w:val="24"/>
        </w:rPr>
        <w:t>Move the extracted binary to /</w:t>
      </w:r>
      <w:proofErr w:type="spellStart"/>
      <w:r w:rsidRPr="5D469191">
        <w:rPr>
          <w:rFonts w:ascii="Tahoma" w:eastAsia="Tahoma" w:hAnsi="Tahoma" w:cs="Tahoma"/>
          <w:color w:val="000000" w:themeColor="text1"/>
          <w:sz w:val="24"/>
          <w:szCs w:val="24"/>
        </w:rPr>
        <w:t>usr</w:t>
      </w:r>
      <w:proofErr w:type="spellEnd"/>
      <w:r w:rsidRPr="5D469191">
        <w:rPr>
          <w:rFonts w:ascii="Tahoma" w:eastAsia="Tahoma" w:hAnsi="Tahoma" w:cs="Tahoma"/>
          <w:color w:val="000000" w:themeColor="text1"/>
          <w:sz w:val="24"/>
          <w:szCs w:val="24"/>
        </w:rPr>
        <w:t>/local/bin</w:t>
      </w:r>
    </w:p>
    <w:p w14:paraId="78D54F90" w14:textId="72346680" w:rsidR="00465BA5" w:rsidRPr="00DA719E" w:rsidRDefault="5D469191" w:rsidP="5D469191">
      <w:pPr>
        <w:pStyle w:val="CodeBlock"/>
        <w:rPr>
          <w:noProof w:val="0"/>
          <w:lang w:val="en-US"/>
        </w:rPr>
      </w:pPr>
      <w:r w:rsidRPr="5D469191">
        <w:rPr>
          <w:noProof w:val="0"/>
          <w:lang w:val="en-US"/>
        </w:rPr>
        <w:t xml:space="preserve">  s</w:t>
      </w:r>
      <w:r w:rsidRPr="5D469191">
        <w:rPr>
          <w:noProof w:val="0"/>
          <w:color w:val="000000" w:themeColor="text1"/>
          <w:szCs w:val="24"/>
        </w:rPr>
        <w:t>udo mv /</w:t>
      </w:r>
      <w:proofErr w:type="spellStart"/>
      <w:r w:rsidRPr="5D469191">
        <w:rPr>
          <w:noProof w:val="0"/>
          <w:color w:val="000000" w:themeColor="text1"/>
          <w:szCs w:val="24"/>
        </w:rPr>
        <w:t>tmp</w:t>
      </w:r>
      <w:proofErr w:type="spellEnd"/>
      <w:r w:rsidRPr="5D469191">
        <w:rPr>
          <w:noProof w:val="0"/>
          <w:color w:val="000000" w:themeColor="text1"/>
          <w:szCs w:val="24"/>
        </w:rPr>
        <w:t>/</w:t>
      </w:r>
      <w:proofErr w:type="spellStart"/>
      <w:r w:rsidRPr="5D469191">
        <w:rPr>
          <w:noProof w:val="0"/>
          <w:color w:val="000000" w:themeColor="text1"/>
          <w:szCs w:val="24"/>
        </w:rPr>
        <w:t>eksctl</w:t>
      </w:r>
      <w:proofErr w:type="spellEnd"/>
      <w:r w:rsidRPr="5D469191">
        <w:rPr>
          <w:noProof w:val="0"/>
          <w:color w:val="000000" w:themeColor="text1"/>
          <w:szCs w:val="24"/>
        </w:rPr>
        <w:t xml:space="preserve"> /</w:t>
      </w:r>
      <w:proofErr w:type="spellStart"/>
      <w:r w:rsidRPr="5D469191">
        <w:rPr>
          <w:noProof w:val="0"/>
          <w:color w:val="000000" w:themeColor="text1"/>
          <w:szCs w:val="24"/>
        </w:rPr>
        <w:t>usr</w:t>
      </w:r>
      <w:proofErr w:type="spellEnd"/>
      <w:r w:rsidRPr="5D469191">
        <w:rPr>
          <w:noProof w:val="0"/>
          <w:color w:val="000000" w:themeColor="text1"/>
          <w:szCs w:val="24"/>
        </w:rPr>
        <w:t>/local/bin</w:t>
      </w:r>
    </w:p>
    <w:p w14:paraId="3EE3B90E" w14:textId="4E5216ED" w:rsidR="00465BA5" w:rsidRPr="00DA719E" w:rsidRDefault="42B66FCC" w:rsidP="5D469191">
      <w:pPr>
        <w:spacing w:line="259" w:lineRule="auto"/>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694F2CD8" wp14:editId="0242E803">
            <wp:extent cx="4572000" cy="247650"/>
            <wp:effectExtent l="0" t="0" r="0" b="0"/>
            <wp:docPr id="641194018" name="Picture 64119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94018"/>
                    <pic:cNvPicPr/>
                  </pic:nvPicPr>
                  <pic:blipFill>
                    <a:blip r:embed="rId16">
                      <a:extLst>
                        <a:ext uri="{28A0092B-C50C-407E-A947-70E740481C1C}">
                          <a14:useLocalDpi xmlns:a14="http://schemas.microsoft.com/office/drawing/2010/main" val="0"/>
                        </a:ext>
                      </a:extLst>
                    </a:blip>
                    <a:stretch>
                      <a:fillRect/>
                    </a:stretch>
                  </pic:blipFill>
                  <pic:spPr>
                    <a:xfrm>
                      <a:off x="0" y="0"/>
                      <a:ext cx="4572000" cy="247650"/>
                    </a:xfrm>
                    <a:prstGeom prst="rect">
                      <a:avLst/>
                    </a:prstGeom>
                  </pic:spPr>
                </pic:pic>
              </a:graphicData>
            </a:graphic>
          </wp:inline>
        </w:drawing>
      </w:r>
    </w:p>
    <w:p w14:paraId="0EE681C9" w14:textId="1F50055A" w:rsidR="78AF7041" w:rsidRDefault="78AF7041" w:rsidP="78AF7041">
      <w:pPr>
        <w:spacing w:line="259" w:lineRule="auto"/>
        <w:rPr>
          <w:rFonts w:ascii="Tahoma" w:eastAsia="Tahoma" w:hAnsi="Tahoma" w:cs="Tahoma"/>
          <w:color w:val="000000" w:themeColor="text1"/>
          <w:sz w:val="24"/>
          <w:szCs w:val="24"/>
        </w:rPr>
      </w:pPr>
    </w:p>
    <w:p w14:paraId="7982A3B7" w14:textId="2E3BD08A" w:rsidR="78AF7041" w:rsidRDefault="78AF7041" w:rsidP="78AF7041">
      <w:pPr>
        <w:spacing w:line="259" w:lineRule="auto"/>
        <w:rPr>
          <w:rFonts w:ascii="Tahoma" w:eastAsia="Tahoma" w:hAnsi="Tahoma" w:cs="Tahoma"/>
          <w:color w:val="000000" w:themeColor="text1"/>
          <w:sz w:val="24"/>
          <w:szCs w:val="24"/>
        </w:rPr>
      </w:pPr>
    </w:p>
    <w:p w14:paraId="76CCEB04" w14:textId="7A2274B1" w:rsidR="78AF7041" w:rsidRDefault="78AF7041" w:rsidP="78AF7041">
      <w:pPr>
        <w:spacing w:line="259" w:lineRule="auto"/>
        <w:rPr>
          <w:rFonts w:ascii="Tahoma" w:eastAsia="Tahoma" w:hAnsi="Tahoma" w:cs="Tahoma"/>
          <w:color w:val="000000" w:themeColor="text1"/>
          <w:sz w:val="24"/>
          <w:szCs w:val="24"/>
        </w:rPr>
      </w:pPr>
    </w:p>
    <w:p w14:paraId="1BA78FDE" w14:textId="21D87003" w:rsidR="00465BA5" w:rsidRPr="00DA719E" w:rsidRDefault="5D469191" w:rsidP="00F65EE1">
      <w:pPr>
        <w:pStyle w:val="ListParagraph"/>
        <w:numPr>
          <w:ilvl w:val="0"/>
          <w:numId w:val="9"/>
        </w:numPr>
        <w:rPr>
          <w:sz w:val="24"/>
          <w:szCs w:val="24"/>
        </w:rPr>
      </w:pPr>
      <w:r w:rsidRPr="5D469191">
        <w:rPr>
          <w:rFonts w:ascii="Tahoma" w:eastAsia="Tahoma" w:hAnsi="Tahoma" w:cs="Tahoma"/>
          <w:color w:val="000000" w:themeColor="text1"/>
          <w:sz w:val="24"/>
          <w:szCs w:val="24"/>
        </w:rPr>
        <w:t>Test the installation</w:t>
      </w:r>
    </w:p>
    <w:p w14:paraId="5CE41854" w14:textId="36022E91" w:rsidR="00465BA5" w:rsidRPr="00DA719E" w:rsidRDefault="5D469191" w:rsidP="5D469191">
      <w:pPr>
        <w:pStyle w:val="CodeBlock"/>
      </w:pPr>
      <w:proofErr w:type="spellStart"/>
      <w:r w:rsidRPr="5D469191">
        <w:rPr>
          <w:noProof w:val="0"/>
          <w:color w:val="000000" w:themeColor="text1"/>
          <w:szCs w:val="24"/>
        </w:rPr>
        <w:t>ek</w:t>
      </w:r>
      <w:r w:rsidR="00C130B7">
        <w:rPr>
          <w:noProof w:val="0"/>
          <w:color w:val="000000" w:themeColor="text1"/>
          <w:szCs w:val="24"/>
        </w:rPr>
        <w:t>s</w:t>
      </w:r>
      <w:r w:rsidRPr="5D469191">
        <w:rPr>
          <w:noProof w:val="0"/>
          <w:color w:val="000000" w:themeColor="text1"/>
          <w:szCs w:val="24"/>
        </w:rPr>
        <w:t>ctl</w:t>
      </w:r>
      <w:proofErr w:type="spellEnd"/>
      <w:r w:rsidRPr="5D469191">
        <w:rPr>
          <w:noProof w:val="0"/>
          <w:color w:val="000000" w:themeColor="text1"/>
          <w:szCs w:val="24"/>
        </w:rPr>
        <w:t xml:space="preserve"> version</w:t>
      </w:r>
    </w:p>
    <w:p w14:paraId="2F607DF1" w14:textId="62BD5669" w:rsidR="00465BA5" w:rsidRPr="00DA719E" w:rsidRDefault="42B66FCC" w:rsidP="5D469191">
      <w:p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6422DF33" wp14:editId="44450F2C">
            <wp:extent cx="4572000" cy="352425"/>
            <wp:effectExtent l="0" t="0" r="0" b="0"/>
            <wp:docPr id="1776355376" name="Picture 177635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355376"/>
                    <pic:cNvPicPr/>
                  </pic:nvPicPr>
                  <pic:blipFill>
                    <a:blip r:embed="rId17">
                      <a:extLst>
                        <a:ext uri="{28A0092B-C50C-407E-A947-70E740481C1C}">
                          <a14:useLocalDpi xmlns:a14="http://schemas.microsoft.com/office/drawing/2010/main" val="0"/>
                        </a:ext>
                      </a:extLst>
                    </a:blip>
                    <a:stretch>
                      <a:fillRect/>
                    </a:stretch>
                  </pic:blipFill>
                  <pic:spPr>
                    <a:xfrm>
                      <a:off x="0" y="0"/>
                      <a:ext cx="4572000" cy="352425"/>
                    </a:xfrm>
                    <a:prstGeom prst="rect">
                      <a:avLst/>
                    </a:prstGeom>
                  </pic:spPr>
                </pic:pic>
              </a:graphicData>
            </a:graphic>
          </wp:inline>
        </w:drawing>
      </w:r>
    </w:p>
    <w:p w14:paraId="2E8BF6B8" w14:textId="0AEB2D05" w:rsidR="00465BA5" w:rsidRPr="00DA719E" w:rsidRDefault="00465BA5" w:rsidP="5D469191">
      <w:pPr>
        <w:rPr>
          <w:rFonts w:ascii="Tahoma" w:eastAsia="Tahoma" w:hAnsi="Tahoma" w:cs="Tahoma"/>
          <w:color w:val="000000" w:themeColor="text1"/>
          <w:sz w:val="24"/>
          <w:szCs w:val="24"/>
        </w:rPr>
      </w:pPr>
    </w:p>
    <w:p w14:paraId="646B3EE1" w14:textId="6C83781F" w:rsidR="00465BA5" w:rsidRPr="00DA719E" w:rsidRDefault="5D469191" w:rsidP="5D469191">
      <w:pPr>
        <w:pStyle w:val="Heading2"/>
      </w:pPr>
      <w:bookmarkStart w:id="6" w:name="_Toc52423511"/>
      <w:r>
        <w:t xml:space="preserve">Installing </w:t>
      </w:r>
      <w:proofErr w:type="spellStart"/>
      <w:r>
        <w:t>kubectl</w:t>
      </w:r>
      <w:bookmarkEnd w:id="6"/>
      <w:proofErr w:type="spellEnd"/>
    </w:p>
    <w:p w14:paraId="3DF7397D" w14:textId="02545A92" w:rsidR="00465BA5" w:rsidRPr="00DA719E" w:rsidRDefault="00465BA5" w:rsidP="5D469191">
      <w:pPr>
        <w:ind w:left="720"/>
      </w:pPr>
    </w:p>
    <w:p w14:paraId="047119E1" w14:textId="4FFF98F0" w:rsidR="00465BA5" w:rsidRPr="00DA719E" w:rsidRDefault="5D469191" w:rsidP="00F65EE1">
      <w:pPr>
        <w:pStyle w:val="ListParagraph"/>
        <w:numPr>
          <w:ilvl w:val="0"/>
          <w:numId w:val="9"/>
        </w:numPr>
        <w:rPr>
          <w:rFonts w:ascii="Tahoma" w:eastAsia="Tahoma" w:hAnsi="Tahoma" w:cs="Tahoma"/>
          <w:color w:val="000000" w:themeColor="text1"/>
          <w:sz w:val="24"/>
          <w:szCs w:val="24"/>
        </w:rPr>
      </w:pPr>
      <w:r w:rsidRPr="5D469191">
        <w:rPr>
          <w:rFonts w:ascii="Tahoma" w:eastAsia="Tahoma" w:hAnsi="Tahoma" w:cs="Tahoma"/>
          <w:color w:val="000000" w:themeColor="text1"/>
          <w:sz w:val="24"/>
          <w:szCs w:val="24"/>
        </w:rPr>
        <w:t xml:space="preserve">Download the Amazon EKS vended </w:t>
      </w:r>
      <w:proofErr w:type="spellStart"/>
      <w:r w:rsidRPr="5D469191">
        <w:rPr>
          <w:rFonts w:ascii="Tahoma" w:eastAsia="Tahoma" w:hAnsi="Tahoma" w:cs="Tahoma"/>
          <w:color w:val="000000" w:themeColor="text1"/>
          <w:sz w:val="24"/>
          <w:szCs w:val="24"/>
        </w:rPr>
        <w:t>kubectl</w:t>
      </w:r>
      <w:proofErr w:type="spellEnd"/>
      <w:r w:rsidRPr="5D469191">
        <w:rPr>
          <w:rFonts w:ascii="Tahoma" w:eastAsia="Tahoma" w:hAnsi="Tahoma" w:cs="Tahoma"/>
          <w:color w:val="000000" w:themeColor="text1"/>
          <w:sz w:val="24"/>
          <w:szCs w:val="24"/>
        </w:rPr>
        <w:t xml:space="preserve"> binary</w:t>
      </w:r>
    </w:p>
    <w:p w14:paraId="5A9C29E5" w14:textId="4FFF0FB6" w:rsidR="00465BA5" w:rsidRPr="00DA719E" w:rsidRDefault="00465BA5" w:rsidP="5D469191">
      <w:pPr>
        <w:ind w:left="720"/>
        <w:rPr>
          <w:rFonts w:ascii="Tahoma" w:eastAsia="Tahoma" w:hAnsi="Tahoma" w:cs="Tahoma"/>
          <w:color w:val="000000" w:themeColor="text1"/>
          <w:sz w:val="24"/>
          <w:szCs w:val="24"/>
        </w:rPr>
      </w:pPr>
    </w:p>
    <w:p w14:paraId="72BB1FE6" w14:textId="2FC700B8" w:rsidR="00465BA5" w:rsidRPr="00DA719E" w:rsidRDefault="5D469191" w:rsidP="5D469191">
      <w:pPr>
        <w:pStyle w:val="CodeBlock"/>
      </w:pPr>
      <w:r w:rsidRPr="5D469191">
        <w:rPr>
          <w:noProof w:val="0"/>
          <w:color w:val="000000" w:themeColor="text1"/>
          <w:szCs w:val="24"/>
          <w:lang w:val="en-IN"/>
        </w:rPr>
        <w:t xml:space="preserve">curl -o </w:t>
      </w:r>
      <w:proofErr w:type="spellStart"/>
      <w:r w:rsidRPr="5D469191">
        <w:rPr>
          <w:noProof w:val="0"/>
          <w:color w:val="000000" w:themeColor="text1"/>
          <w:szCs w:val="24"/>
          <w:lang w:val="en-IN"/>
        </w:rPr>
        <w:t>kubectl</w:t>
      </w:r>
      <w:proofErr w:type="spellEnd"/>
      <w:r w:rsidRPr="5D469191">
        <w:rPr>
          <w:noProof w:val="0"/>
          <w:color w:val="000000" w:themeColor="text1"/>
          <w:szCs w:val="24"/>
          <w:lang w:val="en-IN"/>
        </w:rPr>
        <w:t xml:space="preserve"> https://amazon-eks.s3.us-west-2.amazonaws.com/1.17.9/2020-08-04/bin/linux/amd64/kubectl</w:t>
      </w:r>
    </w:p>
    <w:p w14:paraId="1F9840BC" w14:textId="1E14C783" w:rsidR="00465BA5" w:rsidRPr="00DA719E" w:rsidRDefault="42B66FCC" w:rsidP="5D469191">
      <w:pPr>
        <w:ind w:left="720"/>
      </w:pPr>
      <w:r>
        <w:t xml:space="preserve">  </w:t>
      </w:r>
      <w:r w:rsidR="1170C5D9">
        <w:rPr>
          <w:noProof/>
        </w:rPr>
        <w:drawing>
          <wp:inline distT="0" distB="0" distL="0" distR="0" wp14:anchorId="34C8B38E" wp14:editId="34184B93">
            <wp:extent cx="4572000" cy="390525"/>
            <wp:effectExtent l="0" t="0" r="0" b="0"/>
            <wp:docPr id="264076277" name="Picture 26407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76277"/>
                    <pic:cNvPicPr/>
                  </pic:nvPicPr>
                  <pic:blipFill>
                    <a:blip r:embed="rId18">
                      <a:extLst>
                        <a:ext uri="{28A0092B-C50C-407E-A947-70E740481C1C}">
                          <a14:useLocalDpi xmlns:a14="http://schemas.microsoft.com/office/drawing/2010/main" val="0"/>
                        </a:ext>
                      </a:extLst>
                    </a:blip>
                    <a:stretch>
                      <a:fillRect/>
                    </a:stretch>
                  </pic:blipFill>
                  <pic:spPr>
                    <a:xfrm>
                      <a:off x="0" y="0"/>
                      <a:ext cx="4572000" cy="390525"/>
                    </a:xfrm>
                    <a:prstGeom prst="rect">
                      <a:avLst/>
                    </a:prstGeom>
                  </pic:spPr>
                </pic:pic>
              </a:graphicData>
            </a:graphic>
          </wp:inline>
        </w:drawing>
      </w:r>
    </w:p>
    <w:p w14:paraId="58F758E0" w14:textId="568E8EF0" w:rsidR="00465BA5" w:rsidRPr="00DA719E" w:rsidRDefault="00465BA5" w:rsidP="5D469191">
      <w:pPr>
        <w:ind w:left="720"/>
      </w:pPr>
    </w:p>
    <w:p w14:paraId="2407C525" w14:textId="7D29A5A0" w:rsidR="00465BA5" w:rsidRPr="00DA719E" w:rsidRDefault="5D469191" w:rsidP="00F65EE1">
      <w:pPr>
        <w:pStyle w:val="ListParagraph"/>
        <w:numPr>
          <w:ilvl w:val="0"/>
          <w:numId w:val="9"/>
        </w:numPr>
        <w:rPr>
          <w:rFonts w:ascii="Tahoma" w:eastAsia="Tahoma" w:hAnsi="Tahoma" w:cs="Tahoma"/>
          <w:color w:val="000000" w:themeColor="text1"/>
          <w:sz w:val="24"/>
          <w:szCs w:val="24"/>
        </w:rPr>
      </w:pPr>
      <w:r w:rsidRPr="5D469191">
        <w:rPr>
          <w:rFonts w:ascii="Tahoma" w:eastAsia="Tahoma" w:hAnsi="Tahoma" w:cs="Tahoma"/>
          <w:color w:val="000000" w:themeColor="text1"/>
          <w:sz w:val="24"/>
          <w:szCs w:val="24"/>
        </w:rPr>
        <w:t>Apply execute permissions to the binary</w:t>
      </w:r>
    </w:p>
    <w:p w14:paraId="745B601D" w14:textId="06220A01" w:rsidR="00465BA5" w:rsidRPr="00DA719E" w:rsidRDefault="1170C5D9" w:rsidP="5D469191">
      <w:pPr>
        <w:pStyle w:val="CodeBlock"/>
      </w:pPr>
      <w:proofErr w:type="spellStart"/>
      <w:r w:rsidRPr="1170C5D9">
        <w:rPr>
          <w:noProof w:val="0"/>
          <w:color w:val="000000" w:themeColor="text1"/>
          <w:szCs w:val="24"/>
          <w:lang w:val="en-IN"/>
        </w:rPr>
        <w:t>chmod</w:t>
      </w:r>
      <w:proofErr w:type="spellEnd"/>
      <w:r w:rsidRPr="1170C5D9">
        <w:rPr>
          <w:noProof w:val="0"/>
          <w:color w:val="000000" w:themeColor="text1"/>
          <w:szCs w:val="24"/>
          <w:lang w:val="en-IN"/>
        </w:rPr>
        <w:t xml:space="preserve"> +</w:t>
      </w:r>
      <w:proofErr w:type="gramStart"/>
      <w:r w:rsidRPr="1170C5D9">
        <w:rPr>
          <w:noProof w:val="0"/>
          <w:color w:val="000000" w:themeColor="text1"/>
          <w:szCs w:val="24"/>
          <w:lang w:val="en-IN"/>
        </w:rPr>
        <w:t>x .</w:t>
      </w:r>
      <w:proofErr w:type="gramEnd"/>
      <w:r w:rsidRPr="1170C5D9">
        <w:rPr>
          <w:noProof w:val="0"/>
          <w:color w:val="000000" w:themeColor="text1"/>
          <w:szCs w:val="24"/>
          <w:lang w:val="en-IN"/>
        </w:rPr>
        <w:t>/</w:t>
      </w:r>
      <w:proofErr w:type="spellStart"/>
      <w:r w:rsidRPr="1170C5D9">
        <w:rPr>
          <w:noProof w:val="0"/>
          <w:color w:val="000000" w:themeColor="text1"/>
          <w:szCs w:val="24"/>
          <w:lang w:val="en-IN"/>
        </w:rPr>
        <w:t>kubectl</w:t>
      </w:r>
      <w:proofErr w:type="spellEnd"/>
      <w:r w:rsidRPr="1170C5D9">
        <w:rPr>
          <w:noProof w:val="0"/>
          <w:color w:val="000000" w:themeColor="text1"/>
          <w:szCs w:val="24"/>
          <w:lang w:val="en-IN"/>
        </w:rPr>
        <w:t xml:space="preserve">  </w:t>
      </w:r>
    </w:p>
    <w:p w14:paraId="2D3F279B" w14:textId="1AFA9D72" w:rsidR="00465BA5" w:rsidRPr="00DA719E" w:rsidRDefault="42B66FCC" w:rsidP="5D469191">
      <w:pPr>
        <w:ind w:left="720"/>
      </w:pPr>
      <w:r>
        <w:t xml:space="preserve">  </w:t>
      </w:r>
      <w:r w:rsidR="1170C5D9">
        <w:rPr>
          <w:noProof/>
        </w:rPr>
        <w:drawing>
          <wp:inline distT="0" distB="0" distL="0" distR="0" wp14:anchorId="0CCEF8E0" wp14:editId="413D2BB8">
            <wp:extent cx="4572000" cy="419100"/>
            <wp:effectExtent l="0" t="0" r="0" b="0"/>
            <wp:docPr id="681322697" name="Picture 68132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322697"/>
                    <pic:cNvPicPr/>
                  </pic:nvPicPr>
                  <pic:blipFill>
                    <a:blip r:embed="rId19">
                      <a:extLst>
                        <a:ext uri="{28A0092B-C50C-407E-A947-70E740481C1C}">
                          <a14:useLocalDpi xmlns:a14="http://schemas.microsoft.com/office/drawing/2010/main" val="0"/>
                        </a:ext>
                      </a:extLst>
                    </a:blip>
                    <a:stretch>
                      <a:fillRect/>
                    </a:stretch>
                  </pic:blipFill>
                  <pic:spPr>
                    <a:xfrm>
                      <a:off x="0" y="0"/>
                      <a:ext cx="4572000" cy="419100"/>
                    </a:xfrm>
                    <a:prstGeom prst="rect">
                      <a:avLst/>
                    </a:prstGeom>
                  </pic:spPr>
                </pic:pic>
              </a:graphicData>
            </a:graphic>
          </wp:inline>
        </w:drawing>
      </w:r>
    </w:p>
    <w:p w14:paraId="6690C8A7" w14:textId="1A76B0D4" w:rsidR="00465BA5" w:rsidRPr="00DA719E" w:rsidRDefault="00465BA5" w:rsidP="5D469191">
      <w:pPr>
        <w:ind w:left="720"/>
      </w:pPr>
    </w:p>
    <w:p w14:paraId="300A3C50" w14:textId="6E078650" w:rsidR="00465BA5" w:rsidRPr="00DA719E" w:rsidRDefault="5D469191" w:rsidP="00F65EE1">
      <w:pPr>
        <w:pStyle w:val="ListParagraph"/>
        <w:numPr>
          <w:ilvl w:val="0"/>
          <w:numId w:val="9"/>
        </w:numPr>
        <w:rPr>
          <w:rFonts w:ascii="Tahoma" w:eastAsia="Tahoma" w:hAnsi="Tahoma" w:cs="Tahoma"/>
          <w:color w:val="000000" w:themeColor="text1"/>
          <w:sz w:val="24"/>
          <w:szCs w:val="24"/>
        </w:rPr>
      </w:pPr>
      <w:r w:rsidRPr="5D469191">
        <w:rPr>
          <w:rFonts w:ascii="Tahoma" w:eastAsia="Tahoma" w:hAnsi="Tahoma" w:cs="Tahoma"/>
          <w:color w:val="000000" w:themeColor="text1"/>
          <w:sz w:val="24"/>
          <w:szCs w:val="24"/>
        </w:rPr>
        <w:t xml:space="preserve">Move the </w:t>
      </w:r>
      <w:proofErr w:type="spellStart"/>
      <w:r w:rsidRPr="5D469191">
        <w:rPr>
          <w:rFonts w:ascii="Tahoma" w:eastAsia="Tahoma" w:hAnsi="Tahoma" w:cs="Tahoma"/>
          <w:color w:val="000000" w:themeColor="text1"/>
          <w:sz w:val="24"/>
          <w:szCs w:val="24"/>
        </w:rPr>
        <w:t>kubectl</w:t>
      </w:r>
      <w:proofErr w:type="spellEnd"/>
      <w:r w:rsidRPr="5D469191">
        <w:rPr>
          <w:rFonts w:ascii="Tahoma" w:eastAsia="Tahoma" w:hAnsi="Tahoma" w:cs="Tahoma"/>
          <w:color w:val="000000" w:themeColor="text1"/>
          <w:sz w:val="24"/>
          <w:szCs w:val="24"/>
        </w:rPr>
        <w:t xml:space="preserve"> to a folder that is in your path</w:t>
      </w:r>
    </w:p>
    <w:p w14:paraId="6A2656D2" w14:textId="478422AD" w:rsidR="00465BA5" w:rsidRPr="00DA719E" w:rsidRDefault="1170C5D9" w:rsidP="5D469191">
      <w:pPr>
        <w:pStyle w:val="CodeBlock"/>
      </w:pPr>
      <w:proofErr w:type="spellStart"/>
      <w:r w:rsidRPr="1170C5D9">
        <w:rPr>
          <w:noProof w:val="0"/>
          <w:color w:val="000000" w:themeColor="text1"/>
          <w:szCs w:val="24"/>
          <w:lang w:val="en-IN"/>
        </w:rPr>
        <w:t>sudo</w:t>
      </w:r>
      <w:proofErr w:type="spellEnd"/>
      <w:r w:rsidRPr="1170C5D9">
        <w:rPr>
          <w:noProof w:val="0"/>
          <w:color w:val="000000" w:themeColor="text1"/>
          <w:szCs w:val="24"/>
          <w:lang w:val="en-IN"/>
        </w:rPr>
        <w:t xml:space="preserve"> </w:t>
      </w:r>
      <w:proofErr w:type="gramStart"/>
      <w:r w:rsidRPr="1170C5D9">
        <w:rPr>
          <w:noProof w:val="0"/>
          <w:color w:val="000000" w:themeColor="text1"/>
          <w:szCs w:val="24"/>
          <w:lang w:val="en-IN"/>
        </w:rPr>
        <w:t>mv .</w:t>
      </w:r>
      <w:proofErr w:type="gramEnd"/>
      <w:r w:rsidRPr="1170C5D9">
        <w:rPr>
          <w:noProof w:val="0"/>
          <w:color w:val="000000" w:themeColor="text1"/>
          <w:szCs w:val="24"/>
          <w:lang w:val="en-IN"/>
        </w:rPr>
        <w:t>/</w:t>
      </w:r>
      <w:proofErr w:type="spellStart"/>
      <w:r w:rsidRPr="1170C5D9">
        <w:rPr>
          <w:noProof w:val="0"/>
          <w:color w:val="000000" w:themeColor="text1"/>
          <w:szCs w:val="24"/>
          <w:lang w:val="en-IN"/>
        </w:rPr>
        <w:t>kubectl</w:t>
      </w:r>
      <w:proofErr w:type="spellEnd"/>
      <w:r w:rsidRPr="1170C5D9">
        <w:rPr>
          <w:noProof w:val="0"/>
          <w:color w:val="000000" w:themeColor="text1"/>
          <w:szCs w:val="24"/>
          <w:lang w:val="en-IN"/>
        </w:rPr>
        <w:t xml:space="preserve"> /</w:t>
      </w:r>
      <w:proofErr w:type="spellStart"/>
      <w:r w:rsidRPr="1170C5D9">
        <w:rPr>
          <w:noProof w:val="0"/>
          <w:color w:val="000000" w:themeColor="text1"/>
          <w:szCs w:val="24"/>
          <w:lang w:val="en-IN"/>
        </w:rPr>
        <w:t>usr</w:t>
      </w:r>
      <w:proofErr w:type="spellEnd"/>
      <w:r w:rsidRPr="1170C5D9">
        <w:rPr>
          <w:noProof w:val="0"/>
          <w:color w:val="000000" w:themeColor="text1"/>
          <w:szCs w:val="24"/>
          <w:lang w:val="en-IN"/>
        </w:rPr>
        <w:t>/local/bin</w:t>
      </w:r>
    </w:p>
    <w:p w14:paraId="189D7982" w14:textId="311F0F5A" w:rsidR="00465BA5" w:rsidRPr="00DA719E" w:rsidRDefault="42B66FCC" w:rsidP="5D469191">
      <w:pPr>
        <w:ind w:left="720"/>
      </w:pPr>
      <w:r>
        <w:t xml:space="preserve">  </w:t>
      </w:r>
      <w:r w:rsidR="1170C5D9">
        <w:rPr>
          <w:noProof/>
        </w:rPr>
        <w:drawing>
          <wp:inline distT="0" distB="0" distL="0" distR="0" wp14:anchorId="556F743D" wp14:editId="577B3955">
            <wp:extent cx="4572000" cy="485775"/>
            <wp:effectExtent l="0" t="0" r="0" b="0"/>
            <wp:docPr id="379576538" name="Picture 37957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76538"/>
                    <pic:cNvPicPr/>
                  </pic:nvPicPr>
                  <pic:blipFill>
                    <a:blip r:embed="rId20">
                      <a:extLst>
                        <a:ext uri="{28A0092B-C50C-407E-A947-70E740481C1C}">
                          <a14:useLocalDpi xmlns:a14="http://schemas.microsoft.com/office/drawing/2010/main" val="0"/>
                        </a:ext>
                      </a:extLst>
                    </a:blip>
                    <a:stretch>
                      <a:fillRect/>
                    </a:stretch>
                  </pic:blipFill>
                  <pic:spPr>
                    <a:xfrm>
                      <a:off x="0" y="0"/>
                      <a:ext cx="4572000" cy="485775"/>
                    </a:xfrm>
                    <a:prstGeom prst="rect">
                      <a:avLst/>
                    </a:prstGeom>
                  </pic:spPr>
                </pic:pic>
              </a:graphicData>
            </a:graphic>
          </wp:inline>
        </w:drawing>
      </w:r>
      <w:r w:rsidR="1170C5D9">
        <w:br/>
      </w:r>
    </w:p>
    <w:p w14:paraId="4CA2F943" w14:textId="2B91BFD4" w:rsidR="00DA719E" w:rsidRDefault="5D469191" w:rsidP="00F65EE1">
      <w:pPr>
        <w:pStyle w:val="ListParagraph"/>
        <w:numPr>
          <w:ilvl w:val="0"/>
          <w:numId w:val="9"/>
        </w:numPr>
        <w:rPr>
          <w:rFonts w:ascii="Tahoma" w:eastAsia="Tahoma" w:hAnsi="Tahoma" w:cs="Tahoma"/>
          <w:color w:val="000000" w:themeColor="text1"/>
          <w:sz w:val="24"/>
          <w:szCs w:val="24"/>
        </w:rPr>
      </w:pPr>
      <w:r w:rsidRPr="5D469191">
        <w:rPr>
          <w:color w:val="000000" w:themeColor="text1"/>
          <w:sz w:val="24"/>
          <w:szCs w:val="24"/>
        </w:rPr>
        <w:t>Test the installation</w:t>
      </w:r>
    </w:p>
    <w:p w14:paraId="53ED8A4B" w14:textId="3F2BB583" w:rsidR="00DA719E" w:rsidRDefault="5D469191" w:rsidP="5D469191">
      <w:pPr>
        <w:pStyle w:val="CodeBlock"/>
      </w:pPr>
      <w:proofErr w:type="spellStart"/>
      <w:r w:rsidRPr="5D469191">
        <w:rPr>
          <w:rFonts w:eastAsia="Arial" w:cs="Arial"/>
          <w:noProof w:val="0"/>
          <w:color w:val="000000" w:themeColor="text1"/>
          <w:szCs w:val="24"/>
        </w:rPr>
        <w:t>kubectl</w:t>
      </w:r>
      <w:proofErr w:type="spellEnd"/>
      <w:r w:rsidRPr="5D469191">
        <w:rPr>
          <w:rFonts w:eastAsia="Arial" w:cs="Arial"/>
          <w:noProof w:val="0"/>
          <w:color w:val="000000" w:themeColor="text1"/>
          <w:szCs w:val="24"/>
        </w:rPr>
        <w:t xml:space="preserve"> version --short --client</w:t>
      </w:r>
    </w:p>
    <w:p w14:paraId="0E867E6A" w14:textId="0682BC57" w:rsidR="00DA719E" w:rsidRDefault="42B66FCC" w:rsidP="5D469191">
      <w:pPr>
        <w:ind w:left="720"/>
      </w:pPr>
      <w:r>
        <w:t xml:space="preserve">   </w:t>
      </w:r>
      <w:r w:rsidR="1170C5D9">
        <w:rPr>
          <w:noProof/>
        </w:rPr>
        <w:drawing>
          <wp:inline distT="0" distB="0" distL="0" distR="0" wp14:anchorId="688ECED5" wp14:editId="15F4D262">
            <wp:extent cx="4572000" cy="600075"/>
            <wp:effectExtent l="0" t="0" r="0" b="0"/>
            <wp:docPr id="1146078343" name="Picture 114607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078343"/>
                    <pic:cNvPicPr/>
                  </pic:nvPicPr>
                  <pic:blipFill>
                    <a:blip r:embed="rId21">
                      <a:extLst>
                        <a:ext uri="{28A0092B-C50C-407E-A947-70E740481C1C}">
                          <a14:useLocalDpi xmlns:a14="http://schemas.microsoft.com/office/drawing/2010/main" val="0"/>
                        </a:ext>
                      </a:extLst>
                    </a:blip>
                    <a:stretch>
                      <a:fillRect/>
                    </a:stretch>
                  </pic:blipFill>
                  <pic:spPr>
                    <a:xfrm>
                      <a:off x="0" y="0"/>
                      <a:ext cx="4572000" cy="600075"/>
                    </a:xfrm>
                    <a:prstGeom prst="rect">
                      <a:avLst/>
                    </a:prstGeom>
                  </pic:spPr>
                </pic:pic>
              </a:graphicData>
            </a:graphic>
          </wp:inline>
        </w:drawing>
      </w:r>
    </w:p>
    <w:p w14:paraId="62A9B1EF" w14:textId="18516605" w:rsidR="00DA719E" w:rsidRDefault="00DA719E" w:rsidP="5D469191">
      <w:pPr>
        <w:ind w:left="720"/>
      </w:pPr>
    </w:p>
    <w:p w14:paraId="57CEC3BA" w14:textId="1C598688" w:rsidR="00DA719E" w:rsidRDefault="00DA719E" w:rsidP="5D469191">
      <w:pPr>
        <w:ind w:left="720"/>
      </w:pPr>
    </w:p>
    <w:p w14:paraId="0B3E721B" w14:textId="6C24E94F" w:rsidR="00DA719E" w:rsidRDefault="00DA719E" w:rsidP="5D469191">
      <w:pPr>
        <w:ind w:left="720"/>
      </w:pPr>
    </w:p>
    <w:p w14:paraId="75FF405E" w14:textId="3B31D0D2" w:rsidR="00DA719E" w:rsidRDefault="00DA719E" w:rsidP="5D469191">
      <w:pPr>
        <w:ind w:left="720"/>
      </w:pPr>
    </w:p>
    <w:p w14:paraId="5DA3C0A4" w14:textId="4F857E02" w:rsidR="78AF7041" w:rsidRDefault="78AF7041" w:rsidP="78AF7041">
      <w:pPr>
        <w:ind w:left="720"/>
      </w:pPr>
    </w:p>
    <w:p w14:paraId="3F08EA85" w14:textId="739354B9" w:rsidR="78AF7041" w:rsidRDefault="78AF7041" w:rsidP="78AF7041">
      <w:pPr>
        <w:ind w:left="720"/>
      </w:pPr>
    </w:p>
    <w:p w14:paraId="252CDAA8" w14:textId="2C83F9EA" w:rsidR="78AF7041" w:rsidRDefault="78AF7041" w:rsidP="78AF7041">
      <w:pPr>
        <w:ind w:left="720"/>
      </w:pPr>
    </w:p>
    <w:p w14:paraId="59E6EFFC" w14:textId="490C5A4D" w:rsidR="78AF7041" w:rsidRDefault="78AF7041" w:rsidP="78AF7041">
      <w:pPr>
        <w:ind w:left="720"/>
      </w:pPr>
    </w:p>
    <w:p w14:paraId="1652C245" w14:textId="4DF36544" w:rsidR="78AF7041" w:rsidRDefault="78AF7041" w:rsidP="78AF7041">
      <w:pPr>
        <w:ind w:left="720"/>
      </w:pPr>
    </w:p>
    <w:p w14:paraId="5807EEC7" w14:textId="1C222D64" w:rsidR="78AF7041" w:rsidRDefault="78AF7041" w:rsidP="78AF7041">
      <w:pPr>
        <w:ind w:left="720"/>
      </w:pPr>
    </w:p>
    <w:p w14:paraId="7883F6CD" w14:textId="6D6CACBF" w:rsidR="00DA719E" w:rsidRDefault="5D469191" w:rsidP="5D469191">
      <w:pPr>
        <w:pStyle w:val="Heading2"/>
      </w:pPr>
      <w:bookmarkStart w:id="7" w:name="_Toc52423512"/>
      <w:r>
        <w:t>Creating the EKS Cluster</w:t>
      </w:r>
      <w:bookmarkEnd w:id="7"/>
    </w:p>
    <w:p w14:paraId="288E7A03" w14:textId="3232A4A1" w:rsidR="00DA719E" w:rsidRDefault="5D469191" w:rsidP="00F65EE1">
      <w:pPr>
        <w:pStyle w:val="ListParagraph"/>
        <w:numPr>
          <w:ilvl w:val="0"/>
          <w:numId w:val="9"/>
        </w:numPr>
        <w:rPr>
          <w:rFonts w:ascii="Tahoma" w:eastAsia="Tahoma" w:hAnsi="Tahoma" w:cs="Tahoma"/>
          <w:color w:val="000000" w:themeColor="text1"/>
          <w:sz w:val="24"/>
          <w:szCs w:val="24"/>
        </w:rPr>
      </w:pPr>
      <w:r w:rsidRPr="5D469191">
        <w:rPr>
          <w:color w:val="000000" w:themeColor="text1"/>
          <w:sz w:val="24"/>
          <w:szCs w:val="24"/>
        </w:rPr>
        <w:t xml:space="preserve"> Create an EKS cluster using Fargate Support</w:t>
      </w:r>
    </w:p>
    <w:p w14:paraId="5453023A" w14:textId="1B0548B0" w:rsidR="00DA719E" w:rsidRPr="00852B8A" w:rsidRDefault="5D469191" w:rsidP="00465BA5">
      <w:pPr>
        <w:pStyle w:val="CodeBlock"/>
        <w:rPr>
          <w:sz w:val="16"/>
          <w:szCs w:val="16"/>
        </w:rPr>
      </w:pPr>
      <w:proofErr w:type="spellStart"/>
      <w:r w:rsidRPr="00852B8A">
        <w:rPr>
          <w:noProof w:val="0"/>
          <w:sz w:val="16"/>
          <w:szCs w:val="16"/>
          <w:lang w:val="en-US"/>
        </w:rPr>
        <w:t>eksctl</w:t>
      </w:r>
      <w:proofErr w:type="spellEnd"/>
      <w:r w:rsidRPr="00852B8A">
        <w:rPr>
          <w:noProof w:val="0"/>
          <w:sz w:val="16"/>
          <w:szCs w:val="16"/>
          <w:lang w:val="en-US"/>
        </w:rPr>
        <w:t xml:space="preserve"> create cluster --name my-cluster-demo --version 1.</w:t>
      </w:r>
      <w:r w:rsidR="00365499">
        <w:rPr>
          <w:noProof w:val="0"/>
          <w:sz w:val="16"/>
          <w:szCs w:val="16"/>
          <w:lang w:val="en-US"/>
        </w:rPr>
        <w:t>3</w:t>
      </w:r>
      <w:r w:rsidR="005034A5">
        <w:rPr>
          <w:noProof w:val="0"/>
          <w:sz w:val="16"/>
          <w:szCs w:val="16"/>
          <w:lang w:val="en-US"/>
        </w:rPr>
        <w:t>4</w:t>
      </w:r>
      <w:r w:rsidR="00852B8A" w:rsidRPr="00852B8A">
        <w:rPr>
          <w:noProof w:val="0"/>
          <w:sz w:val="16"/>
          <w:szCs w:val="16"/>
          <w:lang w:val="en-US"/>
        </w:rPr>
        <w:t xml:space="preserve"> </w:t>
      </w:r>
      <w:r w:rsidRPr="00852B8A">
        <w:rPr>
          <w:noProof w:val="0"/>
          <w:sz w:val="16"/>
          <w:szCs w:val="16"/>
          <w:lang w:val="en-US"/>
        </w:rPr>
        <w:t>--region us-</w:t>
      </w:r>
      <w:r w:rsidR="005D5A15">
        <w:rPr>
          <w:noProof w:val="0"/>
          <w:sz w:val="16"/>
          <w:szCs w:val="16"/>
          <w:lang w:val="en-US"/>
        </w:rPr>
        <w:t>east</w:t>
      </w:r>
      <w:r w:rsidRPr="00852B8A">
        <w:rPr>
          <w:noProof w:val="0"/>
          <w:sz w:val="16"/>
          <w:szCs w:val="16"/>
          <w:lang w:val="en-US"/>
        </w:rPr>
        <w:t>-</w:t>
      </w:r>
      <w:r w:rsidR="005D5A15">
        <w:rPr>
          <w:noProof w:val="0"/>
          <w:sz w:val="16"/>
          <w:szCs w:val="16"/>
          <w:lang w:val="en-US"/>
        </w:rPr>
        <w:t>1</w:t>
      </w:r>
      <w:r w:rsidRPr="00852B8A">
        <w:rPr>
          <w:noProof w:val="0"/>
          <w:sz w:val="16"/>
          <w:szCs w:val="16"/>
          <w:lang w:val="en-US"/>
        </w:rPr>
        <w:t xml:space="preserve"> --</w:t>
      </w:r>
      <w:proofErr w:type="spellStart"/>
      <w:r w:rsidRPr="00852B8A">
        <w:rPr>
          <w:noProof w:val="0"/>
          <w:sz w:val="16"/>
          <w:szCs w:val="16"/>
          <w:lang w:val="en-US"/>
        </w:rPr>
        <w:t>fargate</w:t>
      </w:r>
      <w:proofErr w:type="spellEnd"/>
    </w:p>
    <w:p w14:paraId="23B47B18" w14:textId="02F183D7" w:rsidR="00DA719E" w:rsidRDefault="00465BA5" w:rsidP="5D469191">
      <w:pPr>
        <w:pStyle w:val="BodyText"/>
        <w:ind w:left="965"/>
      </w:pPr>
      <w:r>
        <w:rPr>
          <w:noProof/>
        </w:rPr>
        <w:drawing>
          <wp:inline distT="0" distB="0" distL="0" distR="0" wp14:anchorId="671E599F" wp14:editId="1CA162E0">
            <wp:extent cx="4572000" cy="1914525"/>
            <wp:effectExtent l="0" t="0" r="0" b="0"/>
            <wp:docPr id="1668708057" name="Picture 166870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708057"/>
                    <pic:cNvPicPr/>
                  </pic:nvPicPr>
                  <pic:blipFill>
                    <a:blip r:embed="rId22">
                      <a:extLst>
                        <a:ext uri="{28A0092B-C50C-407E-A947-70E740481C1C}">
                          <a14:useLocalDpi xmlns:a14="http://schemas.microsoft.com/office/drawing/2010/main" val="0"/>
                        </a:ext>
                      </a:extLst>
                    </a:blip>
                    <a:stretch>
                      <a:fillRect/>
                    </a:stretch>
                  </pic:blipFill>
                  <pic:spPr>
                    <a:xfrm>
                      <a:off x="0" y="0"/>
                      <a:ext cx="4572000" cy="1914525"/>
                    </a:xfrm>
                    <a:prstGeom prst="rect">
                      <a:avLst/>
                    </a:prstGeom>
                  </pic:spPr>
                </pic:pic>
              </a:graphicData>
            </a:graphic>
          </wp:inline>
        </w:drawing>
      </w:r>
    </w:p>
    <w:p w14:paraId="791DE138" w14:textId="00A59B33" w:rsidR="00DA719E" w:rsidRDefault="5D469191" w:rsidP="5D469191">
      <w:pPr>
        <w:ind w:left="720"/>
        <w:rPr>
          <w:rFonts w:eastAsia="Arial" w:cs="Arial"/>
          <w:color w:val="000000" w:themeColor="text1"/>
          <w:sz w:val="24"/>
          <w:szCs w:val="24"/>
        </w:rPr>
      </w:pPr>
      <w:r w:rsidRPr="5D469191">
        <w:rPr>
          <w:rFonts w:eastAsia="Arial" w:cs="Arial"/>
          <w:b/>
          <w:bCs/>
          <w:color w:val="000000" w:themeColor="text1"/>
          <w:sz w:val="24"/>
          <w:szCs w:val="24"/>
          <w:highlight w:val="yellow"/>
        </w:rPr>
        <w:t xml:space="preserve">Note: </w:t>
      </w:r>
      <w:r w:rsidRPr="5D469191">
        <w:rPr>
          <w:rFonts w:eastAsia="Arial" w:cs="Arial"/>
          <w:color w:val="000000" w:themeColor="text1"/>
          <w:sz w:val="24"/>
          <w:szCs w:val="24"/>
          <w:highlight w:val="yellow"/>
        </w:rPr>
        <w:t>It would take 10-15 minutes for the cluster to be created</w:t>
      </w:r>
    </w:p>
    <w:p w14:paraId="685F4D97" w14:textId="31D491D3" w:rsidR="00DA719E" w:rsidRDefault="00DA719E" w:rsidP="5D469191">
      <w:pPr>
        <w:ind w:left="720"/>
        <w:rPr>
          <w:rFonts w:eastAsia="Arial" w:cs="Arial"/>
          <w:b/>
          <w:bCs/>
          <w:color w:val="000000" w:themeColor="text1"/>
          <w:sz w:val="24"/>
          <w:szCs w:val="24"/>
          <w:highlight w:val="yellow"/>
        </w:rPr>
      </w:pPr>
    </w:p>
    <w:p w14:paraId="01B5948E" w14:textId="28503C8C" w:rsidR="00DA719E" w:rsidRDefault="5D469191" w:rsidP="00F65EE1">
      <w:pPr>
        <w:pStyle w:val="ListParagraph"/>
        <w:numPr>
          <w:ilvl w:val="0"/>
          <w:numId w:val="9"/>
        </w:numPr>
        <w:rPr>
          <w:rFonts w:ascii="Tahoma" w:eastAsia="Tahoma" w:hAnsi="Tahoma" w:cs="Tahoma"/>
          <w:color w:val="000000" w:themeColor="text1"/>
          <w:sz w:val="24"/>
          <w:szCs w:val="24"/>
        </w:rPr>
      </w:pPr>
      <w:r w:rsidRPr="5D469191">
        <w:rPr>
          <w:rFonts w:ascii="Tahoma" w:eastAsia="Tahoma" w:hAnsi="Tahoma" w:cs="Tahoma"/>
          <w:color w:val="000000" w:themeColor="text1"/>
          <w:sz w:val="24"/>
          <w:szCs w:val="24"/>
        </w:rPr>
        <w:t>Validate if the cluster is ready</w:t>
      </w:r>
    </w:p>
    <w:p w14:paraId="26FBF6EA" w14:textId="01098D56" w:rsidR="00DA719E" w:rsidRDefault="5D469191" w:rsidP="5D469191">
      <w:pPr>
        <w:pStyle w:val="CodeBlock"/>
      </w:pPr>
      <w:proofErr w:type="spellStart"/>
      <w:r w:rsidRPr="5D469191">
        <w:rPr>
          <w:noProof w:val="0"/>
          <w:color w:val="000000" w:themeColor="text1"/>
          <w:szCs w:val="24"/>
        </w:rPr>
        <w:t>kubectl</w:t>
      </w:r>
      <w:proofErr w:type="spellEnd"/>
      <w:r w:rsidRPr="5D469191">
        <w:rPr>
          <w:noProof w:val="0"/>
          <w:color w:val="000000" w:themeColor="text1"/>
          <w:szCs w:val="24"/>
        </w:rPr>
        <w:t xml:space="preserve"> get svc</w:t>
      </w:r>
    </w:p>
    <w:p w14:paraId="6CD2BBBD" w14:textId="2F3261BD" w:rsidR="00DA719E" w:rsidRDefault="42B66FCC" w:rsidP="5D469191">
      <w:pPr>
        <w:rPr>
          <w:rFonts w:eastAsia="Arial" w:cs="Arial"/>
          <w:color w:val="000000" w:themeColor="text1"/>
          <w:sz w:val="24"/>
          <w:szCs w:val="24"/>
          <w:highlight w:val="yellow"/>
        </w:rPr>
      </w:pPr>
      <w:r w:rsidRPr="42B66FCC">
        <w:rPr>
          <w:rFonts w:eastAsia="Arial" w:cs="Arial"/>
          <w:color w:val="000000" w:themeColor="text1"/>
          <w:sz w:val="24"/>
          <w:szCs w:val="24"/>
        </w:rPr>
        <w:t xml:space="preserve">               </w:t>
      </w:r>
      <w:r w:rsidR="1170C5D9">
        <w:rPr>
          <w:noProof/>
        </w:rPr>
        <w:drawing>
          <wp:inline distT="0" distB="0" distL="0" distR="0" wp14:anchorId="693E74DA" wp14:editId="7735C0AB">
            <wp:extent cx="4572000" cy="457200"/>
            <wp:effectExtent l="0" t="0" r="0" b="0"/>
            <wp:docPr id="475685389" name="Picture 47568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685389"/>
                    <pic:cNvPicPr/>
                  </pic:nvPicPr>
                  <pic:blipFill>
                    <a:blip r:embed="rId23">
                      <a:extLst>
                        <a:ext uri="{28A0092B-C50C-407E-A947-70E740481C1C}">
                          <a14:useLocalDpi xmlns:a14="http://schemas.microsoft.com/office/drawing/2010/main" val="0"/>
                        </a:ext>
                      </a:extLst>
                    </a:blip>
                    <a:stretch>
                      <a:fillRect/>
                    </a:stretch>
                  </pic:blipFill>
                  <pic:spPr>
                    <a:xfrm>
                      <a:off x="0" y="0"/>
                      <a:ext cx="4572000" cy="457200"/>
                    </a:xfrm>
                    <a:prstGeom prst="rect">
                      <a:avLst/>
                    </a:prstGeom>
                  </pic:spPr>
                </pic:pic>
              </a:graphicData>
            </a:graphic>
          </wp:inline>
        </w:drawing>
      </w:r>
      <w:r w:rsidRPr="42B66FCC">
        <w:rPr>
          <w:rFonts w:eastAsia="Arial" w:cs="Arial"/>
          <w:color w:val="000000" w:themeColor="text1"/>
          <w:sz w:val="24"/>
          <w:szCs w:val="24"/>
        </w:rPr>
        <w:t xml:space="preserve">       </w:t>
      </w:r>
    </w:p>
    <w:p w14:paraId="0A03F4F9" w14:textId="29C743CB" w:rsidR="5D469191" w:rsidRDefault="5D469191" w:rsidP="5D469191">
      <w:pPr>
        <w:rPr>
          <w:rFonts w:eastAsia="Arial" w:cs="Arial"/>
          <w:color w:val="000000" w:themeColor="text1"/>
          <w:sz w:val="24"/>
          <w:szCs w:val="24"/>
        </w:rPr>
      </w:pPr>
    </w:p>
    <w:p w14:paraId="47CF605D" w14:textId="0AECF0A5" w:rsidR="5D469191" w:rsidRDefault="5D469191" w:rsidP="5D469191">
      <w:pPr>
        <w:rPr>
          <w:rFonts w:eastAsia="Arial" w:cs="Arial"/>
          <w:color w:val="000000" w:themeColor="text1"/>
          <w:sz w:val="24"/>
          <w:szCs w:val="24"/>
        </w:rPr>
      </w:pPr>
    </w:p>
    <w:p w14:paraId="5D333EA9" w14:textId="141BC1DC" w:rsidR="78AF7041" w:rsidRDefault="78AF7041" w:rsidP="78AF7041">
      <w:pPr>
        <w:rPr>
          <w:rFonts w:eastAsia="Arial" w:cs="Arial"/>
          <w:color w:val="000000" w:themeColor="text1"/>
          <w:sz w:val="24"/>
          <w:szCs w:val="24"/>
        </w:rPr>
      </w:pPr>
    </w:p>
    <w:p w14:paraId="557651BE" w14:textId="6AEA8C58" w:rsidR="78AF7041" w:rsidRDefault="78AF7041" w:rsidP="78AF7041">
      <w:pPr>
        <w:rPr>
          <w:rFonts w:eastAsia="Arial" w:cs="Arial"/>
          <w:color w:val="000000" w:themeColor="text1"/>
          <w:sz w:val="24"/>
          <w:szCs w:val="24"/>
        </w:rPr>
      </w:pPr>
    </w:p>
    <w:p w14:paraId="0567A0BE" w14:textId="7A17FFC2" w:rsidR="78AF7041" w:rsidRDefault="78AF7041" w:rsidP="78AF7041">
      <w:pPr>
        <w:rPr>
          <w:rFonts w:eastAsia="Arial" w:cs="Arial"/>
          <w:color w:val="000000" w:themeColor="text1"/>
          <w:sz w:val="24"/>
          <w:szCs w:val="24"/>
        </w:rPr>
      </w:pPr>
    </w:p>
    <w:p w14:paraId="23DB7395" w14:textId="5343C519" w:rsidR="78AF7041" w:rsidRDefault="78AF7041" w:rsidP="78AF7041">
      <w:pPr>
        <w:rPr>
          <w:rFonts w:eastAsia="Arial" w:cs="Arial"/>
          <w:color w:val="000000" w:themeColor="text1"/>
          <w:sz w:val="24"/>
          <w:szCs w:val="24"/>
        </w:rPr>
      </w:pPr>
    </w:p>
    <w:p w14:paraId="42FCE7E7" w14:textId="5FE06335" w:rsidR="78AF7041" w:rsidRDefault="78AF7041" w:rsidP="78AF7041">
      <w:pPr>
        <w:rPr>
          <w:rFonts w:eastAsia="Arial" w:cs="Arial"/>
          <w:color w:val="000000" w:themeColor="text1"/>
          <w:sz w:val="24"/>
          <w:szCs w:val="24"/>
        </w:rPr>
      </w:pPr>
    </w:p>
    <w:p w14:paraId="36520808" w14:textId="71B7FD72" w:rsidR="78AF7041" w:rsidRDefault="78AF7041" w:rsidP="78AF7041">
      <w:pPr>
        <w:rPr>
          <w:rFonts w:eastAsia="Arial" w:cs="Arial"/>
          <w:color w:val="000000" w:themeColor="text1"/>
          <w:sz w:val="24"/>
          <w:szCs w:val="24"/>
        </w:rPr>
      </w:pPr>
    </w:p>
    <w:p w14:paraId="593A4748" w14:textId="3786F3A4" w:rsidR="78AF7041" w:rsidRDefault="78AF7041" w:rsidP="78AF7041">
      <w:pPr>
        <w:rPr>
          <w:rFonts w:eastAsia="Arial" w:cs="Arial"/>
          <w:color w:val="000000" w:themeColor="text1"/>
          <w:sz w:val="24"/>
          <w:szCs w:val="24"/>
        </w:rPr>
      </w:pPr>
    </w:p>
    <w:p w14:paraId="65F5FBB3" w14:textId="76D948B4" w:rsidR="78AF7041" w:rsidRDefault="78AF7041" w:rsidP="78AF7041">
      <w:pPr>
        <w:rPr>
          <w:rFonts w:eastAsia="Arial" w:cs="Arial"/>
          <w:color w:val="000000" w:themeColor="text1"/>
          <w:sz w:val="24"/>
          <w:szCs w:val="24"/>
        </w:rPr>
      </w:pPr>
    </w:p>
    <w:p w14:paraId="00A68F5C" w14:textId="15FD4D5D" w:rsidR="78AF7041" w:rsidRDefault="78AF7041" w:rsidP="78AF7041">
      <w:pPr>
        <w:rPr>
          <w:rFonts w:eastAsia="Arial" w:cs="Arial"/>
          <w:color w:val="000000" w:themeColor="text1"/>
          <w:sz w:val="24"/>
          <w:szCs w:val="24"/>
        </w:rPr>
      </w:pPr>
    </w:p>
    <w:p w14:paraId="152EC84A" w14:textId="7C022FD5" w:rsidR="78AF7041" w:rsidRDefault="78AF7041" w:rsidP="78AF7041">
      <w:pPr>
        <w:rPr>
          <w:rFonts w:eastAsia="Arial" w:cs="Arial"/>
          <w:color w:val="000000" w:themeColor="text1"/>
          <w:sz w:val="24"/>
          <w:szCs w:val="24"/>
        </w:rPr>
      </w:pPr>
    </w:p>
    <w:p w14:paraId="0DBBE819" w14:textId="040AA8DB" w:rsidR="5D469191" w:rsidRDefault="5D469191" w:rsidP="5D469191">
      <w:pPr>
        <w:pStyle w:val="Heading2"/>
      </w:pPr>
      <w:bookmarkStart w:id="8" w:name="_Toc52423513"/>
      <w:r>
        <w:t>Validate Cluster created on AWS Console</w:t>
      </w:r>
      <w:bookmarkEnd w:id="8"/>
    </w:p>
    <w:p w14:paraId="5D6DAB65" w14:textId="69D18C65" w:rsidR="5D469191" w:rsidRDefault="5D469191" w:rsidP="00F65EE1">
      <w:pPr>
        <w:pStyle w:val="ListParagraph"/>
        <w:numPr>
          <w:ilvl w:val="0"/>
          <w:numId w:val="9"/>
        </w:numPr>
        <w:rPr>
          <w:rFonts w:ascii="Tahoma" w:eastAsia="Tahoma" w:hAnsi="Tahoma" w:cs="Tahoma"/>
          <w:color w:val="000000" w:themeColor="text1"/>
          <w:sz w:val="24"/>
          <w:szCs w:val="24"/>
        </w:rPr>
      </w:pPr>
      <w:r w:rsidRPr="5D469191">
        <w:rPr>
          <w:rFonts w:ascii="Tahoma" w:eastAsia="Tahoma" w:hAnsi="Tahoma" w:cs="Tahoma"/>
          <w:color w:val="000000" w:themeColor="text1"/>
          <w:sz w:val="24"/>
          <w:szCs w:val="24"/>
        </w:rPr>
        <w:t>Open AWS Console and Click on EKS</w:t>
      </w:r>
    </w:p>
    <w:p w14:paraId="08D3DA48" w14:textId="58BDF808" w:rsidR="5D469191" w:rsidRDefault="42B66FCC" w:rsidP="5D469191">
      <w:pPr>
        <w:ind w:left="72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75BC45A7" wp14:editId="5E16AB52">
            <wp:extent cx="4572000" cy="2047875"/>
            <wp:effectExtent l="0" t="0" r="0" b="0"/>
            <wp:docPr id="257918178" name="Picture 25791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18178"/>
                    <pic:cNvPicPr/>
                  </pic:nvPicPr>
                  <pic:blipFill>
                    <a:blip r:embed="rId24">
                      <a:extLst>
                        <a:ext uri="{28A0092B-C50C-407E-A947-70E740481C1C}">
                          <a14:useLocalDpi xmlns:a14="http://schemas.microsoft.com/office/drawing/2010/main" val="0"/>
                        </a:ext>
                      </a:extLst>
                    </a:blip>
                    <a:stretch>
                      <a:fillRect/>
                    </a:stretch>
                  </pic:blipFill>
                  <pic:spPr>
                    <a:xfrm>
                      <a:off x="0" y="0"/>
                      <a:ext cx="4572000" cy="2047875"/>
                    </a:xfrm>
                    <a:prstGeom prst="rect">
                      <a:avLst/>
                    </a:prstGeom>
                  </pic:spPr>
                </pic:pic>
              </a:graphicData>
            </a:graphic>
          </wp:inline>
        </w:drawing>
      </w:r>
    </w:p>
    <w:p w14:paraId="11F6FEA7" w14:textId="0232AA04" w:rsidR="5D469191" w:rsidRDefault="5D469191" w:rsidP="5D469191">
      <w:pPr>
        <w:ind w:left="720"/>
        <w:rPr>
          <w:rFonts w:ascii="Tahoma" w:eastAsia="Tahoma" w:hAnsi="Tahoma" w:cs="Tahoma"/>
          <w:color w:val="000000" w:themeColor="text1"/>
          <w:sz w:val="24"/>
          <w:szCs w:val="24"/>
        </w:rPr>
      </w:pPr>
    </w:p>
    <w:p w14:paraId="12F909E3" w14:textId="2C8942DF" w:rsidR="5D469191" w:rsidRDefault="5D469191" w:rsidP="00F65EE1">
      <w:pPr>
        <w:pStyle w:val="ListParagraph"/>
        <w:numPr>
          <w:ilvl w:val="0"/>
          <w:numId w:val="9"/>
        </w:numPr>
        <w:rPr>
          <w:rFonts w:ascii="Tahoma" w:eastAsia="Tahoma" w:hAnsi="Tahoma" w:cs="Tahoma"/>
          <w:color w:val="000000" w:themeColor="text1"/>
          <w:sz w:val="24"/>
          <w:szCs w:val="24"/>
        </w:rPr>
      </w:pPr>
      <w:r w:rsidRPr="5D469191">
        <w:rPr>
          <w:rFonts w:ascii="Tahoma" w:eastAsia="Tahoma" w:hAnsi="Tahoma" w:cs="Tahoma"/>
          <w:color w:val="000000" w:themeColor="text1"/>
          <w:sz w:val="24"/>
          <w:szCs w:val="24"/>
        </w:rPr>
        <w:t>Cluster created successfully</w:t>
      </w:r>
    </w:p>
    <w:p w14:paraId="4A249828" w14:textId="285A50C2" w:rsidR="5D469191" w:rsidRDefault="42B66FCC" w:rsidP="5D469191">
      <w:pPr>
        <w:ind w:left="72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63B48E62" wp14:editId="35FD6211">
            <wp:extent cx="4572000" cy="1428750"/>
            <wp:effectExtent l="0" t="0" r="0" b="0"/>
            <wp:docPr id="929349746" name="Picture 92934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349746"/>
                    <pic:cNvPicPr/>
                  </pic:nvPicPr>
                  <pic:blipFill>
                    <a:blip r:embed="rId25">
                      <a:extLst>
                        <a:ext uri="{28A0092B-C50C-407E-A947-70E740481C1C}">
                          <a14:useLocalDpi xmlns:a14="http://schemas.microsoft.com/office/drawing/2010/main" val="0"/>
                        </a:ext>
                      </a:extLst>
                    </a:blip>
                    <a:stretch>
                      <a:fillRect/>
                    </a:stretch>
                  </pic:blipFill>
                  <pic:spPr>
                    <a:xfrm>
                      <a:off x="0" y="0"/>
                      <a:ext cx="4572000" cy="1428750"/>
                    </a:xfrm>
                    <a:prstGeom prst="rect">
                      <a:avLst/>
                    </a:prstGeom>
                  </pic:spPr>
                </pic:pic>
              </a:graphicData>
            </a:graphic>
          </wp:inline>
        </w:drawing>
      </w:r>
    </w:p>
    <w:p w14:paraId="02C3A6D5" w14:textId="41F81C51" w:rsidR="5D469191" w:rsidRDefault="5D469191" w:rsidP="5D469191">
      <w:pPr>
        <w:ind w:left="720"/>
        <w:rPr>
          <w:rFonts w:ascii="Tahoma" w:eastAsia="Tahoma" w:hAnsi="Tahoma" w:cs="Tahoma"/>
          <w:color w:val="000000" w:themeColor="text1"/>
          <w:sz w:val="24"/>
          <w:szCs w:val="24"/>
        </w:rPr>
      </w:pPr>
    </w:p>
    <w:p w14:paraId="3D9D9807" w14:textId="5C8996BD" w:rsidR="1170C5D9" w:rsidRDefault="1170C5D9" w:rsidP="00F65EE1">
      <w:pPr>
        <w:pStyle w:val="ListParagraph"/>
        <w:numPr>
          <w:ilvl w:val="0"/>
          <w:numId w:val="9"/>
        </w:numPr>
        <w:rPr>
          <w:color w:val="000000" w:themeColor="text1"/>
          <w:sz w:val="24"/>
          <w:szCs w:val="24"/>
        </w:rPr>
      </w:pPr>
      <w:proofErr w:type="spellStart"/>
      <w:r w:rsidRPr="1170C5D9">
        <w:rPr>
          <w:rFonts w:ascii="Tahoma" w:eastAsia="Tahoma" w:hAnsi="Tahoma" w:cs="Tahoma"/>
          <w:color w:val="000000" w:themeColor="text1"/>
          <w:sz w:val="24"/>
          <w:szCs w:val="24"/>
        </w:rPr>
        <w:t>Cloudformation</w:t>
      </w:r>
      <w:proofErr w:type="spellEnd"/>
      <w:r w:rsidRPr="1170C5D9">
        <w:rPr>
          <w:rFonts w:ascii="Tahoma" w:eastAsia="Tahoma" w:hAnsi="Tahoma" w:cs="Tahoma"/>
          <w:color w:val="000000" w:themeColor="text1"/>
          <w:sz w:val="24"/>
          <w:szCs w:val="24"/>
        </w:rPr>
        <w:t xml:space="preserve"> stack created</w:t>
      </w:r>
    </w:p>
    <w:p w14:paraId="067B6452" w14:textId="2912B07B" w:rsidR="5D469191" w:rsidRDefault="42B66FCC" w:rsidP="1170C5D9">
      <w:pPr>
        <w:ind w:left="72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44225DA1" wp14:editId="072C50D9">
            <wp:extent cx="4572000" cy="1133475"/>
            <wp:effectExtent l="0" t="0" r="0" b="0"/>
            <wp:docPr id="523120403" name="Picture 52312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120403"/>
                    <pic:cNvPicPr/>
                  </pic:nvPicPr>
                  <pic:blipFill>
                    <a:blip r:embed="rId26">
                      <a:extLst>
                        <a:ext uri="{28A0092B-C50C-407E-A947-70E740481C1C}">
                          <a14:useLocalDpi xmlns:a14="http://schemas.microsoft.com/office/drawing/2010/main" val="0"/>
                        </a:ext>
                      </a:extLst>
                    </a:blip>
                    <a:stretch>
                      <a:fillRect/>
                    </a:stretch>
                  </pic:blipFill>
                  <pic:spPr>
                    <a:xfrm>
                      <a:off x="0" y="0"/>
                      <a:ext cx="4572000" cy="1133475"/>
                    </a:xfrm>
                    <a:prstGeom prst="rect">
                      <a:avLst/>
                    </a:prstGeom>
                  </pic:spPr>
                </pic:pic>
              </a:graphicData>
            </a:graphic>
          </wp:inline>
        </w:drawing>
      </w:r>
    </w:p>
    <w:p w14:paraId="2962CB16" w14:textId="3B7FFAEF" w:rsidR="1170C5D9" w:rsidRDefault="1170C5D9" w:rsidP="1170C5D9">
      <w:pPr>
        <w:ind w:left="720"/>
        <w:rPr>
          <w:rFonts w:ascii="Tahoma" w:eastAsia="Tahoma" w:hAnsi="Tahoma" w:cs="Tahoma"/>
          <w:color w:val="000000" w:themeColor="text1"/>
          <w:sz w:val="24"/>
          <w:szCs w:val="24"/>
        </w:rPr>
      </w:pPr>
    </w:p>
    <w:p w14:paraId="3A1A33ED" w14:textId="70C1A6CF" w:rsidR="5D469191" w:rsidRDefault="1170C5D9" w:rsidP="00F65EE1">
      <w:pPr>
        <w:pStyle w:val="ListParagraph"/>
        <w:numPr>
          <w:ilvl w:val="0"/>
          <w:numId w:val="9"/>
        </w:numPr>
        <w:rPr>
          <w:color w:val="000000" w:themeColor="text1"/>
          <w:sz w:val="24"/>
          <w:szCs w:val="24"/>
        </w:rPr>
      </w:pPr>
      <w:proofErr w:type="spellStart"/>
      <w:r w:rsidRPr="1170C5D9">
        <w:rPr>
          <w:rFonts w:ascii="Tahoma" w:eastAsia="Tahoma" w:hAnsi="Tahoma" w:cs="Tahoma"/>
          <w:color w:val="000000" w:themeColor="text1"/>
          <w:sz w:val="24"/>
          <w:szCs w:val="24"/>
        </w:rPr>
        <w:t>Cloudformation</w:t>
      </w:r>
      <w:proofErr w:type="spellEnd"/>
      <w:r w:rsidRPr="1170C5D9">
        <w:rPr>
          <w:rFonts w:ascii="Tahoma" w:eastAsia="Tahoma" w:hAnsi="Tahoma" w:cs="Tahoma"/>
          <w:color w:val="000000" w:themeColor="text1"/>
          <w:sz w:val="24"/>
          <w:szCs w:val="24"/>
        </w:rPr>
        <w:t xml:space="preserve"> stack Template</w:t>
      </w:r>
    </w:p>
    <w:p w14:paraId="72DD2C0A" w14:textId="6046917F" w:rsidR="1170C5D9" w:rsidRDefault="42B66FCC" w:rsidP="1170C5D9">
      <w:pPr>
        <w:ind w:left="72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434613C2">
        <w:rPr>
          <w:noProof/>
        </w:rPr>
        <w:drawing>
          <wp:inline distT="0" distB="0" distL="0" distR="0" wp14:anchorId="4FE15B49" wp14:editId="799B9226">
            <wp:extent cx="4572000" cy="2009775"/>
            <wp:effectExtent l="0" t="0" r="0" b="0"/>
            <wp:docPr id="39324792" name="Picture 3932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24792"/>
                    <pic:cNvPicPr/>
                  </pic:nvPicPr>
                  <pic:blipFill>
                    <a:blip r:embed="rId27">
                      <a:extLst>
                        <a:ext uri="{28A0092B-C50C-407E-A947-70E740481C1C}">
                          <a14:useLocalDpi xmlns:a14="http://schemas.microsoft.com/office/drawing/2010/main" val="0"/>
                        </a:ext>
                      </a:extLst>
                    </a:blip>
                    <a:stretch>
                      <a:fillRect/>
                    </a:stretch>
                  </pic:blipFill>
                  <pic:spPr>
                    <a:xfrm>
                      <a:off x="0" y="0"/>
                      <a:ext cx="4572000" cy="2009775"/>
                    </a:xfrm>
                    <a:prstGeom prst="rect">
                      <a:avLst/>
                    </a:prstGeom>
                  </pic:spPr>
                </pic:pic>
              </a:graphicData>
            </a:graphic>
          </wp:inline>
        </w:drawing>
      </w:r>
    </w:p>
    <w:p w14:paraId="3F676233" w14:textId="5443CF8E" w:rsidR="1170C5D9" w:rsidRDefault="1170C5D9" w:rsidP="1170C5D9">
      <w:pPr>
        <w:ind w:left="720"/>
        <w:rPr>
          <w:rFonts w:ascii="Tahoma" w:eastAsia="Tahoma" w:hAnsi="Tahoma" w:cs="Tahoma"/>
          <w:color w:val="000000" w:themeColor="text1"/>
          <w:sz w:val="24"/>
          <w:szCs w:val="24"/>
        </w:rPr>
      </w:pPr>
    </w:p>
    <w:p w14:paraId="4354D5F0" w14:textId="470EBFD4" w:rsidR="5D469191" w:rsidRDefault="1170C5D9" w:rsidP="00F65EE1">
      <w:pPr>
        <w:pStyle w:val="ListParagraph"/>
        <w:numPr>
          <w:ilvl w:val="0"/>
          <w:numId w:val="9"/>
        </w:numPr>
        <w:rPr>
          <w:color w:val="000000" w:themeColor="text1"/>
          <w:sz w:val="24"/>
          <w:szCs w:val="24"/>
        </w:rPr>
      </w:pPr>
      <w:r w:rsidRPr="1170C5D9">
        <w:rPr>
          <w:rFonts w:ascii="Tahoma" w:eastAsia="Tahoma" w:hAnsi="Tahoma" w:cs="Tahoma"/>
          <w:color w:val="000000" w:themeColor="text1"/>
          <w:sz w:val="24"/>
          <w:szCs w:val="24"/>
        </w:rPr>
        <w:t xml:space="preserve">IAM Roles Created by </w:t>
      </w:r>
      <w:proofErr w:type="spellStart"/>
      <w:r w:rsidRPr="1170C5D9">
        <w:rPr>
          <w:rFonts w:ascii="Tahoma" w:eastAsia="Tahoma" w:hAnsi="Tahoma" w:cs="Tahoma"/>
          <w:color w:val="000000" w:themeColor="text1"/>
          <w:sz w:val="24"/>
          <w:szCs w:val="24"/>
        </w:rPr>
        <w:t>Cloudformation</w:t>
      </w:r>
      <w:proofErr w:type="spellEnd"/>
    </w:p>
    <w:p w14:paraId="59EF293B" w14:textId="0D8BB134" w:rsidR="1170C5D9" w:rsidRDefault="42B66FCC" w:rsidP="1170C5D9">
      <w:pPr>
        <w:rPr>
          <w:color w:val="000000" w:themeColor="text1"/>
          <w:sz w:val="24"/>
          <w:szCs w:val="24"/>
        </w:rPr>
      </w:pPr>
      <w:r w:rsidRPr="42B66FCC">
        <w:rPr>
          <w:color w:val="000000" w:themeColor="text1"/>
          <w:sz w:val="24"/>
          <w:szCs w:val="24"/>
        </w:rPr>
        <w:t xml:space="preserve">               </w:t>
      </w:r>
      <w:r w:rsidR="1170C5D9">
        <w:rPr>
          <w:noProof/>
        </w:rPr>
        <w:drawing>
          <wp:inline distT="0" distB="0" distL="0" distR="0" wp14:anchorId="0C696348" wp14:editId="26224A65">
            <wp:extent cx="4572000" cy="1876425"/>
            <wp:effectExtent l="0" t="0" r="0" b="0"/>
            <wp:docPr id="1417358152" name="Picture 141735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358152"/>
                    <pic:cNvPicPr/>
                  </pic:nvPicPr>
                  <pic:blipFill>
                    <a:blip r:embed="rId28">
                      <a:extLst>
                        <a:ext uri="{28A0092B-C50C-407E-A947-70E740481C1C}">
                          <a14:useLocalDpi xmlns:a14="http://schemas.microsoft.com/office/drawing/2010/main" val="0"/>
                        </a:ext>
                      </a:extLst>
                    </a:blip>
                    <a:stretch>
                      <a:fillRect/>
                    </a:stretch>
                  </pic:blipFill>
                  <pic:spPr>
                    <a:xfrm>
                      <a:off x="0" y="0"/>
                      <a:ext cx="4572000" cy="1876425"/>
                    </a:xfrm>
                    <a:prstGeom prst="rect">
                      <a:avLst/>
                    </a:prstGeom>
                  </pic:spPr>
                </pic:pic>
              </a:graphicData>
            </a:graphic>
          </wp:inline>
        </w:drawing>
      </w:r>
    </w:p>
    <w:p w14:paraId="09C79336" w14:textId="3953567F" w:rsidR="5D469191" w:rsidRDefault="5D469191" w:rsidP="5D469191">
      <w:pPr>
        <w:ind w:left="720"/>
        <w:rPr>
          <w:rFonts w:ascii="Tahoma" w:eastAsia="Tahoma" w:hAnsi="Tahoma" w:cs="Tahoma"/>
          <w:color w:val="000000" w:themeColor="text1"/>
          <w:sz w:val="24"/>
          <w:szCs w:val="24"/>
        </w:rPr>
      </w:pPr>
    </w:p>
    <w:p w14:paraId="288177E9" w14:textId="051F8082" w:rsidR="5D469191" w:rsidRDefault="5D469191" w:rsidP="5D469191">
      <w:pPr>
        <w:ind w:left="720"/>
        <w:rPr>
          <w:rFonts w:ascii="Tahoma" w:eastAsia="Tahoma" w:hAnsi="Tahoma" w:cs="Tahoma"/>
          <w:color w:val="000000" w:themeColor="text1"/>
          <w:sz w:val="24"/>
          <w:szCs w:val="24"/>
        </w:rPr>
      </w:pPr>
    </w:p>
    <w:p w14:paraId="6EC7D328" w14:textId="215658A9" w:rsidR="5D469191" w:rsidRDefault="5D469191" w:rsidP="78AF7041"/>
    <w:p w14:paraId="6EFEC7AA" w14:textId="3D88B935" w:rsidR="78AF7041" w:rsidRDefault="78AF7041" w:rsidP="78AF7041"/>
    <w:p w14:paraId="04978830" w14:textId="5A7B1CBD" w:rsidR="78AF7041" w:rsidRDefault="78AF7041" w:rsidP="78AF7041"/>
    <w:p w14:paraId="7564A0A8" w14:textId="09C82D3B" w:rsidR="00465BA5" w:rsidRDefault="434613C2" w:rsidP="00465BA5">
      <w:pPr>
        <w:pStyle w:val="Heading1"/>
      </w:pPr>
      <w:bookmarkStart w:id="9" w:name="_Toc52423514"/>
      <w:r>
        <w:t>Deleting/stopping EKS cluster</w:t>
      </w:r>
      <w:bookmarkEnd w:id="9"/>
    </w:p>
    <w:p w14:paraId="7D9C9877" w14:textId="09C40E5C" w:rsidR="00465BA5" w:rsidRDefault="29E6BAD3" w:rsidP="00465BA5">
      <w:pPr>
        <w:pStyle w:val="Heading2"/>
      </w:pPr>
      <w:bookmarkStart w:id="10" w:name="_Toc52423515"/>
      <w:r>
        <w:t>Deleting Fargate Profile</w:t>
      </w:r>
      <w:bookmarkEnd w:id="10"/>
    </w:p>
    <w:p w14:paraId="238FA5E9" w14:textId="0A41C4B3" w:rsidR="1170C5D9" w:rsidRDefault="1170C5D9" w:rsidP="1170C5D9">
      <w:pPr>
        <w:pStyle w:val="BodyText"/>
      </w:pPr>
    </w:p>
    <w:p w14:paraId="112A4E7F" w14:textId="1679FA5A" w:rsidR="1170C5D9" w:rsidRDefault="42B66FCC" w:rsidP="00F65EE1">
      <w:pPr>
        <w:pStyle w:val="ListParagraph"/>
        <w:numPr>
          <w:ilvl w:val="0"/>
          <w:numId w:val="2"/>
        </w:num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On EKS console Click on Compute.</w:t>
      </w:r>
    </w:p>
    <w:p w14:paraId="10C0227F" w14:textId="23B2139C" w:rsidR="1170C5D9" w:rsidRDefault="42B66FCC" w:rsidP="42B66FCC">
      <w:pPr>
        <w:ind w:left="36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56DAEFCC" wp14:editId="469F4F12">
            <wp:extent cx="4572000" cy="1924050"/>
            <wp:effectExtent l="0" t="0" r="0" b="0"/>
            <wp:docPr id="629984317" name="Picture 62998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984317"/>
                    <pic:cNvPicPr/>
                  </pic:nvPicPr>
                  <pic:blipFill>
                    <a:blip r:embed="rId29">
                      <a:extLst>
                        <a:ext uri="{28A0092B-C50C-407E-A947-70E740481C1C}">
                          <a14:useLocalDpi xmlns:a14="http://schemas.microsoft.com/office/drawing/2010/main" val="0"/>
                        </a:ext>
                      </a:extLst>
                    </a:blip>
                    <a:stretch>
                      <a:fillRect/>
                    </a:stretch>
                  </pic:blipFill>
                  <pic:spPr>
                    <a:xfrm>
                      <a:off x="0" y="0"/>
                      <a:ext cx="4572000" cy="1924050"/>
                    </a:xfrm>
                    <a:prstGeom prst="rect">
                      <a:avLst/>
                    </a:prstGeom>
                  </pic:spPr>
                </pic:pic>
              </a:graphicData>
            </a:graphic>
          </wp:inline>
        </w:drawing>
      </w:r>
    </w:p>
    <w:p w14:paraId="4928043C" w14:textId="6245FB96" w:rsidR="1170C5D9" w:rsidRDefault="1170C5D9" w:rsidP="42B66FCC">
      <w:pPr>
        <w:ind w:left="360"/>
        <w:rPr>
          <w:rFonts w:ascii="Tahoma" w:eastAsia="Tahoma" w:hAnsi="Tahoma" w:cs="Tahoma"/>
          <w:color w:val="000000" w:themeColor="text1"/>
          <w:sz w:val="24"/>
          <w:szCs w:val="24"/>
        </w:rPr>
      </w:pPr>
    </w:p>
    <w:p w14:paraId="29795364" w14:textId="64B001DD" w:rsidR="1170C5D9" w:rsidRDefault="42B66FCC" w:rsidP="42B66FCC">
      <w:pPr>
        <w:pStyle w:val="ListParagraph"/>
        <w:numPr>
          <w:ilvl w:val="0"/>
          <w:numId w:val="2"/>
        </w:num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Under Compute click on </w:t>
      </w:r>
      <w:proofErr w:type="spellStart"/>
      <w:r w:rsidRPr="42B66FCC">
        <w:rPr>
          <w:rFonts w:ascii="Tahoma" w:eastAsia="Tahoma" w:hAnsi="Tahoma" w:cs="Tahoma"/>
          <w:color w:val="000000" w:themeColor="text1"/>
          <w:sz w:val="24"/>
          <w:szCs w:val="24"/>
        </w:rPr>
        <w:t>fp</w:t>
      </w:r>
      <w:proofErr w:type="spellEnd"/>
      <w:r w:rsidRPr="42B66FCC">
        <w:rPr>
          <w:rFonts w:ascii="Tahoma" w:eastAsia="Tahoma" w:hAnsi="Tahoma" w:cs="Tahoma"/>
          <w:color w:val="000000" w:themeColor="text1"/>
          <w:sz w:val="24"/>
          <w:szCs w:val="24"/>
        </w:rPr>
        <w:t>-default Fargate profile</w:t>
      </w:r>
    </w:p>
    <w:p w14:paraId="21F98F8F" w14:textId="5C62AAB3" w:rsidR="1170C5D9" w:rsidRDefault="42B66FCC" w:rsidP="42B66FCC">
      <w:pPr>
        <w:ind w:left="36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1170C5D9">
        <w:rPr>
          <w:noProof/>
        </w:rPr>
        <w:drawing>
          <wp:inline distT="0" distB="0" distL="0" distR="0" wp14:anchorId="1E1E20DE" wp14:editId="49C8373D">
            <wp:extent cx="4572000" cy="2085975"/>
            <wp:effectExtent l="0" t="0" r="0" b="0"/>
            <wp:docPr id="62442414" name="Picture 6244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42414"/>
                    <pic:cNvPicPr/>
                  </pic:nvPicPr>
                  <pic:blipFill>
                    <a:blip r:embed="rId30">
                      <a:extLst>
                        <a:ext uri="{28A0092B-C50C-407E-A947-70E740481C1C}">
                          <a14:useLocalDpi xmlns:a14="http://schemas.microsoft.com/office/drawing/2010/main" val="0"/>
                        </a:ext>
                      </a:extLst>
                    </a:blip>
                    <a:stretch>
                      <a:fillRect/>
                    </a:stretch>
                  </pic:blipFill>
                  <pic:spPr>
                    <a:xfrm>
                      <a:off x="0" y="0"/>
                      <a:ext cx="4572000" cy="2085975"/>
                    </a:xfrm>
                    <a:prstGeom prst="rect">
                      <a:avLst/>
                    </a:prstGeom>
                  </pic:spPr>
                </pic:pic>
              </a:graphicData>
            </a:graphic>
          </wp:inline>
        </w:drawing>
      </w:r>
    </w:p>
    <w:p w14:paraId="730F5EBF" w14:textId="54BB6B2B" w:rsidR="1170C5D9" w:rsidRDefault="1170C5D9" w:rsidP="42B66FCC">
      <w:pPr>
        <w:ind w:left="360"/>
        <w:rPr>
          <w:rFonts w:ascii="Tahoma" w:eastAsia="Tahoma" w:hAnsi="Tahoma" w:cs="Tahoma"/>
          <w:color w:val="000000" w:themeColor="text1"/>
          <w:sz w:val="24"/>
          <w:szCs w:val="24"/>
        </w:rPr>
      </w:pPr>
    </w:p>
    <w:p w14:paraId="799EF115" w14:textId="327E01BB" w:rsidR="1170C5D9" w:rsidRDefault="42B66FCC" w:rsidP="42B66FCC">
      <w:pPr>
        <w:pStyle w:val="ListParagraph"/>
        <w:numPr>
          <w:ilvl w:val="0"/>
          <w:numId w:val="2"/>
        </w:num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On </w:t>
      </w:r>
      <w:proofErr w:type="spellStart"/>
      <w:r w:rsidRPr="42B66FCC">
        <w:rPr>
          <w:rFonts w:ascii="Tahoma" w:eastAsia="Tahoma" w:hAnsi="Tahoma" w:cs="Tahoma"/>
          <w:color w:val="000000" w:themeColor="text1"/>
          <w:sz w:val="24"/>
          <w:szCs w:val="24"/>
        </w:rPr>
        <w:t>fp</w:t>
      </w:r>
      <w:proofErr w:type="spellEnd"/>
      <w:r w:rsidRPr="42B66FCC">
        <w:rPr>
          <w:rFonts w:ascii="Tahoma" w:eastAsia="Tahoma" w:hAnsi="Tahoma" w:cs="Tahoma"/>
          <w:color w:val="000000" w:themeColor="text1"/>
          <w:sz w:val="24"/>
          <w:szCs w:val="24"/>
        </w:rPr>
        <w:t xml:space="preserve">-default </w:t>
      </w:r>
      <w:proofErr w:type="spellStart"/>
      <w:r w:rsidRPr="42B66FCC">
        <w:rPr>
          <w:rFonts w:ascii="Tahoma" w:eastAsia="Tahoma" w:hAnsi="Tahoma" w:cs="Tahoma"/>
          <w:color w:val="000000" w:themeColor="text1"/>
          <w:sz w:val="24"/>
          <w:szCs w:val="24"/>
        </w:rPr>
        <w:t>fargate</w:t>
      </w:r>
      <w:proofErr w:type="spellEnd"/>
      <w:r w:rsidRPr="42B66FCC">
        <w:rPr>
          <w:rFonts w:ascii="Tahoma" w:eastAsia="Tahoma" w:hAnsi="Tahoma" w:cs="Tahoma"/>
          <w:color w:val="000000" w:themeColor="text1"/>
          <w:sz w:val="24"/>
          <w:szCs w:val="24"/>
        </w:rPr>
        <w:t xml:space="preserve"> profile Click on delete.</w:t>
      </w:r>
    </w:p>
    <w:p w14:paraId="2E132DB9" w14:textId="1C9ADE88" w:rsidR="1170C5D9" w:rsidRDefault="42B66FCC" w:rsidP="1170C5D9">
      <w:pPr>
        <w:ind w:left="36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434613C2">
        <w:rPr>
          <w:noProof/>
        </w:rPr>
        <w:drawing>
          <wp:inline distT="0" distB="0" distL="0" distR="0" wp14:anchorId="64ECE885" wp14:editId="04FCD4F5">
            <wp:extent cx="4572000" cy="2114550"/>
            <wp:effectExtent l="0" t="0" r="0" b="0"/>
            <wp:docPr id="1967054059" name="Picture 196705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054059"/>
                    <pic:cNvPicPr/>
                  </pic:nvPicPr>
                  <pic:blipFill>
                    <a:blip r:embed="rId31">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14:paraId="06F3699E" w14:textId="02D05A43" w:rsidR="1170C5D9" w:rsidRDefault="1170C5D9" w:rsidP="42B66FCC">
      <w:pPr>
        <w:ind w:left="360"/>
        <w:rPr>
          <w:rFonts w:ascii="Tahoma" w:eastAsia="Tahoma" w:hAnsi="Tahoma" w:cs="Tahoma"/>
          <w:color w:val="000000" w:themeColor="text1"/>
          <w:sz w:val="24"/>
          <w:szCs w:val="24"/>
        </w:rPr>
      </w:pPr>
    </w:p>
    <w:p w14:paraId="78B7563E" w14:textId="5AD21C56" w:rsidR="1170C5D9" w:rsidRDefault="42B66FCC" w:rsidP="42B66FCC">
      <w:pPr>
        <w:pStyle w:val="ListParagraph"/>
        <w:numPr>
          <w:ilvl w:val="0"/>
          <w:numId w:val="2"/>
        </w:num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To confirm deletion type </w:t>
      </w:r>
      <w:proofErr w:type="spellStart"/>
      <w:r w:rsidRPr="42B66FCC">
        <w:rPr>
          <w:rFonts w:ascii="Tahoma" w:eastAsia="Tahoma" w:hAnsi="Tahoma" w:cs="Tahoma"/>
          <w:color w:val="000000" w:themeColor="text1"/>
          <w:sz w:val="24"/>
          <w:szCs w:val="24"/>
        </w:rPr>
        <w:t>fp</w:t>
      </w:r>
      <w:proofErr w:type="spellEnd"/>
      <w:r w:rsidRPr="42B66FCC">
        <w:rPr>
          <w:rFonts w:ascii="Tahoma" w:eastAsia="Tahoma" w:hAnsi="Tahoma" w:cs="Tahoma"/>
          <w:color w:val="000000" w:themeColor="text1"/>
          <w:sz w:val="24"/>
          <w:szCs w:val="24"/>
        </w:rPr>
        <w:t>-default and then Click on delete.</w:t>
      </w:r>
    </w:p>
    <w:p w14:paraId="22FCDAF0" w14:textId="067D9E77" w:rsidR="1170C5D9" w:rsidRDefault="42B66FCC" w:rsidP="1170C5D9">
      <w:pPr>
        <w:ind w:left="36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434613C2">
        <w:rPr>
          <w:noProof/>
        </w:rPr>
        <w:drawing>
          <wp:inline distT="0" distB="0" distL="0" distR="0" wp14:anchorId="5F571925" wp14:editId="05379919">
            <wp:extent cx="4572000" cy="2876550"/>
            <wp:effectExtent l="0" t="0" r="0" b="0"/>
            <wp:docPr id="876375893" name="Picture 87637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375893"/>
                    <pic:cNvPicPr/>
                  </pic:nvPicPr>
                  <pic:blipFill>
                    <a:blip r:embed="rId32">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5F3AEEAB" w14:textId="4DFD287E" w:rsidR="1170C5D9" w:rsidRDefault="1170C5D9" w:rsidP="1170C5D9">
      <w:pPr>
        <w:ind w:left="360"/>
        <w:rPr>
          <w:rFonts w:ascii="Tahoma" w:eastAsia="Tahoma" w:hAnsi="Tahoma" w:cs="Tahoma"/>
          <w:color w:val="000000" w:themeColor="text1"/>
          <w:sz w:val="24"/>
          <w:szCs w:val="24"/>
        </w:rPr>
      </w:pPr>
    </w:p>
    <w:p w14:paraId="71D920B3" w14:textId="3E17851D" w:rsidR="1170C5D9" w:rsidRDefault="29E6BAD3" w:rsidP="29E6BAD3">
      <w:pPr>
        <w:pStyle w:val="Heading2"/>
      </w:pPr>
      <w:bookmarkStart w:id="11" w:name="_Toc52423516"/>
      <w:r>
        <w:t xml:space="preserve">Deleting </w:t>
      </w:r>
      <w:proofErr w:type="spellStart"/>
      <w:r>
        <w:t>Cloudformation</w:t>
      </w:r>
      <w:proofErr w:type="spellEnd"/>
      <w:r>
        <w:t xml:space="preserve"> Stack</w:t>
      </w:r>
      <w:bookmarkEnd w:id="11"/>
    </w:p>
    <w:p w14:paraId="53F775B3" w14:textId="71C6AD09" w:rsidR="1170C5D9" w:rsidRDefault="1170C5D9" w:rsidP="29E6BAD3">
      <w:pPr>
        <w:ind w:left="360"/>
        <w:rPr>
          <w:rFonts w:ascii="Tahoma" w:eastAsia="Tahoma" w:hAnsi="Tahoma" w:cs="Tahoma"/>
          <w:color w:val="000000" w:themeColor="text1"/>
          <w:sz w:val="24"/>
          <w:szCs w:val="24"/>
        </w:rPr>
      </w:pPr>
    </w:p>
    <w:p w14:paraId="70FE4846" w14:textId="4B2AD9EA" w:rsidR="1170C5D9" w:rsidRDefault="42B66FCC" w:rsidP="42B66FCC">
      <w:pPr>
        <w:pStyle w:val="ListParagraph"/>
        <w:numPr>
          <w:ilvl w:val="0"/>
          <w:numId w:val="2"/>
        </w:num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Back on </w:t>
      </w:r>
      <w:proofErr w:type="spellStart"/>
      <w:r w:rsidRPr="42B66FCC">
        <w:rPr>
          <w:rFonts w:ascii="Tahoma" w:eastAsia="Tahoma" w:hAnsi="Tahoma" w:cs="Tahoma"/>
          <w:color w:val="000000" w:themeColor="text1"/>
          <w:sz w:val="24"/>
          <w:szCs w:val="24"/>
        </w:rPr>
        <w:t>eks</w:t>
      </w:r>
      <w:proofErr w:type="spellEnd"/>
      <w:r w:rsidRPr="42B66FCC">
        <w:rPr>
          <w:rFonts w:ascii="Tahoma" w:eastAsia="Tahoma" w:hAnsi="Tahoma" w:cs="Tahoma"/>
          <w:color w:val="000000" w:themeColor="text1"/>
          <w:sz w:val="24"/>
          <w:szCs w:val="24"/>
        </w:rPr>
        <w:t xml:space="preserve">-cluster under </w:t>
      </w:r>
      <w:proofErr w:type="spellStart"/>
      <w:r w:rsidRPr="42B66FCC">
        <w:rPr>
          <w:rFonts w:ascii="Tahoma" w:eastAsia="Tahoma" w:hAnsi="Tahoma" w:cs="Tahoma"/>
          <w:color w:val="000000" w:themeColor="text1"/>
          <w:sz w:val="24"/>
          <w:szCs w:val="24"/>
        </w:rPr>
        <w:t>cloudformation</w:t>
      </w:r>
      <w:proofErr w:type="spellEnd"/>
      <w:r w:rsidRPr="42B66FCC">
        <w:rPr>
          <w:rFonts w:ascii="Tahoma" w:eastAsia="Tahoma" w:hAnsi="Tahoma" w:cs="Tahoma"/>
          <w:color w:val="000000" w:themeColor="text1"/>
          <w:sz w:val="24"/>
          <w:szCs w:val="24"/>
        </w:rPr>
        <w:t xml:space="preserve"> stack Click on delete.</w:t>
      </w:r>
    </w:p>
    <w:p w14:paraId="5F4EC0CE" w14:textId="7992D6B1" w:rsidR="1170C5D9" w:rsidRDefault="42B66FCC" w:rsidP="1170C5D9">
      <w:pPr>
        <w:ind w:left="36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434613C2">
        <w:rPr>
          <w:noProof/>
        </w:rPr>
        <w:drawing>
          <wp:inline distT="0" distB="0" distL="0" distR="0" wp14:anchorId="4329EBE2" wp14:editId="2664003D">
            <wp:extent cx="4572000" cy="1057275"/>
            <wp:effectExtent l="0" t="0" r="0" b="0"/>
            <wp:docPr id="1176705975" name="Picture 117670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705975"/>
                    <pic:cNvPicPr/>
                  </pic:nvPicPr>
                  <pic:blipFill>
                    <a:blip r:embed="rId33">
                      <a:extLst>
                        <a:ext uri="{28A0092B-C50C-407E-A947-70E740481C1C}">
                          <a14:useLocalDpi xmlns:a14="http://schemas.microsoft.com/office/drawing/2010/main" val="0"/>
                        </a:ext>
                      </a:extLst>
                    </a:blip>
                    <a:stretch>
                      <a:fillRect/>
                    </a:stretch>
                  </pic:blipFill>
                  <pic:spPr>
                    <a:xfrm>
                      <a:off x="0" y="0"/>
                      <a:ext cx="4572000" cy="1057275"/>
                    </a:xfrm>
                    <a:prstGeom prst="rect">
                      <a:avLst/>
                    </a:prstGeom>
                  </pic:spPr>
                </pic:pic>
              </a:graphicData>
            </a:graphic>
          </wp:inline>
        </w:drawing>
      </w:r>
    </w:p>
    <w:p w14:paraId="59127AE5" w14:textId="477DB304" w:rsidR="1170C5D9" w:rsidRDefault="1170C5D9" w:rsidP="42B66FCC">
      <w:pPr>
        <w:ind w:left="360"/>
        <w:rPr>
          <w:rFonts w:ascii="Tahoma" w:eastAsia="Tahoma" w:hAnsi="Tahoma" w:cs="Tahoma"/>
          <w:color w:val="000000" w:themeColor="text1"/>
          <w:sz w:val="24"/>
          <w:szCs w:val="24"/>
        </w:rPr>
      </w:pPr>
    </w:p>
    <w:p w14:paraId="613B28DA" w14:textId="50939083" w:rsidR="1170C5D9" w:rsidRDefault="42B66FCC" w:rsidP="42B66FCC">
      <w:pPr>
        <w:pStyle w:val="ListParagraph"/>
        <w:numPr>
          <w:ilvl w:val="0"/>
          <w:numId w:val="2"/>
        </w:numPr>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Now Click on Delete stack.  </w:t>
      </w:r>
    </w:p>
    <w:p w14:paraId="3A3F57E4" w14:textId="1E1AEA36" w:rsidR="1170C5D9" w:rsidRDefault="42B66FCC" w:rsidP="1170C5D9">
      <w:pPr>
        <w:ind w:left="360"/>
        <w:rPr>
          <w:rFonts w:ascii="Tahoma" w:eastAsia="Tahoma" w:hAnsi="Tahoma" w:cs="Tahoma"/>
          <w:color w:val="000000" w:themeColor="text1"/>
          <w:sz w:val="24"/>
          <w:szCs w:val="24"/>
        </w:rPr>
      </w:pPr>
      <w:r w:rsidRPr="42B66FCC">
        <w:rPr>
          <w:rFonts w:ascii="Tahoma" w:eastAsia="Tahoma" w:hAnsi="Tahoma" w:cs="Tahoma"/>
          <w:color w:val="000000" w:themeColor="text1"/>
          <w:sz w:val="24"/>
          <w:szCs w:val="24"/>
        </w:rPr>
        <w:t xml:space="preserve">  </w:t>
      </w:r>
      <w:r w:rsidR="434613C2">
        <w:rPr>
          <w:noProof/>
        </w:rPr>
        <w:drawing>
          <wp:inline distT="0" distB="0" distL="0" distR="0" wp14:anchorId="498D0669" wp14:editId="665C717B">
            <wp:extent cx="4572000" cy="1647825"/>
            <wp:effectExtent l="0" t="0" r="0" b="0"/>
            <wp:docPr id="1480542622" name="Picture 148054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542622"/>
                    <pic:cNvPicPr/>
                  </pic:nvPicPr>
                  <pic:blipFill>
                    <a:blip r:embed="rId34">
                      <a:extLst>
                        <a:ext uri="{28A0092B-C50C-407E-A947-70E740481C1C}">
                          <a14:useLocalDpi xmlns:a14="http://schemas.microsoft.com/office/drawing/2010/main" val="0"/>
                        </a:ext>
                      </a:extLst>
                    </a:blip>
                    <a:stretch>
                      <a:fillRect/>
                    </a:stretch>
                  </pic:blipFill>
                  <pic:spPr>
                    <a:xfrm>
                      <a:off x="0" y="0"/>
                      <a:ext cx="4572000" cy="1647825"/>
                    </a:xfrm>
                    <a:prstGeom prst="rect">
                      <a:avLst/>
                    </a:prstGeom>
                  </pic:spPr>
                </pic:pic>
              </a:graphicData>
            </a:graphic>
          </wp:inline>
        </w:drawing>
      </w:r>
    </w:p>
    <w:p w14:paraId="2FED59D9" w14:textId="3166F73D" w:rsidR="1170C5D9" w:rsidRDefault="434613C2" w:rsidP="1170C5D9">
      <w:pPr>
        <w:ind w:left="360"/>
        <w:rPr>
          <w:rFonts w:ascii="Tahoma" w:eastAsia="Tahoma" w:hAnsi="Tahoma" w:cs="Tahoma"/>
          <w:color w:val="000000" w:themeColor="text1"/>
          <w:sz w:val="24"/>
          <w:szCs w:val="24"/>
        </w:rPr>
      </w:pPr>
      <w:r w:rsidRPr="434613C2">
        <w:rPr>
          <w:rFonts w:ascii="Tahoma" w:eastAsia="Tahoma" w:hAnsi="Tahoma" w:cs="Tahoma"/>
          <w:color w:val="000000" w:themeColor="text1"/>
          <w:sz w:val="24"/>
          <w:szCs w:val="24"/>
        </w:rPr>
        <w:t xml:space="preserve">  </w:t>
      </w:r>
    </w:p>
    <w:p w14:paraId="297537DB" w14:textId="77777777" w:rsidR="006F68CC" w:rsidRDefault="006F68CC" w:rsidP="1170C5D9">
      <w:pPr>
        <w:ind w:left="360"/>
        <w:rPr>
          <w:rFonts w:ascii="Tahoma" w:eastAsia="Tahoma" w:hAnsi="Tahoma" w:cs="Tahoma"/>
          <w:color w:val="000000" w:themeColor="text1"/>
          <w:sz w:val="24"/>
          <w:szCs w:val="24"/>
        </w:rPr>
      </w:pPr>
    </w:p>
    <w:p w14:paraId="4717CC7F" w14:textId="3D246468" w:rsidR="006F68CC" w:rsidRPr="006F68CC" w:rsidRDefault="006F68CC" w:rsidP="006F68CC">
      <w:pPr>
        <w:ind w:left="360"/>
        <w:rPr>
          <w:rFonts w:ascii="Tahoma" w:eastAsia="Tahoma" w:hAnsi="Tahoma" w:cs="Tahoma"/>
          <w:b/>
          <w:bCs/>
          <w:color w:val="000000" w:themeColor="text1"/>
          <w:sz w:val="24"/>
          <w:szCs w:val="24"/>
        </w:rPr>
      </w:pPr>
      <w:r w:rsidRPr="006F68CC">
        <w:rPr>
          <w:rFonts w:ascii="Tahoma" w:eastAsia="Tahoma" w:hAnsi="Tahoma" w:cs="Tahoma"/>
          <w:b/>
          <w:bCs/>
          <w:color w:val="000000" w:themeColor="text1"/>
          <w:sz w:val="24"/>
          <w:szCs w:val="24"/>
        </w:rPr>
        <w:t>Ref:</w:t>
      </w:r>
      <w:r>
        <w:rPr>
          <w:rFonts w:ascii="Tahoma" w:eastAsia="Tahoma" w:hAnsi="Tahoma" w:cs="Tahoma"/>
          <w:b/>
          <w:bCs/>
          <w:color w:val="000000" w:themeColor="text1"/>
          <w:sz w:val="24"/>
          <w:szCs w:val="24"/>
        </w:rPr>
        <w:t xml:space="preserve"> </w:t>
      </w:r>
      <w:proofErr w:type="spellStart"/>
      <w:r>
        <w:rPr>
          <w:rFonts w:ascii="Tahoma" w:eastAsia="Tahoma" w:hAnsi="Tahoma" w:cs="Tahoma"/>
          <w:b/>
          <w:bCs/>
          <w:color w:val="000000" w:themeColor="text1"/>
          <w:sz w:val="24"/>
          <w:szCs w:val="24"/>
        </w:rPr>
        <w:t>eksctl</w:t>
      </w:r>
      <w:proofErr w:type="spellEnd"/>
      <w:r>
        <w:rPr>
          <w:rFonts w:ascii="Tahoma" w:eastAsia="Tahoma" w:hAnsi="Tahoma" w:cs="Tahoma"/>
          <w:b/>
          <w:bCs/>
          <w:color w:val="000000" w:themeColor="text1"/>
          <w:sz w:val="24"/>
          <w:szCs w:val="24"/>
        </w:rPr>
        <w:t xml:space="preserve"> with </w:t>
      </w:r>
      <w:proofErr w:type="spellStart"/>
      <w:r>
        <w:rPr>
          <w:rFonts w:ascii="Tahoma" w:eastAsia="Tahoma" w:hAnsi="Tahoma" w:cs="Tahoma"/>
          <w:b/>
          <w:bCs/>
          <w:color w:val="000000" w:themeColor="text1"/>
          <w:sz w:val="24"/>
          <w:szCs w:val="24"/>
        </w:rPr>
        <w:t>nodegroup</w:t>
      </w:r>
      <w:proofErr w:type="spellEnd"/>
    </w:p>
    <w:p w14:paraId="497DC5B9" w14:textId="77777777" w:rsidR="006F68CC" w:rsidRDefault="006F68CC" w:rsidP="006F68CC">
      <w:pPr>
        <w:ind w:left="360"/>
        <w:rPr>
          <w:rFonts w:ascii="Tahoma" w:eastAsia="Tahoma" w:hAnsi="Tahoma" w:cs="Tahoma"/>
          <w:color w:val="000000" w:themeColor="text1"/>
          <w:sz w:val="24"/>
          <w:szCs w:val="24"/>
        </w:rPr>
      </w:pPr>
    </w:p>
    <w:p w14:paraId="4008F08F" w14:textId="770D04CB" w:rsidR="006F68CC" w:rsidRPr="006F68CC" w:rsidRDefault="006F68CC" w:rsidP="006F68CC">
      <w:pPr>
        <w:ind w:left="360"/>
        <w:rPr>
          <w:rFonts w:ascii="Tahoma" w:eastAsia="Tahoma" w:hAnsi="Tahoma" w:cs="Tahoma"/>
          <w:color w:val="000000" w:themeColor="text1"/>
          <w:sz w:val="24"/>
          <w:szCs w:val="24"/>
          <w:lang w:val="en-IN"/>
        </w:rPr>
      </w:pPr>
      <w:r w:rsidRPr="006F68CC">
        <w:rPr>
          <w:rFonts w:ascii="Times New Roman" w:hAnsi="Times New Roman"/>
          <w:sz w:val="24"/>
          <w:szCs w:val="24"/>
          <w:lang w:val="en-IN" w:eastAsia="en-IN"/>
        </w:rPr>
        <w:t xml:space="preserve"> </w:t>
      </w:r>
      <w:r w:rsidRPr="006F68CC">
        <w:rPr>
          <w:rFonts w:ascii="Tahoma" w:eastAsia="Tahoma" w:hAnsi="Tahoma" w:cs="Tahoma"/>
          <w:color w:val="000000" w:themeColor="text1"/>
          <w:sz w:val="24"/>
          <w:szCs w:val="24"/>
          <w:lang w:val="en-IN"/>
        </w:rPr>
        <w:t xml:space="preserve">The </w:t>
      </w:r>
      <w:proofErr w:type="spellStart"/>
      <w:r w:rsidRPr="006F68CC">
        <w:rPr>
          <w:rFonts w:ascii="Tahoma" w:eastAsia="Tahoma" w:hAnsi="Tahoma" w:cs="Tahoma"/>
          <w:color w:val="000000" w:themeColor="text1"/>
          <w:sz w:val="24"/>
          <w:szCs w:val="24"/>
          <w:lang w:val="en-IN"/>
        </w:rPr>
        <w:t>eksctl</w:t>
      </w:r>
      <w:proofErr w:type="spellEnd"/>
      <w:r w:rsidRPr="006F68CC">
        <w:rPr>
          <w:rFonts w:ascii="Tahoma" w:eastAsia="Tahoma" w:hAnsi="Tahoma" w:cs="Tahoma"/>
          <w:color w:val="000000" w:themeColor="text1"/>
          <w:sz w:val="24"/>
          <w:szCs w:val="24"/>
          <w:lang w:val="en-IN"/>
        </w:rPr>
        <w:t xml:space="preserve"> create </w:t>
      </w:r>
      <w:proofErr w:type="spellStart"/>
      <w:r w:rsidRPr="006F68CC">
        <w:rPr>
          <w:rFonts w:ascii="Tahoma" w:eastAsia="Tahoma" w:hAnsi="Tahoma" w:cs="Tahoma"/>
          <w:color w:val="000000" w:themeColor="text1"/>
          <w:sz w:val="24"/>
          <w:szCs w:val="24"/>
          <w:lang w:val="en-IN"/>
        </w:rPr>
        <w:t>nodegroup</w:t>
      </w:r>
      <w:proofErr w:type="spellEnd"/>
      <w:r w:rsidRPr="006F68CC">
        <w:rPr>
          <w:rFonts w:ascii="Tahoma" w:eastAsia="Tahoma" w:hAnsi="Tahoma" w:cs="Tahoma"/>
          <w:color w:val="000000" w:themeColor="text1"/>
          <w:sz w:val="24"/>
          <w:szCs w:val="24"/>
          <w:lang w:val="en-IN"/>
        </w:rPr>
        <w:t xml:space="preserve"> command is used to add a new managed or self-managed node group to an existing EKS cluster. Here’s a basic example for creating a managed node group:</w:t>
      </w:r>
    </w:p>
    <w:p w14:paraId="28AA3786" w14:textId="77777777" w:rsidR="006F68CC" w:rsidRDefault="006F68CC" w:rsidP="006F68CC">
      <w:pPr>
        <w:ind w:left="360"/>
        <w:rPr>
          <w:rFonts w:ascii="Tahoma" w:eastAsia="Tahoma" w:hAnsi="Tahoma" w:cs="Tahoma"/>
          <w:color w:val="000000" w:themeColor="text1"/>
          <w:sz w:val="24"/>
          <w:szCs w:val="24"/>
          <w:lang w:val="en-IN"/>
        </w:rPr>
      </w:pPr>
    </w:p>
    <w:p w14:paraId="784FC025" w14:textId="77777777" w:rsidR="006F68CC" w:rsidRDefault="006F68CC" w:rsidP="006F68CC">
      <w:pPr>
        <w:ind w:left="360"/>
        <w:rPr>
          <w:rFonts w:ascii="Tahoma" w:eastAsia="Tahoma" w:hAnsi="Tahoma" w:cs="Tahoma"/>
          <w:color w:val="000000" w:themeColor="text1"/>
          <w:sz w:val="24"/>
          <w:szCs w:val="24"/>
          <w:lang w:val="en-IN"/>
        </w:rPr>
      </w:pPr>
    </w:p>
    <w:p w14:paraId="567D6FA3" w14:textId="2520D9C9" w:rsidR="006F68CC" w:rsidRPr="006F68CC" w:rsidRDefault="006F68CC" w:rsidP="006F68CC">
      <w:pPr>
        <w:ind w:left="360"/>
        <w:rPr>
          <w:rFonts w:ascii="Tahoma" w:eastAsia="Tahoma" w:hAnsi="Tahoma" w:cs="Tahoma"/>
          <w:color w:val="000000" w:themeColor="text1"/>
          <w:sz w:val="24"/>
          <w:szCs w:val="24"/>
          <w:lang w:val="en-IN"/>
        </w:rPr>
      </w:pPr>
      <w:proofErr w:type="spellStart"/>
      <w:r w:rsidRPr="006F68CC">
        <w:rPr>
          <w:rFonts w:ascii="Tahoma" w:eastAsia="Tahoma" w:hAnsi="Tahoma" w:cs="Tahoma"/>
          <w:color w:val="000000" w:themeColor="text1"/>
          <w:sz w:val="24"/>
          <w:szCs w:val="24"/>
          <w:lang w:val="en-IN"/>
        </w:rPr>
        <w:t>eksctl</w:t>
      </w:r>
      <w:proofErr w:type="spellEnd"/>
      <w:r w:rsidRPr="006F68CC">
        <w:rPr>
          <w:rFonts w:ascii="Tahoma" w:eastAsia="Tahoma" w:hAnsi="Tahoma" w:cs="Tahoma"/>
          <w:color w:val="000000" w:themeColor="text1"/>
          <w:sz w:val="24"/>
          <w:szCs w:val="24"/>
          <w:lang w:val="en-IN"/>
        </w:rPr>
        <w:t xml:space="preserve"> create </w:t>
      </w:r>
      <w:proofErr w:type="spellStart"/>
      <w:r w:rsidRPr="006F68CC">
        <w:rPr>
          <w:rFonts w:ascii="Tahoma" w:eastAsia="Tahoma" w:hAnsi="Tahoma" w:cs="Tahoma"/>
          <w:color w:val="000000" w:themeColor="text1"/>
          <w:sz w:val="24"/>
          <w:szCs w:val="24"/>
          <w:lang w:val="en-IN"/>
        </w:rPr>
        <w:t>nodegroup</w:t>
      </w:r>
      <w:proofErr w:type="spellEnd"/>
      <w:r w:rsidRPr="006F68CC">
        <w:rPr>
          <w:rFonts w:ascii="Tahoma" w:eastAsia="Tahoma" w:hAnsi="Tahoma" w:cs="Tahoma"/>
          <w:color w:val="000000" w:themeColor="text1"/>
          <w:sz w:val="24"/>
          <w:szCs w:val="24"/>
          <w:lang w:val="en-IN"/>
        </w:rPr>
        <w:t xml:space="preserve"> \</w:t>
      </w:r>
    </w:p>
    <w:p w14:paraId="2530A1D9"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--cluster my-cluster \</w:t>
      </w:r>
    </w:p>
    <w:p w14:paraId="55BDCF4F"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--name my-</w:t>
      </w:r>
      <w:proofErr w:type="spellStart"/>
      <w:r w:rsidRPr="006F68CC">
        <w:rPr>
          <w:rFonts w:ascii="Tahoma" w:eastAsia="Tahoma" w:hAnsi="Tahoma" w:cs="Tahoma"/>
          <w:color w:val="000000" w:themeColor="text1"/>
          <w:sz w:val="24"/>
          <w:szCs w:val="24"/>
          <w:lang w:val="en-IN"/>
        </w:rPr>
        <w:t>nodegroup</w:t>
      </w:r>
      <w:proofErr w:type="spellEnd"/>
      <w:r w:rsidRPr="006F68CC">
        <w:rPr>
          <w:rFonts w:ascii="Tahoma" w:eastAsia="Tahoma" w:hAnsi="Tahoma" w:cs="Tahoma"/>
          <w:color w:val="000000" w:themeColor="text1"/>
          <w:sz w:val="24"/>
          <w:szCs w:val="24"/>
          <w:lang w:val="en-IN"/>
        </w:rPr>
        <w:t xml:space="preserve"> \</w:t>
      </w:r>
    </w:p>
    <w:p w14:paraId="6DC6DC7E"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--node-type t</w:t>
      </w:r>
      <w:proofErr w:type="gramStart"/>
      <w:r w:rsidRPr="006F68CC">
        <w:rPr>
          <w:rFonts w:ascii="Tahoma" w:eastAsia="Tahoma" w:hAnsi="Tahoma" w:cs="Tahoma"/>
          <w:color w:val="000000" w:themeColor="text1"/>
          <w:sz w:val="24"/>
          <w:szCs w:val="24"/>
          <w:lang w:val="en-IN"/>
        </w:rPr>
        <w:t>3.medium</w:t>
      </w:r>
      <w:proofErr w:type="gramEnd"/>
      <w:r w:rsidRPr="006F68CC">
        <w:rPr>
          <w:rFonts w:ascii="Tahoma" w:eastAsia="Tahoma" w:hAnsi="Tahoma" w:cs="Tahoma"/>
          <w:color w:val="000000" w:themeColor="text1"/>
          <w:sz w:val="24"/>
          <w:szCs w:val="24"/>
          <w:lang w:val="en-IN"/>
        </w:rPr>
        <w:t xml:space="preserve"> \</w:t>
      </w:r>
    </w:p>
    <w:p w14:paraId="0105C2F7"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--nodes 2 \</w:t>
      </w:r>
    </w:p>
    <w:p w14:paraId="55153481"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--nodes-min 1 \</w:t>
      </w:r>
    </w:p>
    <w:p w14:paraId="298C0A3D"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--nodes-max 3 \</w:t>
      </w:r>
    </w:p>
    <w:p w14:paraId="7C718F23" w14:textId="51E4E7E6"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--region </w:t>
      </w:r>
      <w:r w:rsidR="00830CB8">
        <w:rPr>
          <w:rFonts w:ascii="Tahoma" w:eastAsia="Tahoma" w:hAnsi="Tahoma" w:cs="Tahoma"/>
          <w:color w:val="000000" w:themeColor="text1"/>
          <w:sz w:val="24"/>
          <w:szCs w:val="24"/>
          <w:lang w:val="en-IN"/>
        </w:rPr>
        <w:t>ap-south-1</w:t>
      </w:r>
    </w:p>
    <w:p w14:paraId="2A171F65" w14:textId="77777777" w:rsidR="006F68CC" w:rsidRDefault="006F68CC" w:rsidP="006F68CC">
      <w:pPr>
        <w:ind w:left="720"/>
        <w:rPr>
          <w:rFonts w:ascii="Tahoma" w:eastAsia="Tahoma" w:hAnsi="Tahoma" w:cs="Tahoma"/>
          <w:b/>
          <w:bCs/>
          <w:color w:val="000000" w:themeColor="text1"/>
          <w:sz w:val="24"/>
          <w:szCs w:val="24"/>
          <w:lang w:val="en-IN"/>
        </w:rPr>
      </w:pPr>
    </w:p>
    <w:p w14:paraId="2B8D2EC6" w14:textId="382CCF3D" w:rsidR="006F68CC" w:rsidRPr="006F68CC" w:rsidRDefault="006F68CC" w:rsidP="006F68CC">
      <w:pPr>
        <w:numPr>
          <w:ilvl w:val="0"/>
          <w:numId w:val="8"/>
        </w:numPr>
        <w:tabs>
          <w:tab w:val="clear" w:pos="720"/>
          <w:tab w:val="num" w:pos="360"/>
        </w:tabs>
        <w:rPr>
          <w:rFonts w:ascii="Tahoma" w:eastAsia="Tahoma" w:hAnsi="Tahoma" w:cs="Tahoma"/>
          <w:b/>
          <w:bCs/>
          <w:color w:val="000000" w:themeColor="text1"/>
          <w:sz w:val="24"/>
          <w:szCs w:val="24"/>
          <w:lang w:val="en-IN"/>
        </w:rPr>
      </w:pPr>
      <w:r w:rsidRPr="006F68CC">
        <w:rPr>
          <w:rFonts w:ascii="Tahoma" w:eastAsia="Tahoma" w:hAnsi="Tahoma" w:cs="Tahoma"/>
          <w:b/>
          <w:bCs/>
          <w:color w:val="000000" w:themeColor="text1"/>
          <w:sz w:val="24"/>
          <w:szCs w:val="24"/>
          <w:lang w:val="en-IN"/>
        </w:rPr>
        <w:t>Explanation:</w:t>
      </w:r>
    </w:p>
    <w:p w14:paraId="62481B8C" w14:textId="77777777" w:rsidR="006F68CC" w:rsidRPr="006F68CC" w:rsidRDefault="006F68CC" w:rsidP="006F68CC">
      <w:pPr>
        <w:numPr>
          <w:ilvl w:val="0"/>
          <w:numId w:val="12"/>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--cluster: Name of the EKS cluster to add the node group to.</w:t>
      </w:r>
    </w:p>
    <w:p w14:paraId="0355BDDA" w14:textId="77777777" w:rsidR="006F68CC" w:rsidRPr="006F68CC" w:rsidRDefault="006F68CC" w:rsidP="006F68CC">
      <w:pPr>
        <w:numPr>
          <w:ilvl w:val="0"/>
          <w:numId w:val="12"/>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--name: Name for the node group.</w:t>
      </w:r>
    </w:p>
    <w:p w14:paraId="0B610E91" w14:textId="77777777" w:rsidR="006F68CC" w:rsidRPr="006F68CC" w:rsidRDefault="006F68CC" w:rsidP="006F68CC">
      <w:pPr>
        <w:numPr>
          <w:ilvl w:val="0"/>
          <w:numId w:val="12"/>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--node-type: EC2 instance type.</w:t>
      </w:r>
    </w:p>
    <w:p w14:paraId="25789743" w14:textId="77777777" w:rsidR="006F68CC" w:rsidRPr="006F68CC" w:rsidRDefault="006F68CC" w:rsidP="006F68CC">
      <w:pPr>
        <w:numPr>
          <w:ilvl w:val="0"/>
          <w:numId w:val="12"/>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--nodes: Desired number of nodes.</w:t>
      </w:r>
    </w:p>
    <w:p w14:paraId="1E4F9CDD" w14:textId="77777777" w:rsidR="006F68CC" w:rsidRPr="006F68CC" w:rsidRDefault="006F68CC" w:rsidP="006F68CC">
      <w:pPr>
        <w:numPr>
          <w:ilvl w:val="0"/>
          <w:numId w:val="12"/>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--nodes-min &amp; --nodes-max: Min/max autoscaling limits.</w:t>
      </w:r>
    </w:p>
    <w:p w14:paraId="6F41949D" w14:textId="77777777" w:rsidR="006F68CC" w:rsidRPr="006F68CC" w:rsidRDefault="006F68CC" w:rsidP="006F68CC">
      <w:pPr>
        <w:numPr>
          <w:ilvl w:val="0"/>
          <w:numId w:val="12"/>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--region: AWS region of the cluster.</w:t>
      </w:r>
    </w:p>
    <w:p w14:paraId="41EF2C11" w14:textId="77777777" w:rsidR="006F68CC" w:rsidRPr="006F68CC" w:rsidRDefault="006F68CC" w:rsidP="006F68CC">
      <w:pPr>
        <w:numPr>
          <w:ilvl w:val="0"/>
          <w:numId w:val="8"/>
        </w:numPr>
        <w:tabs>
          <w:tab w:val="clear" w:pos="720"/>
          <w:tab w:val="num" w:pos="360"/>
        </w:tabs>
        <w:rPr>
          <w:rFonts w:ascii="Tahoma" w:eastAsia="Tahoma" w:hAnsi="Tahoma" w:cs="Tahoma"/>
          <w:b/>
          <w:bCs/>
          <w:color w:val="000000" w:themeColor="text1"/>
          <w:sz w:val="24"/>
          <w:szCs w:val="24"/>
          <w:lang w:val="en-IN"/>
        </w:rPr>
      </w:pPr>
      <w:r w:rsidRPr="006F68CC">
        <w:rPr>
          <w:rFonts w:ascii="Tahoma" w:eastAsia="Tahoma" w:hAnsi="Tahoma" w:cs="Tahoma"/>
          <w:b/>
          <w:bCs/>
          <w:color w:val="000000" w:themeColor="text1"/>
          <w:sz w:val="24"/>
          <w:szCs w:val="24"/>
          <w:lang w:val="en-IN"/>
        </w:rPr>
        <w:t>Optional Flags:</w:t>
      </w:r>
    </w:p>
    <w:p w14:paraId="0F7A6AB6" w14:textId="77777777" w:rsidR="006F68CC" w:rsidRPr="006F68CC" w:rsidRDefault="006F68CC" w:rsidP="006F68CC">
      <w:pPr>
        <w:numPr>
          <w:ilvl w:val="0"/>
          <w:numId w:val="13"/>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--managed: (default is managed now) Explicitly create a managed node group.</w:t>
      </w:r>
    </w:p>
    <w:p w14:paraId="665C761F" w14:textId="77777777" w:rsidR="006F68CC" w:rsidRPr="006F68CC" w:rsidRDefault="006F68CC" w:rsidP="006F68CC">
      <w:pPr>
        <w:numPr>
          <w:ilvl w:val="0"/>
          <w:numId w:val="13"/>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--ssh-access and --ssh-public-key: Allow SSH access using a specified key.</w:t>
      </w:r>
    </w:p>
    <w:p w14:paraId="042C7156" w14:textId="77777777" w:rsidR="006F68CC" w:rsidRPr="006F68CC" w:rsidRDefault="006F68CC" w:rsidP="006F68CC">
      <w:pPr>
        <w:numPr>
          <w:ilvl w:val="0"/>
          <w:numId w:val="13"/>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w:t>
      </w:r>
      <w:proofErr w:type="spellStart"/>
      <w:r w:rsidRPr="006F68CC">
        <w:rPr>
          <w:rFonts w:ascii="Tahoma" w:eastAsia="Tahoma" w:hAnsi="Tahoma" w:cs="Tahoma"/>
          <w:color w:val="000000" w:themeColor="text1"/>
          <w:sz w:val="24"/>
          <w:szCs w:val="24"/>
          <w:lang w:val="en-IN"/>
        </w:rPr>
        <w:t>asg</w:t>
      </w:r>
      <w:proofErr w:type="spellEnd"/>
      <w:r w:rsidRPr="006F68CC">
        <w:rPr>
          <w:rFonts w:ascii="Tahoma" w:eastAsia="Tahoma" w:hAnsi="Tahoma" w:cs="Tahoma"/>
          <w:color w:val="000000" w:themeColor="text1"/>
          <w:sz w:val="24"/>
          <w:szCs w:val="24"/>
          <w:lang w:val="en-IN"/>
        </w:rPr>
        <w:t>-access: Attach IAM policies for Auto Scaling group access.</w:t>
      </w:r>
    </w:p>
    <w:p w14:paraId="38049D33" w14:textId="77777777" w:rsidR="006F68CC" w:rsidRPr="006F68CC" w:rsidRDefault="006F68CC" w:rsidP="006F68CC">
      <w:pPr>
        <w:numPr>
          <w:ilvl w:val="0"/>
          <w:numId w:val="13"/>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--tags: Add custom tags to the resources.</w:t>
      </w:r>
    </w:p>
    <w:p w14:paraId="2D0382F2" w14:textId="77777777" w:rsidR="006F68CC" w:rsidRDefault="006F68CC" w:rsidP="006F68CC">
      <w:pPr>
        <w:ind w:left="360"/>
        <w:rPr>
          <w:rFonts w:ascii="Tahoma" w:eastAsia="Tahoma" w:hAnsi="Tahoma" w:cs="Tahoma"/>
          <w:color w:val="000000" w:themeColor="text1"/>
          <w:sz w:val="24"/>
          <w:szCs w:val="24"/>
          <w:lang w:val="en-IN"/>
        </w:rPr>
      </w:pPr>
    </w:p>
    <w:p w14:paraId="2EDA2906" w14:textId="77777777" w:rsidR="006F68CC" w:rsidRPr="006F68CC" w:rsidRDefault="006F68CC" w:rsidP="006F68CC">
      <w:pPr>
        <w:ind w:left="360"/>
        <w:rPr>
          <w:rFonts w:ascii="Tahoma" w:eastAsia="Tahoma" w:hAnsi="Tahoma" w:cs="Tahoma"/>
          <w:color w:val="000000" w:themeColor="text1"/>
          <w:sz w:val="24"/>
          <w:szCs w:val="24"/>
          <w:lang w:val="en-IN"/>
        </w:rPr>
      </w:pPr>
    </w:p>
    <w:p w14:paraId="23559348" w14:textId="77777777" w:rsidR="004B28AD" w:rsidRDefault="004B28AD" w:rsidP="006F68CC">
      <w:pPr>
        <w:ind w:left="360"/>
        <w:rPr>
          <w:rFonts w:ascii="Tahoma" w:eastAsia="Tahoma" w:hAnsi="Tahoma" w:cs="Tahoma"/>
          <w:color w:val="000000" w:themeColor="text1"/>
          <w:sz w:val="24"/>
          <w:szCs w:val="24"/>
          <w:lang w:val="en-IN"/>
        </w:rPr>
      </w:pPr>
    </w:p>
    <w:p w14:paraId="08E74189" w14:textId="77777777" w:rsidR="004B28AD" w:rsidRDefault="004B28AD" w:rsidP="006F68CC">
      <w:pPr>
        <w:ind w:left="360"/>
        <w:rPr>
          <w:rFonts w:ascii="Tahoma" w:eastAsia="Tahoma" w:hAnsi="Tahoma" w:cs="Tahoma"/>
          <w:color w:val="000000" w:themeColor="text1"/>
          <w:sz w:val="24"/>
          <w:szCs w:val="24"/>
          <w:lang w:val="en-IN"/>
        </w:rPr>
      </w:pPr>
    </w:p>
    <w:p w14:paraId="1BA7E400" w14:textId="77777777" w:rsidR="004B28AD" w:rsidRDefault="004B28AD" w:rsidP="006F68CC">
      <w:pPr>
        <w:ind w:left="360"/>
        <w:rPr>
          <w:rFonts w:ascii="Tahoma" w:eastAsia="Tahoma" w:hAnsi="Tahoma" w:cs="Tahoma"/>
          <w:color w:val="000000" w:themeColor="text1"/>
          <w:sz w:val="24"/>
          <w:szCs w:val="24"/>
          <w:lang w:val="en-IN"/>
        </w:rPr>
      </w:pPr>
    </w:p>
    <w:p w14:paraId="1C39CE08" w14:textId="77777777" w:rsidR="004B28AD" w:rsidRDefault="004B28AD" w:rsidP="006F68CC">
      <w:pPr>
        <w:ind w:left="360"/>
        <w:rPr>
          <w:rFonts w:ascii="Tahoma" w:eastAsia="Tahoma" w:hAnsi="Tahoma" w:cs="Tahoma"/>
          <w:color w:val="000000" w:themeColor="text1"/>
          <w:sz w:val="24"/>
          <w:szCs w:val="24"/>
          <w:lang w:val="en-IN"/>
        </w:rPr>
      </w:pPr>
    </w:p>
    <w:p w14:paraId="4646E8B1" w14:textId="12E2A753" w:rsid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Creating </w:t>
      </w:r>
      <w:proofErr w:type="spellStart"/>
      <w:r w:rsidRPr="006F68CC">
        <w:rPr>
          <w:rFonts w:ascii="Tahoma" w:eastAsia="Tahoma" w:hAnsi="Tahoma" w:cs="Tahoma"/>
          <w:color w:val="000000" w:themeColor="text1"/>
          <w:sz w:val="24"/>
          <w:szCs w:val="24"/>
          <w:lang w:val="en-IN"/>
        </w:rPr>
        <w:t>eks</w:t>
      </w:r>
      <w:proofErr w:type="spellEnd"/>
      <w:r w:rsidRPr="006F68CC">
        <w:rPr>
          <w:rFonts w:ascii="Tahoma" w:eastAsia="Tahoma" w:hAnsi="Tahoma" w:cs="Tahoma"/>
          <w:color w:val="000000" w:themeColor="text1"/>
          <w:sz w:val="24"/>
          <w:szCs w:val="24"/>
          <w:lang w:val="en-IN"/>
        </w:rPr>
        <w:t xml:space="preserve"> cluster command using</w:t>
      </w:r>
    </w:p>
    <w:p w14:paraId="701B58AB" w14:textId="77777777" w:rsidR="006F68CC" w:rsidRDefault="006F68CC" w:rsidP="006F68CC">
      <w:pPr>
        <w:ind w:left="360"/>
        <w:rPr>
          <w:rFonts w:ascii="Tahoma" w:eastAsia="Tahoma" w:hAnsi="Tahoma" w:cs="Tahoma"/>
          <w:color w:val="000000" w:themeColor="text1"/>
          <w:sz w:val="24"/>
          <w:szCs w:val="24"/>
          <w:lang w:val="en-IN"/>
        </w:rPr>
      </w:pPr>
    </w:p>
    <w:p w14:paraId="7FE4EC8D" w14:textId="06053B1E" w:rsid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w:t>
      </w:r>
    </w:p>
    <w:p w14:paraId="1C2B3220" w14:textId="77777777" w:rsidR="006F68CC" w:rsidRPr="006F68CC" w:rsidRDefault="006F68CC" w:rsidP="006F68CC">
      <w:pPr>
        <w:ind w:left="360"/>
        <w:rPr>
          <w:rFonts w:ascii="Tahoma" w:eastAsia="Tahoma" w:hAnsi="Tahoma" w:cs="Tahoma"/>
          <w:color w:val="000000" w:themeColor="text1"/>
          <w:sz w:val="24"/>
          <w:szCs w:val="24"/>
          <w:lang w:val="en-IN"/>
        </w:rPr>
      </w:pPr>
    </w:p>
    <w:p w14:paraId="764F612E" w14:textId="53DC1B89" w:rsidR="006F68CC" w:rsidRPr="006F68CC" w:rsidRDefault="006F68CC" w:rsidP="006F68CC">
      <w:pPr>
        <w:ind w:left="360"/>
        <w:rPr>
          <w:rFonts w:ascii="Tahoma" w:eastAsia="Tahoma" w:hAnsi="Tahoma" w:cs="Tahoma"/>
          <w:color w:val="000000" w:themeColor="text1"/>
          <w:sz w:val="24"/>
          <w:szCs w:val="24"/>
          <w:lang w:val="en-IN"/>
        </w:rPr>
      </w:pPr>
      <w:proofErr w:type="spellStart"/>
      <w:r>
        <w:rPr>
          <w:rFonts w:ascii="Tahoma" w:eastAsia="Tahoma" w:hAnsi="Tahoma" w:cs="Tahoma"/>
          <w:color w:val="000000" w:themeColor="text1"/>
          <w:sz w:val="24"/>
          <w:szCs w:val="24"/>
          <w:lang w:val="en-IN"/>
        </w:rPr>
        <w:t>eksctl</w:t>
      </w:r>
      <w:proofErr w:type="spellEnd"/>
      <w:r>
        <w:rPr>
          <w:rFonts w:ascii="Tahoma" w:eastAsia="Tahoma" w:hAnsi="Tahoma" w:cs="Tahoma"/>
          <w:color w:val="000000" w:themeColor="text1"/>
          <w:sz w:val="24"/>
          <w:szCs w:val="24"/>
          <w:lang w:val="en-IN"/>
        </w:rPr>
        <w:t xml:space="preserve"> create cluster \</w:t>
      </w:r>
    </w:p>
    <w:p w14:paraId="5E5025CF"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--name my-cluster \</w:t>
      </w:r>
    </w:p>
    <w:p w14:paraId="43C75908"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--region us-west-2 \</w:t>
      </w:r>
    </w:p>
    <w:p w14:paraId="51AF51C9"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w:t>
      </w:r>
      <w:proofErr w:type="spellStart"/>
      <w:r w:rsidRPr="006F68CC">
        <w:rPr>
          <w:rFonts w:ascii="Tahoma" w:eastAsia="Tahoma" w:hAnsi="Tahoma" w:cs="Tahoma"/>
          <w:color w:val="000000" w:themeColor="text1"/>
          <w:sz w:val="24"/>
          <w:szCs w:val="24"/>
          <w:lang w:val="en-IN"/>
        </w:rPr>
        <w:t>nodegroup</w:t>
      </w:r>
      <w:proofErr w:type="spellEnd"/>
      <w:r w:rsidRPr="006F68CC">
        <w:rPr>
          <w:rFonts w:ascii="Tahoma" w:eastAsia="Tahoma" w:hAnsi="Tahoma" w:cs="Tahoma"/>
          <w:color w:val="000000" w:themeColor="text1"/>
          <w:sz w:val="24"/>
          <w:szCs w:val="24"/>
          <w:lang w:val="en-IN"/>
        </w:rPr>
        <w:t>-name standard-workers \</w:t>
      </w:r>
    </w:p>
    <w:p w14:paraId="4DE1699B"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--node-type t</w:t>
      </w:r>
      <w:proofErr w:type="gramStart"/>
      <w:r w:rsidRPr="006F68CC">
        <w:rPr>
          <w:rFonts w:ascii="Tahoma" w:eastAsia="Tahoma" w:hAnsi="Tahoma" w:cs="Tahoma"/>
          <w:color w:val="000000" w:themeColor="text1"/>
          <w:sz w:val="24"/>
          <w:szCs w:val="24"/>
          <w:lang w:val="en-IN"/>
        </w:rPr>
        <w:t>3.medium</w:t>
      </w:r>
      <w:proofErr w:type="gramEnd"/>
      <w:r w:rsidRPr="006F68CC">
        <w:rPr>
          <w:rFonts w:ascii="Tahoma" w:eastAsia="Tahoma" w:hAnsi="Tahoma" w:cs="Tahoma"/>
          <w:color w:val="000000" w:themeColor="text1"/>
          <w:sz w:val="24"/>
          <w:szCs w:val="24"/>
          <w:lang w:val="en-IN"/>
        </w:rPr>
        <w:t xml:space="preserve"> \</w:t>
      </w:r>
    </w:p>
    <w:p w14:paraId="5B9D3420"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--nodes 2 \</w:t>
      </w:r>
    </w:p>
    <w:p w14:paraId="38E5A124"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--nodes-min 1 \</w:t>
      </w:r>
    </w:p>
    <w:p w14:paraId="5C63C309"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--nodes-max 3 \</w:t>
      </w:r>
    </w:p>
    <w:p w14:paraId="7A3E0BC1" w14:textId="77777777" w:rsidR="006F68CC" w:rsidRPr="006F68CC" w:rsidRDefault="006F68CC" w:rsidP="006F68CC">
      <w:pPr>
        <w:ind w:left="360"/>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  --managed</w:t>
      </w:r>
    </w:p>
    <w:p w14:paraId="3955E300" w14:textId="77777777" w:rsidR="006F68CC" w:rsidRPr="006F68CC" w:rsidRDefault="006F68CC" w:rsidP="006F68CC">
      <w:pPr>
        <w:numPr>
          <w:ilvl w:val="0"/>
          <w:numId w:val="8"/>
        </w:numPr>
        <w:tabs>
          <w:tab w:val="clear" w:pos="720"/>
          <w:tab w:val="num" w:pos="360"/>
        </w:tabs>
        <w:rPr>
          <w:rFonts w:ascii="Tahoma" w:eastAsia="Tahoma" w:hAnsi="Tahoma" w:cs="Tahoma"/>
          <w:b/>
          <w:bCs/>
          <w:color w:val="000000" w:themeColor="text1"/>
          <w:sz w:val="24"/>
          <w:szCs w:val="24"/>
          <w:lang w:val="en-IN"/>
        </w:rPr>
      </w:pPr>
      <w:r w:rsidRPr="006F68CC">
        <w:rPr>
          <w:rFonts w:ascii="Tahoma" w:eastAsia="Tahoma" w:hAnsi="Tahoma" w:cs="Tahoma"/>
          <w:b/>
          <w:bCs/>
          <w:color w:val="000000" w:themeColor="text1"/>
          <w:sz w:val="24"/>
          <w:szCs w:val="24"/>
          <w:lang w:val="en-IN"/>
        </w:rPr>
        <w:t>Breakdown:</w:t>
      </w:r>
    </w:p>
    <w:p w14:paraId="2EF24274"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--name: Name of the EKS cluster.</w:t>
      </w:r>
    </w:p>
    <w:p w14:paraId="1EEC329C"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--region: AWS region to create the cluster in.</w:t>
      </w:r>
    </w:p>
    <w:p w14:paraId="665E55AC"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w:t>
      </w:r>
      <w:proofErr w:type="spellStart"/>
      <w:r w:rsidRPr="006F68CC">
        <w:rPr>
          <w:rFonts w:ascii="Tahoma" w:eastAsia="Tahoma" w:hAnsi="Tahoma" w:cs="Tahoma"/>
          <w:color w:val="000000" w:themeColor="text1"/>
          <w:sz w:val="24"/>
          <w:szCs w:val="24"/>
          <w:lang w:val="en-IN"/>
        </w:rPr>
        <w:t>nodegroup</w:t>
      </w:r>
      <w:proofErr w:type="spellEnd"/>
      <w:r w:rsidRPr="006F68CC">
        <w:rPr>
          <w:rFonts w:ascii="Tahoma" w:eastAsia="Tahoma" w:hAnsi="Tahoma" w:cs="Tahoma"/>
          <w:color w:val="000000" w:themeColor="text1"/>
          <w:sz w:val="24"/>
          <w:szCs w:val="24"/>
          <w:lang w:val="en-IN"/>
        </w:rPr>
        <w:t>-name: Name for the initial node group.</w:t>
      </w:r>
    </w:p>
    <w:p w14:paraId="4C09A0DE"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--node-type: EC2 instance type for worker nodes.</w:t>
      </w:r>
    </w:p>
    <w:p w14:paraId="286D4861"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--nodes: Number of nodes to start with.</w:t>
      </w:r>
    </w:p>
    <w:p w14:paraId="037E8204"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--nodes-min and --nodes-max: Set autoscaling limits.</w:t>
      </w:r>
    </w:p>
    <w:p w14:paraId="274E7F96" w14:textId="77777777" w:rsidR="006F68CC" w:rsidRPr="006F68CC" w:rsidRDefault="006F68CC" w:rsidP="006F68CC">
      <w:pPr>
        <w:numPr>
          <w:ilvl w:val="0"/>
          <w:numId w:val="14"/>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--managed: Create a managed node group (recommended).</w:t>
      </w:r>
    </w:p>
    <w:p w14:paraId="098176CF" w14:textId="77777777" w:rsidR="006F68CC" w:rsidRPr="006F68CC" w:rsidRDefault="006F68CC" w:rsidP="006F68CC">
      <w:pPr>
        <w:numPr>
          <w:ilvl w:val="0"/>
          <w:numId w:val="8"/>
        </w:numPr>
        <w:tabs>
          <w:tab w:val="clear" w:pos="720"/>
          <w:tab w:val="num" w:pos="360"/>
        </w:tabs>
        <w:rPr>
          <w:rFonts w:ascii="Tahoma" w:eastAsia="Tahoma" w:hAnsi="Tahoma" w:cs="Tahoma"/>
          <w:b/>
          <w:bCs/>
          <w:color w:val="000000" w:themeColor="text1"/>
          <w:sz w:val="24"/>
          <w:szCs w:val="24"/>
          <w:lang w:val="en-IN"/>
        </w:rPr>
      </w:pPr>
      <w:r w:rsidRPr="006F68CC">
        <w:rPr>
          <w:rFonts w:ascii="Tahoma" w:eastAsia="Tahoma" w:hAnsi="Tahoma" w:cs="Tahoma"/>
          <w:b/>
          <w:bCs/>
          <w:color w:val="000000" w:themeColor="text1"/>
          <w:sz w:val="24"/>
          <w:szCs w:val="24"/>
          <w:lang w:val="en-IN"/>
        </w:rPr>
        <w:t>Optional flags:</w:t>
      </w:r>
    </w:p>
    <w:p w14:paraId="46B7AA75" w14:textId="77777777" w:rsidR="006F68CC" w:rsidRPr="006F68CC" w:rsidRDefault="006F68CC" w:rsidP="006F68CC">
      <w:pPr>
        <w:numPr>
          <w:ilvl w:val="0"/>
          <w:numId w:val="15"/>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--version: Specify Kubernetes version.</w:t>
      </w:r>
    </w:p>
    <w:p w14:paraId="0F131A61" w14:textId="77777777" w:rsidR="006F68CC" w:rsidRPr="006F68CC" w:rsidRDefault="006F68CC" w:rsidP="006F68CC">
      <w:pPr>
        <w:numPr>
          <w:ilvl w:val="0"/>
          <w:numId w:val="15"/>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w:t>
      </w:r>
      <w:proofErr w:type="spellStart"/>
      <w:r w:rsidRPr="006F68CC">
        <w:rPr>
          <w:rFonts w:ascii="Tahoma" w:eastAsia="Tahoma" w:hAnsi="Tahoma" w:cs="Tahoma"/>
          <w:color w:val="000000" w:themeColor="text1"/>
          <w:sz w:val="24"/>
          <w:szCs w:val="24"/>
          <w:lang w:val="en-IN"/>
        </w:rPr>
        <w:t>vpc</w:t>
      </w:r>
      <w:proofErr w:type="spellEnd"/>
      <w:r w:rsidRPr="006F68CC">
        <w:rPr>
          <w:rFonts w:ascii="Tahoma" w:eastAsia="Tahoma" w:hAnsi="Tahoma" w:cs="Tahoma"/>
          <w:color w:val="000000" w:themeColor="text1"/>
          <w:sz w:val="24"/>
          <w:szCs w:val="24"/>
          <w:lang w:val="en-IN"/>
        </w:rPr>
        <w:t>-private-subnets and --</w:t>
      </w:r>
      <w:proofErr w:type="spellStart"/>
      <w:r w:rsidRPr="006F68CC">
        <w:rPr>
          <w:rFonts w:ascii="Tahoma" w:eastAsia="Tahoma" w:hAnsi="Tahoma" w:cs="Tahoma"/>
          <w:color w:val="000000" w:themeColor="text1"/>
          <w:sz w:val="24"/>
          <w:szCs w:val="24"/>
          <w:lang w:val="en-IN"/>
        </w:rPr>
        <w:t>vpc</w:t>
      </w:r>
      <w:proofErr w:type="spellEnd"/>
      <w:r w:rsidRPr="006F68CC">
        <w:rPr>
          <w:rFonts w:ascii="Tahoma" w:eastAsia="Tahoma" w:hAnsi="Tahoma" w:cs="Tahoma"/>
          <w:color w:val="000000" w:themeColor="text1"/>
          <w:sz w:val="24"/>
          <w:szCs w:val="24"/>
          <w:lang w:val="en-IN"/>
        </w:rPr>
        <w:t>-public-subnets: Use custom VPC subnets.</w:t>
      </w:r>
    </w:p>
    <w:p w14:paraId="6AE7C6D7" w14:textId="77777777" w:rsidR="006F68CC" w:rsidRPr="006F68CC" w:rsidRDefault="006F68CC" w:rsidP="006F68CC">
      <w:pPr>
        <w:numPr>
          <w:ilvl w:val="0"/>
          <w:numId w:val="15"/>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 xml:space="preserve">--tags: Add tags to cluster and </w:t>
      </w:r>
      <w:proofErr w:type="spellStart"/>
      <w:r w:rsidRPr="006F68CC">
        <w:rPr>
          <w:rFonts w:ascii="Tahoma" w:eastAsia="Tahoma" w:hAnsi="Tahoma" w:cs="Tahoma"/>
          <w:color w:val="000000" w:themeColor="text1"/>
          <w:sz w:val="24"/>
          <w:szCs w:val="24"/>
          <w:lang w:val="en-IN"/>
        </w:rPr>
        <w:t>nodegroup</w:t>
      </w:r>
      <w:proofErr w:type="spellEnd"/>
      <w:r w:rsidRPr="006F68CC">
        <w:rPr>
          <w:rFonts w:ascii="Tahoma" w:eastAsia="Tahoma" w:hAnsi="Tahoma" w:cs="Tahoma"/>
          <w:color w:val="000000" w:themeColor="text1"/>
          <w:sz w:val="24"/>
          <w:szCs w:val="24"/>
          <w:lang w:val="en-IN"/>
        </w:rPr>
        <w:t xml:space="preserve"> resources.</w:t>
      </w:r>
    </w:p>
    <w:p w14:paraId="58C40A82" w14:textId="77777777" w:rsidR="006F68CC" w:rsidRPr="006F68CC" w:rsidRDefault="006F68CC" w:rsidP="006F68CC">
      <w:pPr>
        <w:numPr>
          <w:ilvl w:val="0"/>
          <w:numId w:val="15"/>
        </w:numPr>
        <w:rPr>
          <w:rFonts w:ascii="Tahoma" w:eastAsia="Tahoma" w:hAnsi="Tahoma" w:cs="Tahoma"/>
          <w:color w:val="000000" w:themeColor="text1"/>
          <w:sz w:val="24"/>
          <w:szCs w:val="24"/>
          <w:lang w:val="en-IN"/>
        </w:rPr>
      </w:pPr>
      <w:r w:rsidRPr="006F68CC">
        <w:rPr>
          <w:rFonts w:ascii="Tahoma" w:eastAsia="Tahoma" w:hAnsi="Tahoma" w:cs="Tahoma"/>
          <w:color w:val="000000" w:themeColor="text1"/>
          <w:sz w:val="24"/>
          <w:szCs w:val="24"/>
          <w:lang w:val="en-IN"/>
        </w:rPr>
        <w:t>--ssh-access and --ssh-public-key: Enable SSH access to nodes.</w:t>
      </w:r>
    </w:p>
    <w:p w14:paraId="6EA86E35" w14:textId="73D40659" w:rsidR="006F68CC" w:rsidRDefault="006F68CC" w:rsidP="1170C5D9">
      <w:pPr>
        <w:ind w:left="360"/>
        <w:rPr>
          <w:rFonts w:ascii="Tahoma" w:eastAsia="Tahoma" w:hAnsi="Tahoma" w:cs="Tahoma"/>
          <w:color w:val="000000" w:themeColor="text1"/>
          <w:sz w:val="24"/>
          <w:szCs w:val="24"/>
        </w:rPr>
      </w:pPr>
    </w:p>
    <w:p w14:paraId="5FDD9FCA" w14:textId="70B8C56E" w:rsidR="1170C5D9" w:rsidRDefault="00843BA3" w:rsidP="00843BA3">
      <w:pPr>
        <w:pStyle w:val="BodyText"/>
        <w:tabs>
          <w:tab w:val="left" w:pos="8045"/>
        </w:tabs>
      </w:pPr>
      <w:r>
        <w:tab/>
      </w:r>
    </w:p>
    <w:p w14:paraId="565754E9" w14:textId="77777777" w:rsidR="006F68CC" w:rsidRDefault="006F68CC" w:rsidP="00D00B61">
      <w:pPr>
        <w:pStyle w:val="Heading1"/>
      </w:pPr>
      <w:bookmarkStart w:id="12" w:name="_Toc52423517"/>
    </w:p>
    <w:p w14:paraId="0290E9F0" w14:textId="77777777" w:rsidR="006F68CC" w:rsidRDefault="006F68CC" w:rsidP="00D00B61">
      <w:pPr>
        <w:pStyle w:val="Heading1"/>
      </w:pPr>
    </w:p>
    <w:p w14:paraId="0BF2FD67" w14:textId="77777777" w:rsidR="006F68CC" w:rsidRDefault="006F68CC" w:rsidP="00D00B61">
      <w:pPr>
        <w:pStyle w:val="Heading1"/>
      </w:pPr>
    </w:p>
    <w:p w14:paraId="557695C8" w14:textId="0C6B5044" w:rsidR="00DC0A88" w:rsidRPr="00D00B61" w:rsidRDefault="1170C5D9" w:rsidP="00D00B61">
      <w:pPr>
        <w:pStyle w:val="Heading1"/>
      </w:pPr>
      <w:r>
        <w:t>Summary</w:t>
      </w:r>
      <w:bookmarkEnd w:id="12"/>
    </w:p>
    <w:p w14:paraId="11C6062E" w14:textId="5A784544" w:rsidR="1170C5D9" w:rsidRDefault="1170C5D9" w:rsidP="1170C5D9">
      <w:pPr>
        <w:pStyle w:val="BodyText"/>
      </w:pPr>
    </w:p>
    <w:p w14:paraId="5BAB1446" w14:textId="77725816" w:rsidR="1170C5D9" w:rsidRDefault="1170C5D9" w:rsidP="1170C5D9">
      <w:pPr>
        <w:ind w:left="1134"/>
        <w:rPr>
          <w:rFonts w:cs="Arial"/>
          <w:b/>
          <w:bCs/>
          <w:sz w:val="24"/>
          <w:szCs w:val="24"/>
        </w:rPr>
      </w:pPr>
      <w:r w:rsidRPr="1170C5D9">
        <w:rPr>
          <w:rFonts w:cs="Arial"/>
          <w:b/>
          <w:bCs/>
          <w:sz w:val="24"/>
          <w:szCs w:val="24"/>
        </w:rPr>
        <w:t>This activity guide cover steps for:</w:t>
      </w:r>
    </w:p>
    <w:p w14:paraId="18DF722C" w14:textId="77777777" w:rsidR="1170C5D9" w:rsidRDefault="1170C5D9" w:rsidP="1170C5D9">
      <w:pPr>
        <w:pStyle w:val="ListParagraph"/>
        <w:ind w:left="810"/>
        <w:rPr>
          <w:rFonts w:cs="Arial"/>
          <w:sz w:val="24"/>
          <w:szCs w:val="24"/>
        </w:rPr>
      </w:pPr>
    </w:p>
    <w:p w14:paraId="58CB65EA" w14:textId="464229B9" w:rsidR="1170C5D9" w:rsidRDefault="78AF7041" w:rsidP="78AF7041">
      <w:pPr>
        <w:pStyle w:val="BodyText"/>
        <w:numPr>
          <w:ilvl w:val="2"/>
          <w:numId w:val="1"/>
        </w:numPr>
        <w:rPr>
          <w:rFonts w:ascii="Tahoma" w:eastAsia="Tahoma" w:hAnsi="Tahoma" w:cs="Tahoma"/>
          <w:color w:val="000000" w:themeColor="text1"/>
          <w:sz w:val="24"/>
          <w:szCs w:val="24"/>
        </w:rPr>
      </w:pPr>
      <w:r w:rsidRPr="78AF7041">
        <w:rPr>
          <w:rFonts w:ascii="Tahoma" w:eastAsia="Tahoma" w:hAnsi="Tahoma" w:cs="Tahoma"/>
          <w:color w:val="000000" w:themeColor="text1"/>
          <w:sz w:val="21"/>
          <w:szCs w:val="21"/>
        </w:rPr>
        <w:t xml:space="preserve">   </w:t>
      </w:r>
      <w:r w:rsidRPr="78AF7041">
        <w:rPr>
          <w:rFonts w:ascii="Tahoma" w:eastAsia="Tahoma" w:hAnsi="Tahoma" w:cs="Tahoma"/>
          <w:color w:val="000000" w:themeColor="text1"/>
          <w:sz w:val="24"/>
          <w:szCs w:val="24"/>
        </w:rPr>
        <w:t>Setting up AWS Kubernetes Cluster (EKS) using Fargate</w:t>
      </w:r>
    </w:p>
    <w:p w14:paraId="4EFDDBBF" w14:textId="154FFED5" w:rsidR="1170C5D9" w:rsidRDefault="78AF7041" w:rsidP="78AF7041">
      <w:pPr>
        <w:pStyle w:val="ListParagraph"/>
        <w:numPr>
          <w:ilvl w:val="2"/>
          <w:numId w:val="11"/>
        </w:numPr>
        <w:spacing w:before="19"/>
        <w:ind w:right="501"/>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Open Your Terminal</w:t>
      </w:r>
    </w:p>
    <w:p w14:paraId="56A3F097" w14:textId="61699F89" w:rsidR="1170C5D9" w:rsidRDefault="78AF7041" w:rsidP="78AF7041">
      <w:pPr>
        <w:pStyle w:val="ListParagraph"/>
        <w:numPr>
          <w:ilvl w:val="2"/>
          <w:numId w:val="11"/>
        </w:numPr>
        <w:spacing w:before="2"/>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Configure AWS CLI</w:t>
      </w:r>
    </w:p>
    <w:p w14:paraId="1ED7BA9F" w14:textId="3E4E8532" w:rsidR="1170C5D9"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 xml:space="preserve">Install and </w:t>
      </w:r>
      <w:proofErr w:type="gramStart"/>
      <w:r w:rsidRPr="78AF7041">
        <w:rPr>
          <w:rFonts w:ascii="Tahoma" w:eastAsia="Tahoma" w:hAnsi="Tahoma" w:cs="Tahoma"/>
          <w:color w:val="000000" w:themeColor="text1"/>
          <w:sz w:val="24"/>
          <w:szCs w:val="24"/>
        </w:rPr>
        <w:t>Configure</w:t>
      </w:r>
      <w:proofErr w:type="gramEnd"/>
      <w:r w:rsidRPr="78AF7041">
        <w:rPr>
          <w:rFonts w:ascii="Tahoma" w:eastAsia="Tahoma" w:hAnsi="Tahoma" w:cs="Tahoma"/>
          <w:color w:val="000000" w:themeColor="text1"/>
          <w:sz w:val="24"/>
          <w:szCs w:val="24"/>
        </w:rPr>
        <w:t xml:space="preserve"> </w:t>
      </w:r>
      <w:proofErr w:type="spellStart"/>
      <w:r w:rsidRPr="78AF7041">
        <w:rPr>
          <w:rFonts w:ascii="Tahoma" w:eastAsia="Tahoma" w:hAnsi="Tahoma" w:cs="Tahoma"/>
          <w:color w:val="000000" w:themeColor="text1"/>
          <w:sz w:val="24"/>
          <w:szCs w:val="24"/>
        </w:rPr>
        <w:t>eksctl</w:t>
      </w:r>
      <w:proofErr w:type="spellEnd"/>
    </w:p>
    <w:p w14:paraId="6E7718A4" w14:textId="280B25B1" w:rsidR="1170C5D9"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Move the extracted binary to /</w:t>
      </w:r>
      <w:proofErr w:type="spellStart"/>
      <w:r w:rsidRPr="78AF7041">
        <w:rPr>
          <w:rFonts w:ascii="Tahoma" w:eastAsia="Tahoma" w:hAnsi="Tahoma" w:cs="Tahoma"/>
          <w:color w:val="000000" w:themeColor="text1"/>
          <w:sz w:val="24"/>
          <w:szCs w:val="24"/>
        </w:rPr>
        <w:t>usr</w:t>
      </w:r>
      <w:proofErr w:type="spellEnd"/>
      <w:r w:rsidRPr="78AF7041">
        <w:rPr>
          <w:rFonts w:ascii="Tahoma" w:eastAsia="Tahoma" w:hAnsi="Tahoma" w:cs="Tahoma"/>
          <w:color w:val="000000" w:themeColor="text1"/>
          <w:sz w:val="24"/>
          <w:szCs w:val="24"/>
        </w:rPr>
        <w:t>/local/bin</w:t>
      </w:r>
    </w:p>
    <w:p w14:paraId="3D554138" w14:textId="3C841CB1" w:rsidR="1170C5D9"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 xml:space="preserve">Install and </w:t>
      </w:r>
      <w:proofErr w:type="gramStart"/>
      <w:r w:rsidRPr="78AF7041">
        <w:rPr>
          <w:rFonts w:ascii="Tahoma" w:eastAsia="Tahoma" w:hAnsi="Tahoma" w:cs="Tahoma"/>
          <w:color w:val="000000" w:themeColor="text1"/>
          <w:sz w:val="24"/>
          <w:szCs w:val="24"/>
        </w:rPr>
        <w:t>Configure</w:t>
      </w:r>
      <w:proofErr w:type="gramEnd"/>
      <w:r w:rsidRPr="78AF7041">
        <w:rPr>
          <w:rFonts w:ascii="Tahoma" w:eastAsia="Tahoma" w:hAnsi="Tahoma" w:cs="Tahoma"/>
          <w:color w:val="000000" w:themeColor="text1"/>
          <w:sz w:val="24"/>
          <w:szCs w:val="24"/>
        </w:rPr>
        <w:t xml:space="preserve"> </w:t>
      </w:r>
      <w:proofErr w:type="spellStart"/>
      <w:r w:rsidRPr="78AF7041">
        <w:rPr>
          <w:rFonts w:ascii="Tahoma" w:eastAsia="Tahoma" w:hAnsi="Tahoma" w:cs="Tahoma"/>
          <w:color w:val="000000" w:themeColor="text1"/>
          <w:sz w:val="24"/>
          <w:szCs w:val="24"/>
        </w:rPr>
        <w:t>kubectl</w:t>
      </w:r>
      <w:proofErr w:type="spellEnd"/>
    </w:p>
    <w:p w14:paraId="63D3F04A" w14:textId="6120B65A" w:rsidR="1170C5D9"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Apply execute permissions to the binary</w:t>
      </w:r>
    </w:p>
    <w:p w14:paraId="3D2A75EA" w14:textId="66A63AA4" w:rsidR="1170C5D9"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Create your EKS cluster using Fargate support</w:t>
      </w:r>
    </w:p>
    <w:p w14:paraId="3BE3AB80" w14:textId="37011DD7" w:rsidR="1170C5D9" w:rsidRDefault="78AF7041" w:rsidP="78AF7041">
      <w:pPr>
        <w:pStyle w:val="ListParagraph"/>
        <w:numPr>
          <w:ilvl w:val="2"/>
          <w:numId w:val="11"/>
        </w:numPr>
        <w:spacing w:before="16"/>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Validate if cluster is ready.</w:t>
      </w:r>
    </w:p>
    <w:p w14:paraId="28C46A0D" w14:textId="093DF9D5" w:rsidR="1170C5D9" w:rsidRDefault="78AF7041" w:rsidP="78AF7041">
      <w:pPr>
        <w:pStyle w:val="BodyText"/>
        <w:numPr>
          <w:ilvl w:val="2"/>
          <w:numId w:val="1"/>
        </w:numPr>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 xml:space="preserve">   Deleting /Stopping EKS cluster</w:t>
      </w:r>
    </w:p>
    <w:p w14:paraId="6BE77D55" w14:textId="1BC765B7" w:rsidR="1170C5D9" w:rsidRDefault="78AF7041" w:rsidP="78AF7041">
      <w:pPr>
        <w:pStyle w:val="ListParagraph"/>
        <w:numPr>
          <w:ilvl w:val="2"/>
          <w:numId w:val="11"/>
        </w:numPr>
        <w:spacing w:before="19"/>
        <w:ind w:right="501"/>
        <w:rPr>
          <w:rFonts w:ascii="Tahoma" w:eastAsia="Tahoma" w:hAnsi="Tahoma" w:cs="Tahoma"/>
          <w:color w:val="000000" w:themeColor="text1"/>
          <w:sz w:val="24"/>
          <w:szCs w:val="24"/>
        </w:rPr>
      </w:pPr>
      <w:r w:rsidRPr="78AF7041">
        <w:rPr>
          <w:rFonts w:ascii="Tahoma" w:eastAsia="Tahoma" w:hAnsi="Tahoma" w:cs="Tahoma"/>
          <w:color w:val="000000" w:themeColor="text1"/>
          <w:sz w:val="24"/>
          <w:szCs w:val="24"/>
        </w:rPr>
        <w:t>Navigate the Fargate-Profile and delete it first</w:t>
      </w:r>
    </w:p>
    <w:p w14:paraId="185AD3A5" w14:textId="0A1291BF" w:rsidR="1170C5D9" w:rsidRDefault="78AF7041" w:rsidP="78AF7041">
      <w:pPr>
        <w:pStyle w:val="ListParagraph"/>
        <w:numPr>
          <w:ilvl w:val="2"/>
          <w:numId w:val="11"/>
        </w:numPr>
        <w:spacing w:before="19"/>
        <w:ind w:right="501"/>
        <w:rPr>
          <w:color w:val="000000" w:themeColor="text1"/>
          <w:sz w:val="24"/>
          <w:szCs w:val="24"/>
        </w:rPr>
      </w:pPr>
      <w:r w:rsidRPr="78AF7041">
        <w:rPr>
          <w:rFonts w:ascii="Tahoma" w:eastAsia="Tahoma" w:hAnsi="Tahoma" w:cs="Tahoma"/>
          <w:color w:val="000000" w:themeColor="text1"/>
          <w:sz w:val="24"/>
          <w:szCs w:val="24"/>
        </w:rPr>
        <w:t>Delete the my-cluster-demo (EKS cluster created)</w:t>
      </w:r>
    </w:p>
    <w:p w14:paraId="7180DEC0" w14:textId="3359555E" w:rsidR="1170C5D9" w:rsidRDefault="78AF7041" w:rsidP="78AF7041">
      <w:pPr>
        <w:pStyle w:val="ListParagraph"/>
        <w:numPr>
          <w:ilvl w:val="2"/>
          <w:numId w:val="11"/>
        </w:numPr>
        <w:spacing w:before="19"/>
        <w:ind w:right="501"/>
        <w:rPr>
          <w:color w:val="000000" w:themeColor="text1"/>
          <w:sz w:val="24"/>
          <w:szCs w:val="24"/>
        </w:rPr>
      </w:pPr>
      <w:r w:rsidRPr="78AF7041">
        <w:rPr>
          <w:rFonts w:ascii="Tahoma" w:eastAsia="Tahoma" w:hAnsi="Tahoma" w:cs="Tahoma"/>
          <w:color w:val="000000" w:themeColor="text1"/>
          <w:sz w:val="24"/>
          <w:szCs w:val="24"/>
        </w:rPr>
        <w:t xml:space="preserve">Delete the </w:t>
      </w:r>
      <w:proofErr w:type="spellStart"/>
      <w:r w:rsidRPr="78AF7041">
        <w:rPr>
          <w:rFonts w:ascii="Tahoma" w:eastAsia="Tahoma" w:hAnsi="Tahoma" w:cs="Tahoma"/>
          <w:color w:val="000000" w:themeColor="text1"/>
          <w:sz w:val="24"/>
          <w:szCs w:val="24"/>
        </w:rPr>
        <w:t>Cloudformation</w:t>
      </w:r>
      <w:proofErr w:type="spellEnd"/>
      <w:r w:rsidRPr="78AF7041">
        <w:rPr>
          <w:rFonts w:ascii="Tahoma" w:eastAsia="Tahoma" w:hAnsi="Tahoma" w:cs="Tahoma"/>
          <w:color w:val="000000" w:themeColor="text1"/>
          <w:sz w:val="24"/>
          <w:szCs w:val="24"/>
        </w:rPr>
        <w:t xml:space="preserve"> Stacks</w:t>
      </w:r>
    </w:p>
    <w:p w14:paraId="5929DD79" w14:textId="229D13EC" w:rsidR="1170C5D9" w:rsidRDefault="1170C5D9" w:rsidP="1170C5D9">
      <w:pPr>
        <w:ind w:left="709"/>
        <w:rPr>
          <w:rFonts w:cs="Arial"/>
          <w:b/>
          <w:bCs/>
          <w:sz w:val="24"/>
          <w:szCs w:val="24"/>
        </w:rPr>
      </w:pPr>
    </w:p>
    <w:p w14:paraId="4DE5964C" w14:textId="52F0C484" w:rsidR="00AF7115" w:rsidRPr="0017733C" w:rsidRDefault="00AF7115" w:rsidP="0017733C">
      <w:pPr>
        <w:rPr>
          <w:rFonts w:cs="Arial"/>
          <w:sz w:val="24"/>
          <w:szCs w:val="24"/>
        </w:rPr>
      </w:pPr>
    </w:p>
    <w:sectPr w:rsidR="00AF7115" w:rsidRPr="0017733C" w:rsidSect="00B05854">
      <w:headerReference w:type="even" r:id="rId35"/>
      <w:headerReference w:type="default" r:id="rId36"/>
      <w:footerReference w:type="even" r:id="rId37"/>
      <w:footerReference w:type="default" r:id="rId38"/>
      <w:headerReference w:type="first" r:id="rId39"/>
      <w:footerReference w:type="first" r:id="rId40"/>
      <w:pgSz w:w="12242" w:h="15842" w:code="9"/>
      <w:pgMar w:top="1964" w:right="720" w:bottom="1077" w:left="720" w:header="431" w:footer="720" w:gutter="357"/>
      <w:paperSrc w:first="12451" w:other="12451"/>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FDE7" w14:textId="77777777" w:rsidR="002120D3" w:rsidRDefault="002120D3">
      <w:r>
        <w:separator/>
      </w:r>
    </w:p>
  </w:endnote>
  <w:endnote w:type="continuationSeparator" w:id="0">
    <w:p w14:paraId="1860CE62" w14:textId="77777777" w:rsidR="002120D3" w:rsidRDefault="00212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29BB" w14:textId="77777777" w:rsidR="00DF723E" w:rsidRDefault="00DF723E" w:rsidP="003709E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B92C1D9" w14:textId="77777777" w:rsidR="00DF723E" w:rsidRDefault="00DF7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A6B82" w14:textId="2E01ED55" w:rsidR="00DF723E" w:rsidRPr="00125A39" w:rsidRDefault="00DF723E" w:rsidP="006461CB">
    <w:pPr>
      <w:pStyle w:val="Footer"/>
      <w:jc w:val="right"/>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0DCA" w14:textId="77777777" w:rsidR="00DF723E" w:rsidRDefault="00DF723E">
    <w:pPr>
      <w:pStyle w:val="Footer"/>
      <w:tabs>
        <w:tab w:val="clear" w:pos="7920"/>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8943D" w14:textId="77777777" w:rsidR="002120D3" w:rsidRDefault="002120D3">
      <w:r>
        <w:separator/>
      </w:r>
    </w:p>
  </w:footnote>
  <w:footnote w:type="continuationSeparator" w:id="0">
    <w:p w14:paraId="22F6CA54" w14:textId="77777777" w:rsidR="002120D3" w:rsidRDefault="00212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75BF" w14:textId="56D02812" w:rsidR="00DF723E" w:rsidRDefault="00DF72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2117" w14:textId="7BEC395E" w:rsidR="00DF723E" w:rsidRDefault="00DF72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110E" w14:textId="3614CB83" w:rsidR="00DF723E" w:rsidRDefault="00DF72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F93"/>
    <w:multiLevelType w:val="hybridMultilevel"/>
    <w:tmpl w:val="ADE4A5CE"/>
    <w:lvl w:ilvl="0" w:tplc="085294F0">
      <w:start w:val="1"/>
      <w:numFmt w:val="decimal"/>
      <w:pStyle w:val="NumberList"/>
      <w:lvlText w:val="%1."/>
      <w:lvlJc w:val="left"/>
      <w:pPr>
        <w:tabs>
          <w:tab w:val="num" w:pos="2520"/>
        </w:tabs>
        <w:ind w:left="2880" w:hanging="720"/>
      </w:pPr>
      <w:rPr>
        <w:rFonts w:hint="default"/>
      </w:rPr>
    </w:lvl>
    <w:lvl w:ilvl="1" w:tplc="6632FD40">
      <w:numFmt w:val="decimal"/>
      <w:lvlText w:val=""/>
      <w:lvlJc w:val="left"/>
    </w:lvl>
    <w:lvl w:ilvl="2" w:tplc="28D0083A">
      <w:numFmt w:val="decimal"/>
      <w:lvlText w:val=""/>
      <w:lvlJc w:val="left"/>
    </w:lvl>
    <w:lvl w:ilvl="3" w:tplc="D83C23FA">
      <w:numFmt w:val="decimal"/>
      <w:lvlText w:val=""/>
      <w:lvlJc w:val="left"/>
    </w:lvl>
    <w:lvl w:ilvl="4" w:tplc="9468DAA2">
      <w:numFmt w:val="decimal"/>
      <w:lvlText w:val=""/>
      <w:lvlJc w:val="left"/>
    </w:lvl>
    <w:lvl w:ilvl="5" w:tplc="F452B220">
      <w:numFmt w:val="decimal"/>
      <w:lvlText w:val=""/>
      <w:lvlJc w:val="left"/>
    </w:lvl>
    <w:lvl w:ilvl="6" w:tplc="22B8337C">
      <w:numFmt w:val="decimal"/>
      <w:lvlText w:val=""/>
      <w:lvlJc w:val="left"/>
    </w:lvl>
    <w:lvl w:ilvl="7" w:tplc="93D2681E">
      <w:numFmt w:val="decimal"/>
      <w:lvlText w:val=""/>
      <w:lvlJc w:val="left"/>
    </w:lvl>
    <w:lvl w:ilvl="8" w:tplc="CC6A78A6">
      <w:numFmt w:val="decimal"/>
      <w:lvlText w:val=""/>
      <w:lvlJc w:val="left"/>
    </w:lvl>
  </w:abstractNum>
  <w:abstractNum w:abstractNumId="1" w15:restartNumberingAfterBreak="0">
    <w:nsid w:val="15E40193"/>
    <w:multiLevelType w:val="multilevel"/>
    <w:tmpl w:val="163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4B5D"/>
    <w:multiLevelType w:val="hybridMultilevel"/>
    <w:tmpl w:val="E34A31F0"/>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15:restartNumberingAfterBreak="0">
    <w:nsid w:val="1ABB2D8B"/>
    <w:multiLevelType w:val="hybridMultilevel"/>
    <w:tmpl w:val="FFFFFFFF"/>
    <w:lvl w:ilvl="0" w:tplc="B7885242">
      <w:start w:val="1"/>
      <w:numFmt w:val="decimal"/>
      <w:lvlText w:val="%1."/>
      <w:lvlJc w:val="left"/>
      <w:pPr>
        <w:ind w:left="720" w:hanging="360"/>
      </w:pPr>
    </w:lvl>
    <w:lvl w:ilvl="1" w:tplc="0CE045DE">
      <w:start w:val="1"/>
      <w:numFmt w:val="lowerLetter"/>
      <w:lvlText w:val="%2."/>
      <w:lvlJc w:val="left"/>
      <w:pPr>
        <w:ind w:left="1440" w:hanging="360"/>
      </w:pPr>
    </w:lvl>
    <w:lvl w:ilvl="2" w:tplc="C0CE31FC">
      <w:start w:val="1"/>
      <w:numFmt w:val="lowerLetter"/>
      <w:lvlText w:val="%3."/>
      <w:lvlJc w:val="left"/>
      <w:pPr>
        <w:ind w:left="2160" w:hanging="180"/>
      </w:pPr>
    </w:lvl>
    <w:lvl w:ilvl="3" w:tplc="1616ADDC">
      <w:start w:val="1"/>
      <w:numFmt w:val="decimal"/>
      <w:lvlText w:val="%4."/>
      <w:lvlJc w:val="left"/>
      <w:pPr>
        <w:ind w:left="2880" w:hanging="360"/>
      </w:pPr>
    </w:lvl>
    <w:lvl w:ilvl="4" w:tplc="603C5522">
      <w:start w:val="1"/>
      <w:numFmt w:val="lowerLetter"/>
      <w:lvlText w:val="%5."/>
      <w:lvlJc w:val="left"/>
      <w:pPr>
        <w:ind w:left="3600" w:hanging="360"/>
      </w:pPr>
    </w:lvl>
    <w:lvl w:ilvl="5" w:tplc="8FB6CFFE">
      <w:start w:val="1"/>
      <w:numFmt w:val="lowerRoman"/>
      <w:lvlText w:val="%6."/>
      <w:lvlJc w:val="right"/>
      <w:pPr>
        <w:ind w:left="4320" w:hanging="180"/>
      </w:pPr>
    </w:lvl>
    <w:lvl w:ilvl="6" w:tplc="E86AED72">
      <w:start w:val="1"/>
      <w:numFmt w:val="decimal"/>
      <w:lvlText w:val="%7."/>
      <w:lvlJc w:val="left"/>
      <w:pPr>
        <w:ind w:left="5040" w:hanging="360"/>
      </w:pPr>
    </w:lvl>
    <w:lvl w:ilvl="7" w:tplc="E108A60E">
      <w:start w:val="1"/>
      <w:numFmt w:val="lowerLetter"/>
      <w:lvlText w:val="%8."/>
      <w:lvlJc w:val="left"/>
      <w:pPr>
        <w:ind w:left="5760" w:hanging="360"/>
      </w:pPr>
    </w:lvl>
    <w:lvl w:ilvl="8" w:tplc="02664E1C">
      <w:start w:val="1"/>
      <w:numFmt w:val="lowerRoman"/>
      <w:lvlText w:val="%9."/>
      <w:lvlJc w:val="right"/>
      <w:pPr>
        <w:ind w:left="6480" w:hanging="180"/>
      </w:pPr>
    </w:lvl>
  </w:abstractNum>
  <w:abstractNum w:abstractNumId="4" w15:restartNumberingAfterBreak="0">
    <w:nsid w:val="25503506"/>
    <w:multiLevelType w:val="multilevel"/>
    <w:tmpl w:val="D566480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15:restartNumberingAfterBreak="0">
    <w:nsid w:val="3024028D"/>
    <w:multiLevelType w:val="hybridMultilevel"/>
    <w:tmpl w:val="E376D6F6"/>
    <w:lvl w:ilvl="0" w:tplc="EFB0CC6E">
      <w:start w:val="1"/>
      <w:numFmt w:val="decimal"/>
      <w:pStyle w:val="ListNumber"/>
      <w:lvlText w:val="%1."/>
      <w:lvlJc w:val="left"/>
      <w:pPr>
        <w:tabs>
          <w:tab w:val="num" w:pos="1080"/>
        </w:tabs>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D212B5"/>
    <w:multiLevelType w:val="hybridMultilevel"/>
    <w:tmpl w:val="B83082DE"/>
    <w:lvl w:ilvl="0" w:tplc="4606A8F2">
      <w:start w:val="1"/>
      <w:numFmt w:val="decimal"/>
      <w:pStyle w:val="CustomInstructionList"/>
      <w:lvlText w:val="%1."/>
      <w:lvlJc w:val="left"/>
      <w:pPr>
        <w:ind w:left="319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8090019">
      <w:start w:val="1"/>
      <w:numFmt w:val="lowerLetter"/>
      <w:lvlText w:val="%2."/>
      <w:lvlJc w:val="left"/>
      <w:pPr>
        <w:ind w:left="3960" w:hanging="360"/>
      </w:pPr>
    </w:lvl>
    <w:lvl w:ilvl="2" w:tplc="0809001B">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7" w15:restartNumberingAfterBreak="0">
    <w:nsid w:val="3DD71C88"/>
    <w:multiLevelType w:val="hybridMultilevel"/>
    <w:tmpl w:val="8968EA78"/>
    <w:lvl w:ilvl="0" w:tplc="4009000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bullet"/>
      <w:lvlText w:val=""/>
      <w:lvlJc w:val="left"/>
      <w:pPr>
        <w:ind w:left="3600" w:hanging="180"/>
      </w:pPr>
      <w:rPr>
        <w:rFonts w:ascii="Symbol" w:hAnsi="Symbol"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490755BE"/>
    <w:multiLevelType w:val="multilevel"/>
    <w:tmpl w:val="4A6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3278B"/>
    <w:multiLevelType w:val="hybridMultilevel"/>
    <w:tmpl w:val="7A627E8A"/>
    <w:lvl w:ilvl="0" w:tplc="0C5A4558">
      <w:start w:val="1"/>
      <w:numFmt w:val="bullet"/>
      <w:pStyle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686A651C"/>
    <w:multiLevelType w:val="hybridMultilevel"/>
    <w:tmpl w:val="99AE1756"/>
    <w:lvl w:ilvl="0" w:tplc="E90286F4">
      <w:start w:val="1"/>
      <w:numFmt w:val="bullet"/>
      <w:pStyle w:val="Checklist"/>
      <w:lvlText w:val=""/>
      <w:lvlJc w:val="left"/>
      <w:pPr>
        <w:tabs>
          <w:tab w:val="num" w:pos="2880"/>
        </w:tabs>
        <w:ind w:left="2880" w:hanging="360"/>
      </w:pPr>
      <w:rPr>
        <w:rFonts w:ascii="Wingdings" w:hAnsi="Wingdings" w:hint="default"/>
        <w:sz w:val="16"/>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790753E1"/>
    <w:multiLevelType w:val="multilevel"/>
    <w:tmpl w:val="614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D12F9"/>
    <w:multiLevelType w:val="multilevel"/>
    <w:tmpl w:val="311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1C6F52"/>
    <w:multiLevelType w:val="hybridMultilevel"/>
    <w:tmpl w:val="B400101C"/>
    <w:lvl w:ilvl="0" w:tplc="FFFFFFFF">
      <w:start w:val="1"/>
      <w:numFmt w:val="decimal"/>
      <w:pStyle w:val="newH2"/>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F2B6EAC"/>
    <w:multiLevelType w:val="hybridMultilevel"/>
    <w:tmpl w:val="FFFFFFFF"/>
    <w:lvl w:ilvl="0" w:tplc="FD1A81A2">
      <w:start w:val="1"/>
      <w:numFmt w:val="decimal"/>
      <w:lvlText w:val="%1."/>
      <w:lvlJc w:val="left"/>
      <w:pPr>
        <w:ind w:left="720" w:hanging="360"/>
      </w:pPr>
    </w:lvl>
    <w:lvl w:ilvl="1" w:tplc="AB1E173A">
      <w:start w:val="1"/>
      <w:numFmt w:val="lowerLetter"/>
      <w:lvlText w:val="%2."/>
      <w:lvlJc w:val="left"/>
      <w:pPr>
        <w:ind w:left="1440" w:hanging="360"/>
      </w:pPr>
    </w:lvl>
    <w:lvl w:ilvl="2" w:tplc="5436295A">
      <w:start w:val="1"/>
      <w:numFmt w:val="lowerRoman"/>
      <w:lvlText w:val="%3."/>
      <w:lvlJc w:val="right"/>
      <w:pPr>
        <w:ind w:left="2160" w:hanging="180"/>
      </w:pPr>
    </w:lvl>
    <w:lvl w:ilvl="3" w:tplc="C3645780">
      <w:start w:val="1"/>
      <w:numFmt w:val="decimal"/>
      <w:lvlText w:val="%4."/>
      <w:lvlJc w:val="left"/>
      <w:pPr>
        <w:ind w:left="2880" w:hanging="360"/>
      </w:pPr>
    </w:lvl>
    <w:lvl w:ilvl="4" w:tplc="3D2E8F18">
      <w:start w:val="1"/>
      <w:numFmt w:val="lowerLetter"/>
      <w:lvlText w:val="%5."/>
      <w:lvlJc w:val="left"/>
      <w:pPr>
        <w:ind w:left="3600" w:hanging="360"/>
      </w:pPr>
    </w:lvl>
    <w:lvl w:ilvl="5" w:tplc="2B3E669E">
      <w:start w:val="1"/>
      <w:numFmt w:val="lowerRoman"/>
      <w:lvlText w:val="%6."/>
      <w:lvlJc w:val="right"/>
      <w:pPr>
        <w:ind w:left="4320" w:hanging="180"/>
      </w:pPr>
    </w:lvl>
    <w:lvl w:ilvl="6" w:tplc="393AE940">
      <w:start w:val="1"/>
      <w:numFmt w:val="decimal"/>
      <w:lvlText w:val="%7."/>
      <w:lvlJc w:val="left"/>
      <w:pPr>
        <w:ind w:left="5040" w:hanging="360"/>
      </w:pPr>
    </w:lvl>
    <w:lvl w:ilvl="7" w:tplc="F9D05E82">
      <w:start w:val="1"/>
      <w:numFmt w:val="lowerLetter"/>
      <w:lvlText w:val="%8."/>
      <w:lvlJc w:val="left"/>
      <w:pPr>
        <w:ind w:left="5760" w:hanging="360"/>
      </w:pPr>
    </w:lvl>
    <w:lvl w:ilvl="8" w:tplc="FF8E9B8E">
      <w:start w:val="1"/>
      <w:numFmt w:val="lowerRoman"/>
      <w:lvlText w:val="%9."/>
      <w:lvlJc w:val="right"/>
      <w:pPr>
        <w:ind w:left="6480" w:hanging="180"/>
      </w:pPr>
    </w:lvl>
  </w:abstractNum>
  <w:num w:numId="1" w16cid:durableId="968515852">
    <w:abstractNumId w:val="3"/>
  </w:num>
  <w:num w:numId="2" w16cid:durableId="796263355">
    <w:abstractNumId w:val="14"/>
  </w:num>
  <w:num w:numId="3" w16cid:durableId="1497261160">
    <w:abstractNumId w:val="9"/>
  </w:num>
  <w:num w:numId="4" w16cid:durableId="710880708">
    <w:abstractNumId w:val="10"/>
  </w:num>
  <w:num w:numId="5" w16cid:durableId="1498957800">
    <w:abstractNumId w:val="0"/>
  </w:num>
  <w:num w:numId="6" w16cid:durableId="1956018257">
    <w:abstractNumId w:val="5"/>
  </w:num>
  <w:num w:numId="7" w16cid:durableId="1854295992">
    <w:abstractNumId w:val="6"/>
  </w:num>
  <w:num w:numId="8" w16cid:durableId="2078672243">
    <w:abstractNumId w:val="4"/>
  </w:num>
  <w:num w:numId="9" w16cid:durableId="1090658055">
    <w:abstractNumId w:val="13"/>
  </w:num>
  <w:num w:numId="10" w16cid:durableId="1171607042">
    <w:abstractNumId w:val="2"/>
  </w:num>
  <w:num w:numId="11" w16cid:durableId="580913354">
    <w:abstractNumId w:val="7"/>
  </w:num>
  <w:num w:numId="12" w16cid:durableId="2029091647">
    <w:abstractNumId w:val="1"/>
  </w:num>
  <w:num w:numId="13" w16cid:durableId="77337066">
    <w:abstractNumId w:val="11"/>
  </w:num>
  <w:num w:numId="14" w16cid:durableId="354618074">
    <w:abstractNumId w:val="8"/>
  </w:num>
  <w:num w:numId="15" w16cid:durableId="108469190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intFractionalCharacterWidth/>
  <w:hideSpellingErrors/>
  <w:hideGrammaticalErrors/>
  <w:proofState w:spelling="clean" w:grammar="clean"/>
  <w:attachedTemplate r:id="rId1"/>
  <w:defaultTabStop w:val="965"/>
  <w:doNotHyphenateCaps/>
  <w:drawingGridHorizontalSpacing w:val="100"/>
  <w:drawingGridVerticalSpacing w:val="136"/>
  <w:displayHorizontalDrawingGridEvery w:val="2"/>
  <w:displayVerticalDrawingGridEvery w:val="0"/>
  <w:doNotShadeFormData/>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mp;_Identity and Access Management 11.1.1.5" w:val="&lt;Subject&gt;"/>
    <w:docVar w:name="&amp;_Mark Laidlwaw" w:val="&lt;Approver 1&gt;"/>
    <w:docVar w:name="&amp;_Matt Dibble" w:val="&lt;Author&gt;"/>
    <w:docVar w:name="&amp;_RBS" w:val="&lt;Company Long Name&gt;"/>
    <w:docVar w:name="_PubVPasteboard_" w:val="1"/>
    <w:docVar w:name="&lt;Approver 1&gt;" w:val="Mark Laidlwaw"/>
    <w:docVar w:name="&lt;Author&gt;" w:val="Matt Dibble"/>
    <w:docVar w:name="&lt;Company Long Name&gt;" w:val="RBS"/>
    <w:docVar w:name="&lt;Subject&gt;" w:val="Identity and Access Management 11.1.1.5"/>
  </w:docVars>
  <w:rsids>
    <w:rsidRoot w:val="002A0F57"/>
    <w:rsid w:val="00000487"/>
    <w:rsid w:val="00000928"/>
    <w:rsid w:val="00000C9E"/>
    <w:rsid w:val="00000D16"/>
    <w:rsid w:val="00000E86"/>
    <w:rsid w:val="00001252"/>
    <w:rsid w:val="0000141B"/>
    <w:rsid w:val="00001430"/>
    <w:rsid w:val="0000196C"/>
    <w:rsid w:val="0000198E"/>
    <w:rsid w:val="00001A78"/>
    <w:rsid w:val="00001BDA"/>
    <w:rsid w:val="00001D5A"/>
    <w:rsid w:val="00002A6C"/>
    <w:rsid w:val="00002CEB"/>
    <w:rsid w:val="00002DA6"/>
    <w:rsid w:val="00002E52"/>
    <w:rsid w:val="0000340D"/>
    <w:rsid w:val="0000360A"/>
    <w:rsid w:val="000037D4"/>
    <w:rsid w:val="00003817"/>
    <w:rsid w:val="00003BBE"/>
    <w:rsid w:val="00003E01"/>
    <w:rsid w:val="00004008"/>
    <w:rsid w:val="000040D2"/>
    <w:rsid w:val="0000413C"/>
    <w:rsid w:val="00004536"/>
    <w:rsid w:val="00004AC8"/>
    <w:rsid w:val="00004B19"/>
    <w:rsid w:val="00004E1A"/>
    <w:rsid w:val="00004F47"/>
    <w:rsid w:val="000052B6"/>
    <w:rsid w:val="0000541D"/>
    <w:rsid w:val="00005494"/>
    <w:rsid w:val="000054BC"/>
    <w:rsid w:val="000057D3"/>
    <w:rsid w:val="0000603A"/>
    <w:rsid w:val="00006065"/>
    <w:rsid w:val="00006232"/>
    <w:rsid w:val="00006897"/>
    <w:rsid w:val="000068B3"/>
    <w:rsid w:val="000069C6"/>
    <w:rsid w:val="00006A8D"/>
    <w:rsid w:val="00006DC5"/>
    <w:rsid w:val="00007CD2"/>
    <w:rsid w:val="000100CE"/>
    <w:rsid w:val="00010346"/>
    <w:rsid w:val="000106FF"/>
    <w:rsid w:val="00010995"/>
    <w:rsid w:val="00010B55"/>
    <w:rsid w:val="00010D8F"/>
    <w:rsid w:val="00011223"/>
    <w:rsid w:val="000112A5"/>
    <w:rsid w:val="00011480"/>
    <w:rsid w:val="00011971"/>
    <w:rsid w:val="00011AB4"/>
    <w:rsid w:val="00011B88"/>
    <w:rsid w:val="00011C79"/>
    <w:rsid w:val="00011C83"/>
    <w:rsid w:val="00011F16"/>
    <w:rsid w:val="00012206"/>
    <w:rsid w:val="000123F6"/>
    <w:rsid w:val="0001281D"/>
    <w:rsid w:val="00012908"/>
    <w:rsid w:val="00012C6F"/>
    <w:rsid w:val="00012D90"/>
    <w:rsid w:val="00013267"/>
    <w:rsid w:val="000133B8"/>
    <w:rsid w:val="0001370A"/>
    <w:rsid w:val="0001452C"/>
    <w:rsid w:val="0001465F"/>
    <w:rsid w:val="0001498F"/>
    <w:rsid w:val="00014A30"/>
    <w:rsid w:val="00014CF2"/>
    <w:rsid w:val="00014DF5"/>
    <w:rsid w:val="000153B5"/>
    <w:rsid w:val="00015586"/>
    <w:rsid w:val="0001575E"/>
    <w:rsid w:val="00015932"/>
    <w:rsid w:val="00015A39"/>
    <w:rsid w:val="00015CE4"/>
    <w:rsid w:val="00015D36"/>
    <w:rsid w:val="00015F15"/>
    <w:rsid w:val="00016A13"/>
    <w:rsid w:val="00016CA0"/>
    <w:rsid w:val="00016E9D"/>
    <w:rsid w:val="0001703C"/>
    <w:rsid w:val="00017084"/>
    <w:rsid w:val="00017295"/>
    <w:rsid w:val="00017677"/>
    <w:rsid w:val="00017879"/>
    <w:rsid w:val="00017A0B"/>
    <w:rsid w:val="00017EBD"/>
    <w:rsid w:val="00017F37"/>
    <w:rsid w:val="000204DB"/>
    <w:rsid w:val="000208CF"/>
    <w:rsid w:val="00020B4D"/>
    <w:rsid w:val="00020D07"/>
    <w:rsid w:val="00020F4C"/>
    <w:rsid w:val="000210A3"/>
    <w:rsid w:val="000214D4"/>
    <w:rsid w:val="00021BFD"/>
    <w:rsid w:val="00021D4B"/>
    <w:rsid w:val="00022078"/>
    <w:rsid w:val="000222C0"/>
    <w:rsid w:val="00022393"/>
    <w:rsid w:val="000223C9"/>
    <w:rsid w:val="000224AA"/>
    <w:rsid w:val="00022535"/>
    <w:rsid w:val="000227C2"/>
    <w:rsid w:val="00022976"/>
    <w:rsid w:val="000229F0"/>
    <w:rsid w:val="00022A18"/>
    <w:rsid w:val="00022BFD"/>
    <w:rsid w:val="00022C9D"/>
    <w:rsid w:val="00022F15"/>
    <w:rsid w:val="00022F77"/>
    <w:rsid w:val="000230BD"/>
    <w:rsid w:val="000235FC"/>
    <w:rsid w:val="00023A6F"/>
    <w:rsid w:val="00023A7E"/>
    <w:rsid w:val="00023E51"/>
    <w:rsid w:val="0002410E"/>
    <w:rsid w:val="000241BF"/>
    <w:rsid w:val="000242A0"/>
    <w:rsid w:val="0002462C"/>
    <w:rsid w:val="00024A8D"/>
    <w:rsid w:val="0002514B"/>
    <w:rsid w:val="00025296"/>
    <w:rsid w:val="000253D7"/>
    <w:rsid w:val="00025A86"/>
    <w:rsid w:val="00025C53"/>
    <w:rsid w:val="00025D23"/>
    <w:rsid w:val="00025DFE"/>
    <w:rsid w:val="00025FF8"/>
    <w:rsid w:val="00026007"/>
    <w:rsid w:val="00026030"/>
    <w:rsid w:val="00026313"/>
    <w:rsid w:val="00026517"/>
    <w:rsid w:val="00027B5E"/>
    <w:rsid w:val="00027E3E"/>
    <w:rsid w:val="000302F0"/>
    <w:rsid w:val="000308DF"/>
    <w:rsid w:val="00030B0E"/>
    <w:rsid w:val="00030B83"/>
    <w:rsid w:val="0003115A"/>
    <w:rsid w:val="0003143B"/>
    <w:rsid w:val="00031446"/>
    <w:rsid w:val="000314F6"/>
    <w:rsid w:val="000316BC"/>
    <w:rsid w:val="000318C5"/>
    <w:rsid w:val="00031A1C"/>
    <w:rsid w:val="0003202E"/>
    <w:rsid w:val="000328EF"/>
    <w:rsid w:val="00032E5F"/>
    <w:rsid w:val="00033293"/>
    <w:rsid w:val="000335A6"/>
    <w:rsid w:val="000335B8"/>
    <w:rsid w:val="00033B34"/>
    <w:rsid w:val="00033D90"/>
    <w:rsid w:val="0003445C"/>
    <w:rsid w:val="000344C5"/>
    <w:rsid w:val="00034D7C"/>
    <w:rsid w:val="000350B5"/>
    <w:rsid w:val="00035821"/>
    <w:rsid w:val="00035B7D"/>
    <w:rsid w:val="0003636A"/>
    <w:rsid w:val="00036AF6"/>
    <w:rsid w:val="00036B1B"/>
    <w:rsid w:val="00036CA2"/>
    <w:rsid w:val="00036ED2"/>
    <w:rsid w:val="00037082"/>
    <w:rsid w:val="0003742D"/>
    <w:rsid w:val="000377AD"/>
    <w:rsid w:val="00037D02"/>
    <w:rsid w:val="00037E93"/>
    <w:rsid w:val="000401FE"/>
    <w:rsid w:val="00040624"/>
    <w:rsid w:val="00040691"/>
    <w:rsid w:val="00040752"/>
    <w:rsid w:val="00040B69"/>
    <w:rsid w:val="00040C70"/>
    <w:rsid w:val="00040D7E"/>
    <w:rsid w:val="00040F56"/>
    <w:rsid w:val="0004164B"/>
    <w:rsid w:val="00041A5A"/>
    <w:rsid w:val="00041ADB"/>
    <w:rsid w:val="00042134"/>
    <w:rsid w:val="00042938"/>
    <w:rsid w:val="00043268"/>
    <w:rsid w:val="000436CA"/>
    <w:rsid w:val="0004387B"/>
    <w:rsid w:val="0004405A"/>
    <w:rsid w:val="000443B5"/>
    <w:rsid w:val="000447FE"/>
    <w:rsid w:val="00044DEF"/>
    <w:rsid w:val="000454B5"/>
    <w:rsid w:val="000457C1"/>
    <w:rsid w:val="00045A67"/>
    <w:rsid w:val="00045AA8"/>
    <w:rsid w:val="00045F94"/>
    <w:rsid w:val="000463AE"/>
    <w:rsid w:val="00046950"/>
    <w:rsid w:val="00046960"/>
    <w:rsid w:val="00046A50"/>
    <w:rsid w:val="00046E23"/>
    <w:rsid w:val="000474C5"/>
    <w:rsid w:val="00047875"/>
    <w:rsid w:val="000479DE"/>
    <w:rsid w:val="00047CF1"/>
    <w:rsid w:val="00047FFE"/>
    <w:rsid w:val="00050032"/>
    <w:rsid w:val="00050783"/>
    <w:rsid w:val="0005088D"/>
    <w:rsid w:val="00050B36"/>
    <w:rsid w:val="00050DAE"/>
    <w:rsid w:val="00050DD2"/>
    <w:rsid w:val="000511A3"/>
    <w:rsid w:val="00051DA1"/>
    <w:rsid w:val="00051FE7"/>
    <w:rsid w:val="0005258F"/>
    <w:rsid w:val="000525B7"/>
    <w:rsid w:val="00052FEE"/>
    <w:rsid w:val="00053770"/>
    <w:rsid w:val="00053957"/>
    <w:rsid w:val="00053A0C"/>
    <w:rsid w:val="00053EE6"/>
    <w:rsid w:val="00054269"/>
    <w:rsid w:val="000545D2"/>
    <w:rsid w:val="00054A19"/>
    <w:rsid w:val="00054CD6"/>
    <w:rsid w:val="000550F0"/>
    <w:rsid w:val="00055587"/>
    <w:rsid w:val="000558E0"/>
    <w:rsid w:val="00055907"/>
    <w:rsid w:val="00055A6B"/>
    <w:rsid w:val="00055E9B"/>
    <w:rsid w:val="000561A7"/>
    <w:rsid w:val="000565DE"/>
    <w:rsid w:val="000570D0"/>
    <w:rsid w:val="00057906"/>
    <w:rsid w:val="0005792D"/>
    <w:rsid w:val="00057A1D"/>
    <w:rsid w:val="00057B11"/>
    <w:rsid w:val="00060151"/>
    <w:rsid w:val="000603B6"/>
    <w:rsid w:val="00060456"/>
    <w:rsid w:val="00060B56"/>
    <w:rsid w:val="00061035"/>
    <w:rsid w:val="00061AB8"/>
    <w:rsid w:val="00061B40"/>
    <w:rsid w:val="000621F2"/>
    <w:rsid w:val="0006224A"/>
    <w:rsid w:val="000622B5"/>
    <w:rsid w:val="00062522"/>
    <w:rsid w:val="0006253A"/>
    <w:rsid w:val="00062ABF"/>
    <w:rsid w:val="00062C37"/>
    <w:rsid w:val="00062D69"/>
    <w:rsid w:val="00062E2F"/>
    <w:rsid w:val="00063390"/>
    <w:rsid w:val="0006376C"/>
    <w:rsid w:val="00063B37"/>
    <w:rsid w:val="00063D1A"/>
    <w:rsid w:val="000645F7"/>
    <w:rsid w:val="00064AEC"/>
    <w:rsid w:val="00064C00"/>
    <w:rsid w:val="00065763"/>
    <w:rsid w:val="00065D5E"/>
    <w:rsid w:val="00065EE8"/>
    <w:rsid w:val="0006626E"/>
    <w:rsid w:val="000666FE"/>
    <w:rsid w:val="00066797"/>
    <w:rsid w:val="000669F8"/>
    <w:rsid w:val="00066AF0"/>
    <w:rsid w:val="00066DD1"/>
    <w:rsid w:val="00066E4E"/>
    <w:rsid w:val="0006702B"/>
    <w:rsid w:val="00067354"/>
    <w:rsid w:val="000676D0"/>
    <w:rsid w:val="0006790A"/>
    <w:rsid w:val="00067D7A"/>
    <w:rsid w:val="00070606"/>
    <w:rsid w:val="00070748"/>
    <w:rsid w:val="000708EB"/>
    <w:rsid w:val="000711EC"/>
    <w:rsid w:val="00071246"/>
    <w:rsid w:val="00071590"/>
    <w:rsid w:val="000715E4"/>
    <w:rsid w:val="0007183F"/>
    <w:rsid w:val="0007205A"/>
    <w:rsid w:val="0007249E"/>
    <w:rsid w:val="0007287B"/>
    <w:rsid w:val="00072A55"/>
    <w:rsid w:val="00072F15"/>
    <w:rsid w:val="00073299"/>
    <w:rsid w:val="0007361C"/>
    <w:rsid w:val="0007396D"/>
    <w:rsid w:val="00073A2A"/>
    <w:rsid w:val="00073C49"/>
    <w:rsid w:val="000744D9"/>
    <w:rsid w:val="00074CED"/>
    <w:rsid w:val="00074D05"/>
    <w:rsid w:val="00075224"/>
    <w:rsid w:val="00075C47"/>
    <w:rsid w:val="00076347"/>
    <w:rsid w:val="00076BCC"/>
    <w:rsid w:val="00076C0D"/>
    <w:rsid w:val="00076E93"/>
    <w:rsid w:val="00076F52"/>
    <w:rsid w:val="000774B7"/>
    <w:rsid w:val="0007794A"/>
    <w:rsid w:val="00077C1F"/>
    <w:rsid w:val="00077D4B"/>
    <w:rsid w:val="00077DF8"/>
    <w:rsid w:val="00077FCD"/>
    <w:rsid w:val="0008044C"/>
    <w:rsid w:val="000809BE"/>
    <w:rsid w:val="00080A51"/>
    <w:rsid w:val="00081054"/>
    <w:rsid w:val="0008181D"/>
    <w:rsid w:val="00081B44"/>
    <w:rsid w:val="00081E56"/>
    <w:rsid w:val="00081FB7"/>
    <w:rsid w:val="0008219B"/>
    <w:rsid w:val="000822E5"/>
    <w:rsid w:val="000823A7"/>
    <w:rsid w:val="0008245F"/>
    <w:rsid w:val="000824B6"/>
    <w:rsid w:val="00082704"/>
    <w:rsid w:val="00082C6A"/>
    <w:rsid w:val="000831A1"/>
    <w:rsid w:val="00083428"/>
    <w:rsid w:val="000837E9"/>
    <w:rsid w:val="00083D32"/>
    <w:rsid w:val="00083EAD"/>
    <w:rsid w:val="00083EC3"/>
    <w:rsid w:val="00083EEF"/>
    <w:rsid w:val="00084053"/>
    <w:rsid w:val="00084495"/>
    <w:rsid w:val="000844B3"/>
    <w:rsid w:val="000846BD"/>
    <w:rsid w:val="00084984"/>
    <w:rsid w:val="00084B64"/>
    <w:rsid w:val="00084BAE"/>
    <w:rsid w:val="00085167"/>
    <w:rsid w:val="00085A32"/>
    <w:rsid w:val="00085D06"/>
    <w:rsid w:val="00086245"/>
    <w:rsid w:val="000862C3"/>
    <w:rsid w:val="00086C83"/>
    <w:rsid w:val="00086F6D"/>
    <w:rsid w:val="00087200"/>
    <w:rsid w:val="0008733B"/>
    <w:rsid w:val="00087452"/>
    <w:rsid w:val="000879F8"/>
    <w:rsid w:val="00087A79"/>
    <w:rsid w:val="00087B44"/>
    <w:rsid w:val="00087E94"/>
    <w:rsid w:val="00087F0C"/>
    <w:rsid w:val="00087F66"/>
    <w:rsid w:val="0009117D"/>
    <w:rsid w:val="000911A1"/>
    <w:rsid w:val="000913FB"/>
    <w:rsid w:val="000914A0"/>
    <w:rsid w:val="0009167D"/>
    <w:rsid w:val="000916A6"/>
    <w:rsid w:val="00091778"/>
    <w:rsid w:val="00091CED"/>
    <w:rsid w:val="0009216A"/>
    <w:rsid w:val="000923A7"/>
    <w:rsid w:val="00092489"/>
    <w:rsid w:val="000924E5"/>
    <w:rsid w:val="000927CD"/>
    <w:rsid w:val="0009339F"/>
    <w:rsid w:val="00093E41"/>
    <w:rsid w:val="00093F1F"/>
    <w:rsid w:val="00094313"/>
    <w:rsid w:val="00094465"/>
    <w:rsid w:val="00095073"/>
    <w:rsid w:val="0009544F"/>
    <w:rsid w:val="000959F0"/>
    <w:rsid w:val="00095AD7"/>
    <w:rsid w:val="00095F16"/>
    <w:rsid w:val="00096236"/>
    <w:rsid w:val="000963A4"/>
    <w:rsid w:val="00096786"/>
    <w:rsid w:val="00096E1E"/>
    <w:rsid w:val="00096E8B"/>
    <w:rsid w:val="00096F44"/>
    <w:rsid w:val="00097315"/>
    <w:rsid w:val="0009769E"/>
    <w:rsid w:val="00097868"/>
    <w:rsid w:val="000A04C9"/>
    <w:rsid w:val="000A083A"/>
    <w:rsid w:val="000A0D9E"/>
    <w:rsid w:val="000A1145"/>
    <w:rsid w:val="000A1882"/>
    <w:rsid w:val="000A1EC8"/>
    <w:rsid w:val="000A1EED"/>
    <w:rsid w:val="000A2025"/>
    <w:rsid w:val="000A2310"/>
    <w:rsid w:val="000A23DC"/>
    <w:rsid w:val="000A27CA"/>
    <w:rsid w:val="000A2C6E"/>
    <w:rsid w:val="000A2C9E"/>
    <w:rsid w:val="000A2CFE"/>
    <w:rsid w:val="000A2D79"/>
    <w:rsid w:val="000A3764"/>
    <w:rsid w:val="000A3D45"/>
    <w:rsid w:val="000A47B6"/>
    <w:rsid w:val="000A4936"/>
    <w:rsid w:val="000A4BD6"/>
    <w:rsid w:val="000A4C14"/>
    <w:rsid w:val="000A501B"/>
    <w:rsid w:val="000A50E2"/>
    <w:rsid w:val="000A55EE"/>
    <w:rsid w:val="000A56D6"/>
    <w:rsid w:val="000A5D3D"/>
    <w:rsid w:val="000A5D50"/>
    <w:rsid w:val="000A5F1C"/>
    <w:rsid w:val="000A6571"/>
    <w:rsid w:val="000A660F"/>
    <w:rsid w:val="000A692D"/>
    <w:rsid w:val="000A6A4D"/>
    <w:rsid w:val="000A6E22"/>
    <w:rsid w:val="000A727C"/>
    <w:rsid w:val="000A7290"/>
    <w:rsid w:val="000A741D"/>
    <w:rsid w:val="000A75B6"/>
    <w:rsid w:val="000A79E5"/>
    <w:rsid w:val="000A7CCC"/>
    <w:rsid w:val="000B013A"/>
    <w:rsid w:val="000B0414"/>
    <w:rsid w:val="000B084F"/>
    <w:rsid w:val="000B0FA1"/>
    <w:rsid w:val="000B1148"/>
    <w:rsid w:val="000B1BC2"/>
    <w:rsid w:val="000B1D46"/>
    <w:rsid w:val="000B227C"/>
    <w:rsid w:val="000B2686"/>
    <w:rsid w:val="000B2866"/>
    <w:rsid w:val="000B2BF4"/>
    <w:rsid w:val="000B2DBB"/>
    <w:rsid w:val="000B2F76"/>
    <w:rsid w:val="000B30D0"/>
    <w:rsid w:val="000B3638"/>
    <w:rsid w:val="000B3681"/>
    <w:rsid w:val="000B3E6E"/>
    <w:rsid w:val="000B3F04"/>
    <w:rsid w:val="000B4D57"/>
    <w:rsid w:val="000B4D87"/>
    <w:rsid w:val="000B521B"/>
    <w:rsid w:val="000B5A9E"/>
    <w:rsid w:val="000B5CA5"/>
    <w:rsid w:val="000B5E31"/>
    <w:rsid w:val="000B611E"/>
    <w:rsid w:val="000B65DE"/>
    <w:rsid w:val="000B6D2F"/>
    <w:rsid w:val="000B6E96"/>
    <w:rsid w:val="000B7DBA"/>
    <w:rsid w:val="000C0290"/>
    <w:rsid w:val="000C038E"/>
    <w:rsid w:val="000C064F"/>
    <w:rsid w:val="000C1DF3"/>
    <w:rsid w:val="000C21CC"/>
    <w:rsid w:val="000C26A0"/>
    <w:rsid w:val="000C285D"/>
    <w:rsid w:val="000C29D9"/>
    <w:rsid w:val="000C2B12"/>
    <w:rsid w:val="000C2FB7"/>
    <w:rsid w:val="000C354F"/>
    <w:rsid w:val="000C362E"/>
    <w:rsid w:val="000C3833"/>
    <w:rsid w:val="000C3D46"/>
    <w:rsid w:val="000C3F82"/>
    <w:rsid w:val="000C407A"/>
    <w:rsid w:val="000C43F5"/>
    <w:rsid w:val="000C4623"/>
    <w:rsid w:val="000C4745"/>
    <w:rsid w:val="000C492B"/>
    <w:rsid w:val="000C49FB"/>
    <w:rsid w:val="000C4C48"/>
    <w:rsid w:val="000C4F4B"/>
    <w:rsid w:val="000C5769"/>
    <w:rsid w:val="000C57BD"/>
    <w:rsid w:val="000C5986"/>
    <w:rsid w:val="000C5AC7"/>
    <w:rsid w:val="000C5CF5"/>
    <w:rsid w:val="000C5EFC"/>
    <w:rsid w:val="000C6228"/>
    <w:rsid w:val="000C63D3"/>
    <w:rsid w:val="000C678A"/>
    <w:rsid w:val="000C6C6D"/>
    <w:rsid w:val="000C7903"/>
    <w:rsid w:val="000C7B01"/>
    <w:rsid w:val="000C7E4F"/>
    <w:rsid w:val="000D0009"/>
    <w:rsid w:val="000D0199"/>
    <w:rsid w:val="000D082A"/>
    <w:rsid w:val="000D083A"/>
    <w:rsid w:val="000D09A3"/>
    <w:rsid w:val="000D0CBB"/>
    <w:rsid w:val="000D0CC0"/>
    <w:rsid w:val="000D0FFC"/>
    <w:rsid w:val="000D1379"/>
    <w:rsid w:val="000D1387"/>
    <w:rsid w:val="000D192C"/>
    <w:rsid w:val="000D234C"/>
    <w:rsid w:val="000D2695"/>
    <w:rsid w:val="000D27C4"/>
    <w:rsid w:val="000D29C8"/>
    <w:rsid w:val="000D2C13"/>
    <w:rsid w:val="000D2E8C"/>
    <w:rsid w:val="000D3116"/>
    <w:rsid w:val="000D31BD"/>
    <w:rsid w:val="000D3872"/>
    <w:rsid w:val="000D3B25"/>
    <w:rsid w:val="000D3E12"/>
    <w:rsid w:val="000D4283"/>
    <w:rsid w:val="000D4FFD"/>
    <w:rsid w:val="000D532A"/>
    <w:rsid w:val="000D560E"/>
    <w:rsid w:val="000D58CC"/>
    <w:rsid w:val="000D5934"/>
    <w:rsid w:val="000D639C"/>
    <w:rsid w:val="000D663A"/>
    <w:rsid w:val="000D6781"/>
    <w:rsid w:val="000D67EE"/>
    <w:rsid w:val="000D68A8"/>
    <w:rsid w:val="000D6933"/>
    <w:rsid w:val="000D6D04"/>
    <w:rsid w:val="000D70FF"/>
    <w:rsid w:val="000D75BF"/>
    <w:rsid w:val="000D7761"/>
    <w:rsid w:val="000D7A7F"/>
    <w:rsid w:val="000E064B"/>
    <w:rsid w:val="000E0DDB"/>
    <w:rsid w:val="000E0F7D"/>
    <w:rsid w:val="000E1020"/>
    <w:rsid w:val="000E1228"/>
    <w:rsid w:val="000E16C5"/>
    <w:rsid w:val="000E188E"/>
    <w:rsid w:val="000E192F"/>
    <w:rsid w:val="000E1B71"/>
    <w:rsid w:val="000E1B75"/>
    <w:rsid w:val="000E22E5"/>
    <w:rsid w:val="000E2573"/>
    <w:rsid w:val="000E2779"/>
    <w:rsid w:val="000E2D81"/>
    <w:rsid w:val="000E315A"/>
    <w:rsid w:val="000E320A"/>
    <w:rsid w:val="000E343B"/>
    <w:rsid w:val="000E35FF"/>
    <w:rsid w:val="000E3B03"/>
    <w:rsid w:val="000E403B"/>
    <w:rsid w:val="000E4864"/>
    <w:rsid w:val="000E54F2"/>
    <w:rsid w:val="000E5991"/>
    <w:rsid w:val="000E5E44"/>
    <w:rsid w:val="000E5F92"/>
    <w:rsid w:val="000E6122"/>
    <w:rsid w:val="000E6598"/>
    <w:rsid w:val="000E65A6"/>
    <w:rsid w:val="000E65B7"/>
    <w:rsid w:val="000E6688"/>
    <w:rsid w:val="000E6738"/>
    <w:rsid w:val="000E67F8"/>
    <w:rsid w:val="000E6C1B"/>
    <w:rsid w:val="000E6FCD"/>
    <w:rsid w:val="000E7856"/>
    <w:rsid w:val="000E7C02"/>
    <w:rsid w:val="000F0375"/>
    <w:rsid w:val="000F08B5"/>
    <w:rsid w:val="000F0AB2"/>
    <w:rsid w:val="000F1B59"/>
    <w:rsid w:val="000F1E1C"/>
    <w:rsid w:val="000F24BE"/>
    <w:rsid w:val="000F24FB"/>
    <w:rsid w:val="000F2F7B"/>
    <w:rsid w:val="000F2FFE"/>
    <w:rsid w:val="000F351B"/>
    <w:rsid w:val="000F3999"/>
    <w:rsid w:val="000F400A"/>
    <w:rsid w:val="000F4D41"/>
    <w:rsid w:val="000F5067"/>
    <w:rsid w:val="000F5162"/>
    <w:rsid w:val="000F516E"/>
    <w:rsid w:val="000F544E"/>
    <w:rsid w:val="000F581B"/>
    <w:rsid w:val="000F5FC7"/>
    <w:rsid w:val="000F60FD"/>
    <w:rsid w:val="000F65B0"/>
    <w:rsid w:val="000F6868"/>
    <w:rsid w:val="000F785D"/>
    <w:rsid w:val="000F7B72"/>
    <w:rsid w:val="00100418"/>
    <w:rsid w:val="00100738"/>
    <w:rsid w:val="00100AAE"/>
    <w:rsid w:val="00101067"/>
    <w:rsid w:val="00101081"/>
    <w:rsid w:val="0010144E"/>
    <w:rsid w:val="00101F4D"/>
    <w:rsid w:val="0010232A"/>
    <w:rsid w:val="00102546"/>
    <w:rsid w:val="001025B0"/>
    <w:rsid w:val="00102605"/>
    <w:rsid w:val="001026E6"/>
    <w:rsid w:val="00102AA5"/>
    <w:rsid w:val="00102B45"/>
    <w:rsid w:val="00102B61"/>
    <w:rsid w:val="00103245"/>
    <w:rsid w:val="0010326F"/>
    <w:rsid w:val="001036E1"/>
    <w:rsid w:val="00103BB6"/>
    <w:rsid w:val="0010449C"/>
    <w:rsid w:val="00104724"/>
    <w:rsid w:val="00104CEC"/>
    <w:rsid w:val="00104D1B"/>
    <w:rsid w:val="001052D7"/>
    <w:rsid w:val="00105BB2"/>
    <w:rsid w:val="00106337"/>
    <w:rsid w:val="0010644E"/>
    <w:rsid w:val="00106965"/>
    <w:rsid w:val="00106C85"/>
    <w:rsid w:val="00106FE1"/>
    <w:rsid w:val="0010702E"/>
    <w:rsid w:val="001073DF"/>
    <w:rsid w:val="001077E4"/>
    <w:rsid w:val="00107C1A"/>
    <w:rsid w:val="00107EAC"/>
    <w:rsid w:val="00110089"/>
    <w:rsid w:val="00110172"/>
    <w:rsid w:val="0011041B"/>
    <w:rsid w:val="0011087A"/>
    <w:rsid w:val="00110F47"/>
    <w:rsid w:val="00111258"/>
    <w:rsid w:val="00111348"/>
    <w:rsid w:val="00111369"/>
    <w:rsid w:val="001113B1"/>
    <w:rsid w:val="00111637"/>
    <w:rsid w:val="0011185C"/>
    <w:rsid w:val="00111C17"/>
    <w:rsid w:val="00111E9C"/>
    <w:rsid w:val="0011268B"/>
    <w:rsid w:val="001127E9"/>
    <w:rsid w:val="0011281F"/>
    <w:rsid w:val="00112B95"/>
    <w:rsid w:val="00112C68"/>
    <w:rsid w:val="00112D19"/>
    <w:rsid w:val="001131B3"/>
    <w:rsid w:val="0011343C"/>
    <w:rsid w:val="00113770"/>
    <w:rsid w:val="001139C5"/>
    <w:rsid w:val="00113E90"/>
    <w:rsid w:val="00113ED5"/>
    <w:rsid w:val="00114363"/>
    <w:rsid w:val="00114616"/>
    <w:rsid w:val="00114B51"/>
    <w:rsid w:val="00114F3B"/>
    <w:rsid w:val="00115771"/>
    <w:rsid w:val="00115774"/>
    <w:rsid w:val="00115FE6"/>
    <w:rsid w:val="0011621E"/>
    <w:rsid w:val="001164B2"/>
    <w:rsid w:val="00116559"/>
    <w:rsid w:val="0011674E"/>
    <w:rsid w:val="00116F20"/>
    <w:rsid w:val="00116F99"/>
    <w:rsid w:val="001170E5"/>
    <w:rsid w:val="00117E34"/>
    <w:rsid w:val="0012084C"/>
    <w:rsid w:val="00120AE3"/>
    <w:rsid w:val="00120CB2"/>
    <w:rsid w:val="0012164E"/>
    <w:rsid w:val="00121FEE"/>
    <w:rsid w:val="0012245D"/>
    <w:rsid w:val="00122530"/>
    <w:rsid w:val="0012260E"/>
    <w:rsid w:val="00122D97"/>
    <w:rsid w:val="00123139"/>
    <w:rsid w:val="001234A6"/>
    <w:rsid w:val="0012369F"/>
    <w:rsid w:val="00123F66"/>
    <w:rsid w:val="0012405C"/>
    <w:rsid w:val="00124247"/>
    <w:rsid w:val="001242F4"/>
    <w:rsid w:val="0012442D"/>
    <w:rsid w:val="001245B3"/>
    <w:rsid w:val="00124B7E"/>
    <w:rsid w:val="00124E5E"/>
    <w:rsid w:val="00124FB0"/>
    <w:rsid w:val="00125136"/>
    <w:rsid w:val="00125A39"/>
    <w:rsid w:val="00125E51"/>
    <w:rsid w:val="0012602F"/>
    <w:rsid w:val="0012644D"/>
    <w:rsid w:val="00126686"/>
    <w:rsid w:val="00126834"/>
    <w:rsid w:val="00126CE5"/>
    <w:rsid w:val="0012715E"/>
    <w:rsid w:val="001272CF"/>
    <w:rsid w:val="00127540"/>
    <w:rsid w:val="00127751"/>
    <w:rsid w:val="0013002D"/>
    <w:rsid w:val="00130148"/>
    <w:rsid w:val="001304BC"/>
    <w:rsid w:val="0013097A"/>
    <w:rsid w:val="00130AE3"/>
    <w:rsid w:val="00130D76"/>
    <w:rsid w:val="0013123D"/>
    <w:rsid w:val="0013138B"/>
    <w:rsid w:val="00131773"/>
    <w:rsid w:val="00131A38"/>
    <w:rsid w:val="00131B0E"/>
    <w:rsid w:val="001321B3"/>
    <w:rsid w:val="001324A3"/>
    <w:rsid w:val="00132926"/>
    <w:rsid w:val="00132955"/>
    <w:rsid w:val="00132CB3"/>
    <w:rsid w:val="0013308A"/>
    <w:rsid w:val="0013395A"/>
    <w:rsid w:val="00133ECD"/>
    <w:rsid w:val="00134565"/>
    <w:rsid w:val="00134672"/>
    <w:rsid w:val="00134C26"/>
    <w:rsid w:val="00134D82"/>
    <w:rsid w:val="00134DEE"/>
    <w:rsid w:val="001350E8"/>
    <w:rsid w:val="001353BB"/>
    <w:rsid w:val="0013581E"/>
    <w:rsid w:val="00135B43"/>
    <w:rsid w:val="00135F28"/>
    <w:rsid w:val="00136082"/>
    <w:rsid w:val="00136191"/>
    <w:rsid w:val="00136334"/>
    <w:rsid w:val="001363E8"/>
    <w:rsid w:val="00136896"/>
    <w:rsid w:val="00136D0F"/>
    <w:rsid w:val="001370FE"/>
    <w:rsid w:val="001373C2"/>
    <w:rsid w:val="001373EE"/>
    <w:rsid w:val="00137769"/>
    <w:rsid w:val="001377F0"/>
    <w:rsid w:val="001378B8"/>
    <w:rsid w:val="00137A4C"/>
    <w:rsid w:val="00137B51"/>
    <w:rsid w:val="00140171"/>
    <w:rsid w:val="00140182"/>
    <w:rsid w:val="001402AA"/>
    <w:rsid w:val="00140518"/>
    <w:rsid w:val="001405F8"/>
    <w:rsid w:val="00140969"/>
    <w:rsid w:val="00140B19"/>
    <w:rsid w:val="00140F03"/>
    <w:rsid w:val="00141925"/>
    <w:rsid w:val="00141DF1"/>
    <w:rsid w:val="00141EA4"/>
    <w:rsid w:val="00142139"/>
    <w:rsid w:val="001422E9"/>
    <w:rsid w:val="001424DF"/>
    <w:rsid w:val="00142B00"/>
    <w:rsid w:val="00142E01"/>
    <w:rsid w:val="00142FA5"/>
    <w:rsid w:val="0014303F"/>
    <w:rsid w:val="001433F8"/>
    <w:rsid w:val="00143405"/>
    <w:rsid w:val="0014362A"/>
    <w:rsid w:val="00143635"/>
    <w:rsid w:val="0014377F"/>
    <w:rsid w:val="0014383D"/>
    <w:rsid w:val="00143B94"/>
    <w:rsid w:val="00143C9C"/>
    <w:rsid w:val="00144119"/>
    <w:rsid w:val="00144493"/>
    <w:rsid w:val="0014482F"/>
    <w:rsid w:val="00144A42"/>
    <w:rsid w:val="00144C3F"/>
    <w:rsid w:val="00144DAD"/>
    <w:rsid w:val="0014534B"/>
    <w:rsid w:val="001454BC"/>
    <w:rsid w:val="00145C84"/>
    <w:rsid w:val="0014615C"/>
    <w:rsid w:val="001462F5"/>
    <w:rsid w:val="0014657E"/>
    <w:rsid w:val="00146680"/>
    <w:rsid w:val="00146784"/>
    <w:rsid w:val="00146C42"/>
    <w:rsid w:val="001472F9"/>
    <w:rsid w:val="0014744B"/>
    <w:rsid w:val="00147A19"/>
    <w:rsid w:val="00150128"/>
    <w:rsid w:val="00150320"/>
    <w:rsid w:val="0015057E"/>
    <w:rsid w:val="00150735"/>
    <w:rsid w:val="001508B7"/>
    <w:rsid w:val="001508D2"/>
    <w:rsid w:val="00150BFD"/>
    <w:rsid w:val="00151440"/>
    <w:rsid w:val="001516B9"/>
    <w:rsid w:val="00151AEB"/>
    <w:rsid w:val="00151BCA"/>
    <w:rsid w:val="00151EE4"/>
    <w:rsid w:val="00151FB4"/>
    <w:rsid w:val="0015201C"/>
    <w:rsid w:val="0015202F"/>
    <w:rsid w:val="00152211"/>
    <w:rsid w:val="00152968"/>
    <w:rsid w:val="00152E1A"/>
    <w:rsid w:val="00153155"/>
    <w:rsid w:val="00153179"/>
    <w:rsid w:val="001532D9"/>
    <w:rsid w:val="00153B92"/>
    <w:rsid w:val="00153CEF"/>
    <w:rsid w:val="00153E70"/>
    <w:rsid w:val="00153FFF"/>
    <w:rsid w:val="00154202"/>
    <w:rsid w:val="0015433F"/>
    <w:rsid w:val="00154831"/>
    <w:rsid w:val="00154BB7"/>
    <w:rsid w:val="00155198"/>
    <w:rsid w:val="001552A5"/>
    <w:rsid w:val="001553DD"/>
    <w:rsid w:val="00155C29"/>
    <w:rsid w:val="00155EB3"/>
    <w:rsid w:val="00156614"/>
    <w:rsid w:val="00156933"/>
    <w:rsid w:val="00157A3D"/>
    <w:rsid w:val="00157C8C"/>
    <w:rsid w:val="00157CB1"/>
    <w:rsid w:val="00157F2F"/>
    <w:rsid w:val="001600FE"/>
    <w:rsid w:val="001602DF"/>
    <w:rsid w:val="0016180A"/>
    <w:rsid w:val="00161910"/>
    <w:rsid w:val="00161CC0"/>
    <w:rsid w:val="00161DB5"/>
    <w:rsid w:val="00161F48"/>
    <w:rsid w:val="00162372"/>
    <w:rsid w:val="00162453"/>
    <w:rsid w:val="001627B4"/>
    <w:rsid w:val="00162B08"/>
    <w:rsid w:val="00162F57"/>
    <w:rsid w:val="00163066"/>
    <w:rsid w:val="00163F3C"/>
    <w:rsid w:val="00164015"/>
    <w:rsid w:val="00164490"/>
    <w:rsid w:val="00164558"/>
    <w:rsid w:val="00164803"/>
    <w:rsid w:val="00165011"/>
    <w:rsid w:val="001656AC"/>
    <w:rsid w:val="001657A3"/>
    <w:rsid w:val="00165969"/>
    <w:rsid w:val="00165B4C"/>
    <w:rsid w:val="00165CE3"/>
    <w:rsid w:val="00166705"/>
    <w:rsid w:val="0016683A"/>
    <w:rsid w:val="00166DB0"/>
    <w:rsid w:val="00166FAE"/>
    <w:rsid w:val="0016707A"/>
    <w:rsid w:val="001670BA"/>
    <w:rsid w:val="001673C6"/>
    <w:rsid w:val="00167479"/>
    <w:rsid w:val="00167C01"/>
    <w:rsid w:val="00167DB0"/>
    <w:rsid w:val="00170726"/>
    <w:rsid w:val="00170ABA"/>
    <w:rsid w:val="00170B42"/>
    <w:rsid w:val="00170E06"/>
    <w:rsid w:val="00170F27"/>
    <w:rsid w:val="001712B6"/>
    <w:rsid w:val="00171912"/>
    <w:rsid w:val="0017195A"/>
    <w:rsid w:val="00171AF5"/>
    <w:rsid w:val="00172244"/>
    <w:rsid w:val="00172C4E"/>
    <w:rsid w:val="001732B6"/>
    <w:rsid w:val="00173853"/>
    <w:rsid w:val="00173EFF"/>
    <w:rsid w:val="0017557F"/>
    <w:rsid w:val="00175AA7"/>
    <w:rsid w:val="00175D07"/>
    <w:rsid w:val="00175E86"/>
    <w:rsid w:val="00175F40"/>
    <w:rsid w:val="0017608C"/>
    <w:rsid w:val="00176547"/>
    <w:rsid w:val="00177012"/>
    <w:rsid w:val="00177184"/>
    <w:rsid w:val="0017733C"/>
    <w:rsid w:val="00177513"/>
    <w:rsid w:val="00177682"/>
    <w:rsid w:val="0017786A"/>
    <w:rsid w:val="001778CA"/>
    <w:rsid w:val="001779BB"/>
    <w:rsid w:val="00177A3A"/>
    <w:rsid w:val="00177C92"/>
    <w:rsid w:val="00177EBB"/>
    <w:rsid w:val="00177F60"/>
    <w:rsid w:val="00180036"/>
    <w:rsid w:val="00180918"/>
    <w:rsid w:val="001809DC"/>
    <w:rsid w:val="00180B51"/>
    <w:rsid w:val="00180E35"/>
    <w:rsid w:val="00181C64"/>
    <w:rsid w:val="00181DAC"/>
    <w:rsid w:val="00181E92"/>
    <w:rsid w:val="00182062"/>
    <w:rsid w:val="0018212A"/>
    <w:rsid w:val="0018268C"/>
    <w:rsid w:val="00182AB5"/>
    <w:rsid w:val="00183518"/>
    <w:rsid w:val="00183B78"/>
    <w:rsid w:val="00183BF3"/>
    <w:rsid w:val="00183C18"/>
    <w:rsid w:val="00183EE3"/>
    <w:rsid w:val="00183F8E"/>
    <w:rsid w:val="00184557"/>
    <w:rsid w:val="00184953"/>
    <w:rsid w:val="00184B70"/>
    <w:rsid w:val="00185163"/>
    <w:rsid w:val="001856C9"/>
    <w:rsid w:val="001857AB"/>
    <w:rsid w:val="00185875"/>
    <w:rsid w:val="00185BBF"/>
    <w:rsid w:val="00185D61"/>
    <w:rsid w:val="00186530"/>
    <w:rsid w:val="001867A9"/>
    <w:rsid w:val="0018694E"/>
    <w:rsid w:val="00186D30"/>
    <w:rsid w:val="001871B5"/>
    <w:rsid w:val="0018724D"/>
    <w:rsid w:val="00187414"/>
    <w:rsid w:val="0018799D"/>
    <w:rsid w:val="00187D07"/>
    <w:rsid w:val="0019018A"/>
    <w:rsid w:val="0019025A"/>
    <w:rsid w:val="00190285"/>
    <w:rsid w:val="00190865"/>
    <w:rsid w:val="001909AE"/>
    <w:rsid w:val="00190A0A"/>
    <w:rsid w:val="00190B4F"/>
    <w:rsid w:val="00190C0C"/>
    <w:rsid w:val="00190D30"/>
    <w:rsid w:val="00190FD7"/>
    <w:rsid w:val="0019128D"/>
    <w:rsid w:val="00191894"/>
    <w:rsid w:val="00191D21"/>
    <w:rsid w:val="0019205D"/>
    <w:rsid w:val="0019218F"/>
    <w:rsid w:val="00192601"/>
    <w:rsid w:val="001928DC"/>
    <w:rsid w:val="00192D57"/>
    <w:rsid w:val="00192D5A"/>
    <w:rsid w:val="001934ED"/>
    <w:rsid w:val="0019393B"/>
    <w:rsid w:val="00193A2F"/>
    <w:rsid w:val="00193CD2"/>
    <w:rsid w:val="001943F4"/>
    <w:rsid w:val="001945BF"/>
    <w:rsid w:val="0019483C"/>
    <w:rsid w:val="00194840"/>
    <w:rsid w:val="001948EF"/>
    <w:rsid w:val="00194AB6"/>
    <w:rsid w:val="001955F3"/>
    <w:rsid w:val="00195C25"/>
    <w:rsid w:val="00195C7D"/>
    <w:rsid w:val="00195EAF"/>
    <w:rsid w:val="00195FA6"/>
    <w:rsid w:val="00196030"/>
    <w:rsid w:val="00196354"/>
    <w:rsid w:val="001967AD"/>
    <w:rsid w:val="001968BA"/>
    <w:rsid w:val="001968DD"/>
    <w:rsid w:val="00196B93"/>
    <w:rsid w:val="00196D89"/>
    <w:rsid w:val="00196FC1"/>
    <w:rsid w:val="00196FEA"/>
    <w:rsid w:val="00197547"/>
    <w:rsid w:val="001975E7"/>
    <w:rsid w:val="00197D40"/>
    <w:rsid w:val="001A0276"/>
    <w:rsid w:val="001A08CE"/>
    <w:rsid w:val="001A09F8"/>
    <w:rsid w:val="001A1130"/>
    <w:rsid w:val="001A12E9"/>
    <w:rsid w:val="001A13AF"/>
    <w:rsid w:val="001A13DB"/>
    <w:rsid w:val="001A15F4"/>
    <w:rsid w:val="001A177D"/>
    <w:rsid w:val="001A186A"/>
    <w:rsid w:val="001A1C3C"/>
    <w:rsid w:val="001A219F"/>
    <w:rsid w:val="001A21BE"/>
    <w:rsid w:val="001A25DB"/>
    <w:rsid w:val="001A2A46"/>
    <w:rsid w:val="001A2BC2"/>
    <w:rsid w:val="001A302D"/>
    <w:rsid w:val="001A30B4"/>
    <w:rsid w:val="001A3425"/>
    <w:rsid w:val="001A36E4"/>
    <w:rsid w:val="001A3AE4"/>
    <w:rsid w:val="001A44E6"/>
    <w:rsid w:val="001A4522"/>
    <w:rsid w:val="001A457C"/>
    <w:rsid w:val="001A459D"/>
    <w:rsid w:val="001A49DB"/>
    <w:rsid w:val="001A4A38"/>
    <w:rsid w:val="001A4CAD"/>
    <w:rsid w:val="001A5359"/>
    <w:rsid w:val="001A535B"/>
    <w:rsid w:val="001A5377"/>
    <w:rsid w:val="001A56B9"/>
    <w:rsid w:val="001A56D3"/>
    <w:rsid w:val="001A6EFF"/>
    <w:rsid w:val="001A78D5"/>
    <w:rsid w:val="001A7963"/>
    <w:rsid w:val="001A7AA4"/>
    <w:rsid w:val="001A7C62"/>
    <w:rsid w:val="001A7C8B"/>
    <w:rsid w:val="001B0336"/>
    <w:rsid w:val="001B0676"/>
    <w:rsid w:val="001B06A0"/>
    <w:rsid w:val="001B088A"/>
    <w:rsid w:val="001B0D22"/>
    <w:rsid w:val="001B14B5"/>
    <w:rsid w:val="001B1879"/>
    <w:rsid w:val="001B1F59"/>
    <w:rsid w:val="001B20A7"/>
    <w:rsid w:val="001B2125"/>
    <w:rsid w:val="001B219F"/>
    <w:rsid w:val="001B2383"/>
    <w:rsid w:val="001B249F"/>
    <w:rsid w:val="001B263D"/>
    <w:rsid w:val="001B288E"/>
    <w:rsid w:val="001B30DB"/>
    <w:rsid w:val="001B3283"/>
    <w:rsid w:val="001B3507"/>
    <w:rsid w:val="001B3BA4"/>
    <w:rsid w:val="001B3D3E"/>
    <w:rsid w:val="001B3F58"/>
    <w:rsid w:val="001B4008"/>
    <w:rsid w:val="001B42E4"/>
    <w:rsid w:val="001B43B0"/>
    <w:rsid w:val="001B4605"/>
    <w:rsid w:val="001B4818"/>
    <w:rsid w:val="001B4A94"/>
    <w:rsid w:val="001B50AD"/>
    <w:rsid w:val="001B52B7"/>
    <w:rsid w:val="001B5332"/>
    <w:rsid w:val="001B5A00"/>
    <w:rsid w:val="001B5A77"/>
    <w:rsid w:val="001B5E83"/>
    <w:rsid w:val="001B63DA"/>
    <w:rsid w:val="001B6796"/>
    <w:rsid w:val="001B69C3"/>
    <w:rsid w:val="001B6EB3"/>
    <w:rsid w:val="001B76F4"/>
    <w:rsid w:val="001B7A86"/>
    <w:rsid w:val="001C02B5"/>
    <w:rsid w:val="001C0614"/>
    <w:rsid w:val="001C06ED"/>
    <w:rsid w:val="001C077B"/>
    <w:rsid w:val="001C0DD4"/>
    <w:rsid w:val="001C119E"/>
    <w:rsid w:val="001C12CF"/>
    <w:rsid w:val="001C16D0"/>
    <w:rsid w:val="001C1FF0"/>
    <w:rsid w:val="001C2088"/>
    <w:rsid w:val="001C22E5"/>
    <w:rsid w:val="001C22FA"/>
    <w:rsid w:val="001C256C"/>
    <w:rsid w:val="001C2CE4"/>
    <w:rsid w:val="001C3116"/>
    <w:rsid w:val="001C33C7"/>
    <w:rsid w:val="001C3C16"/>
    <w:rsid w:val="001C3CAB"/>
    <w:rsid w:val="001C3D24"/>
    <w:rsid w:val="001C3D5C"/>
    <w:rsid w:val="001C42AC"/>
    <w:rsid w:val="001C4501"/>
    <w:rsid w:val="001C4635"/>
    <w:rsid w:val="001C5D00"/>
    <w:rsid w:val="001C5DA6"/>
    <w:rsid w:val="001C5E4D"/>
    <w:rsid w:val="001C66CB"/>
    <w:rsid w:val="001C6A46"/>
    <w:rsid w:val="001C6C91"/>
    <w:rsid w:val="001C6EDD"/>
    <w:rsid w:val="001C737F"/>
    <w:rsid w:val="001C744A"/>
    <w:rsid w:val="001C7455"/>
    <w:rsid w:val="001C7655"/>
    <w:rsid w:val="001C7944"/>
    <w:rsid w:val="001C7F18"/>
    <w:rsid w:val="001D0881"/>
    <w:rsid w:val="001D12A0"/>
    <w:rsid w:val="001D14AB"/>
    <w:rsid w:val="001D19AD"/>
    <w:rsid w:val="001D29D0"/>
    <w:rsid w:val="001D2BF4"/>
    <w:rsid w:val="001D2D3B"/>
    <w:rsid w:val="001D2EC8"/>
    <w:rsid w:val="001D3128"/>
    <w:rsid w:val="001D337D"/>
    <w:rsid w:val="001D3589"/>
    <w:rsid w:val="001D38BC"/>
    <w:rsid w:val="001D38FD"/>
    <w:rsid w:val="001D3A44"/>
    <w:rsid w:val="001D3D96"/>
    <w:rsid w:val="001D44AD"/>
    <w:rsid w:val="001D4527"/>
    <w:rsid w:val="001D4D8A"/>
    <w:rsid w:val="001D52D0"/>
    <w:rsid w:val="001D58D8"/>
    <w:rsid w:val="001D5C89"/>
    <w:rsid w:val="001D6500"/>
    <w:rsid w:val="001D6AA0"/>
    <w:rsid w:val="001D6EA4"/>
    <w:rsid w:val="001D709F"/>
    <w:rsid w:val="001D786C"/>
    <w:rsid w:val="001D7A0D"/>
    <w:rsid w:val="001D7E63"/>
    <w:rsid w:val="001E0B1F"/>
    <w:rsid w:val="001E0B98"/>
    <w:rsid w:val="001E0C0D"/>
    <w:rsid w:val="001E0D09"/>
    <w:rsid w:val="001E104B"/>
    <w:rsid w:val="001E118E"/>
    <w:rsid w:val="001E12E1"/>
    <w:rsid w:val="001E1435"/>
    <w:rsid w:val="001E1A37"/>
    <w:rsid w:val="001E1B50"/>
    <w:rsid w:val="001E1EA4"/>
    <w:rsid w:val="001E2580"/>
    <w:rsid w:val="001E2679"/>
    <w:rsid w:val="001E2CEE"/>
    <w:rsid w:val="001E2DDD"/>
    <w:rsid w:val="001E3445"/>
    <w:rsid w:val="001E3FAD"/>
    <w:rsid w:val="001E4311"/>
    <w:rsid w:val="001E43D6"/>
    <w:rsid w:val="001E4876"/>
    <w:rsid w:val="001E49B5"/>
    <w:rsid w:val="001E4B68"/>
    <w:rsid w:val="001E4C35"/>
    <w:rsid w:val="001E4C54"/>
    <w:rsid w:val="001E4F64"/>
    <w:rsid w:val="001E53AA"/>
    <w:rsid w:val="001E54BA"/>
    <w:rsid w:val="001E5507"/>
    <w:rsid w:val="001E58B8"/>
    <w:rsid w:val="001E5B95"/>
    <w:rsid w:val="001E6018"/>
    <w:rsid w:val="001E62AE"/>
    <w:rsid w:val="001E6343"/>
    <w:rsid w:val="001E6AD9"/>
    <w:rsid w:val="001E6BDA"/>
    <w:rsid w:val="001E6EC7"/>
    <w:rsid w:val="001E6F84"/>
    <w:rsid w:val="001E70C3"/>
    <w:rsid w:val="001E7675"/>
    <w:rsid w:val="001E79E4"/>
    <w:rsid w:val="001E7A69"/>
    <w:rsid w:val="001E7BA8"/>
    <w:rsid w:val="001E7C8B"/>
    <w:rsid w:val="001E7D72"/>
    <w:rsid w:val="001F0336"/>
    <w:rsid w:val="001F09CD"/>
    <w:rsid w:val="001F0EE8"/>
    <w:rsid w:val="001F1896"/>
    <w:rsid w:val="001F1FC8"/>
    <w:rsid w:val="001F2435"/>
    <w:rsid w:val="001F2471"/>
    <w:rsid w:val="001F25C5"/>
    <w:rsid w:val="001F279F"/>
    <w:rsid w:val="001F2981"/>
    <w:rsid w:val="001F2CC8"/>
    <w:rsid w:val="001F2E4D"/>
    <w:rsid w:val="001F30B4"/>
    <w:rsid w:val="001F3176"/>
    <w:rsid w:val="001F3398"/>
    <w:rsid w:val="001F344F"/>
    <w:rsid w:val="001F3573"/>
    <w:rsid w:val="001F3656"/>
    <w:rsid w:val="001F38E0"/>
    <w:rsid w:val="001F3C59"/>
    <w:rsid w:val="001F4E4A"/>
    <w:rsid w:val="001F4EAF"/>
    <w:rsid w:val="001F5921"/>
    <w:rsid w:val="001F59E3"/>
    <w:rsid w:val="001F5ABB"/>
    <w:rsid w:val="001F5C99"/>
    <w:rsid w:val="001F5D24"/>
    <w:rsid w:val="001F5DE7"/>
    <w:rsid w:val="001F5EC6"/>
    <w:rsid w:val="001F6080"/>
    <w:rsid w:val="001F637A"/>
    <w:rsid w:val="001F65E1"/>
    <w:rsid w:val="001F676E"/>
    <w:rsid w:val="001F6B22"/>
    <w:rsid w:val="001F6BD0"/>
    <w:rsid w:val="001F6C8C"/>
    <w:rsid w:val="001F7252"/>
    <w:rsid w:val="001F78D2"/>
    <w:rsid w:val="001F7B27"/>
    <w:rsid w:val="001F7BF7"/>
    <w:rsid w:val="00200951"/>
    <w:rsid w:val="00200A7C"/>
    <w:rsid w:val="00200F23"/>
    <w:rsid w:val="002010BB"/>
    <w:rsid w:val="002016B2"/>
    <w:rsid w:val="00201DA9"/>
    <w:rsid w:val="00201FBB"/>
    <w:rsid w:val="00202453"/>
    <w:rsid w:val="00202539"/>
    <w:rsid w:val="0020257B"/>
    <w:rsid w:val="00202930"/>
    <w:rsid w:val="00202DBF"/>
    <w:rsid w:val="00203022"/>
    <w:rsid w:val="00203098"/>
    <w:rsid w:val="002034C9"/>
    <w:rsid w:val="00203E63"/>
    <w:rsid w:val="00204087"/>
    <w:rsid w:val="00204881"/>
    <w:rsid w:val="002052C7"/>
    <w:rsid w:val="00206279"/>
    <w:rsid w:val="00206B0C"/>
    <w:rsid w:val="00207092"/>
    <w:rsid w:val="002075F3"/>
    <w:rsid w:val="00207EA0"/>
    <w:rsid w:val="00207F08"/>
    <w:rsid w:val="00207FCE"/>
    <w:rsid w:val="002104CA"/>
    <w:rsid w:val="00210526"/>
    <w:rsid w:val="00210B7E"/>
    <w:rsid w:val="0021124A"/>
    <w:rsid w:val="002120D3"/>
    <w:rsid w:val="002124E8"/>
    <w:rsid w:val="00212C52"/>
    <w:rsid w:val="00213398"/>
    <w:rsid w:val="00213646"/>
    <w:rsid w:val="00213863"/>
    <w:rsid w:val="00213C5C"/>
    <w:rsid w:val="00213EAB"/>
    <w:rsid w:val="00215461"/>
    <w:rsid w:val="00215688"/>
    <w:rsid w:val="002156C6"/>
    <w:rsid w:val="00216968"/>
    <w:rsid w:val="002171D2"/>
    <w:rsid w:val="00217995"/>
    <w:rsid w:val="00217AF0"/>
    <w:rsid w:val="002203C6"/>
    <w:rsid w:val="00220747"/>
    <w:rsid w:val="00220ECA"/>
    <w:rsid w:val="00221A54"/>
    <w:rsid w:val="00221F97"/>
    <w:rsid w:val="002221BA"/>
    <w:rsid w:val="00222514"/>
    <w:rsid w:val="0022273C"/>
    <w:rsid w:val="00222C06"/>
    <w:rsid w:val="00222E68"/>
    <w:rsid w:val="0022374E"/>
    <w:rsid w:val="002238BF"/>
    <w:rsid w:val="0022399C"/>
    <w:rsid w:val="00223D3C"/>
    <w:rsid w:val="00223F23"/>
    <w:rsid w:val="00224163"/>
    <w:rsid w:val="002241CE"/>
    <w:rsid w:val="0022433B"/>
    <w:rsid w:val="00224522"/>
    <w:rsid w:val="00225764"/>
    <w:rsid w:val="002257FD"/>
    <w:rsid w:val="002258A8"/>
    <w:rsid w:val="002258E4"/>
    <w:rsid w:val="00225DEA"/>
    <w:rsid w:val="00225EDB"/>
    <w:rsid w:val="0022624D"/>
    <w:rsid w:val="00226364"/>
    <w:rsid w:val="00226871"/>
    <w:rsid w:val="00226E40"/>
    <w:rsid w:val="00226E60"/>
    <w:rsid w:val="00227028"/>
    <w:rsid w:val="002272F5"/>
    <w:rsid w:val="00227375"/>
    <w:rsid w:val="00227597"/>
    <w:rsid w:val="00227742"/>
    <w:rsid w:val="00227A13"/>
    <w:rsid w:val="00227AA5"/>
    <w:rsid w:val="00227B24"/>
    <w:rsid w:val="00227B93"/>
    <w:rsid w:val="00227C7D"/>
    <w:rsid w:val="00227E10"/>
    <w:rsid w:val="00230403"/>
    <w:rsid w:val="00230732"/>
    <w:rsid w:val="0023088B"/>
    <w:rsid w:val="00230A46"/>
    <w:rsid w:val="00230B0B"/>
    <w:rsid w:val="00230D92"/>
    <w:rsid w:val="00231160"/>
    <w:rsid w:val="00231169"/>
    <w:rsid w:val="002311D8"/>
    <w:rsid w:val="002314A3"/>
    <w:rsid w:val="002317A2"/>
    <w:rsid w:val="0023192D"/>
    <w:rsid w:val="0023197F"/>
    <w:rsid w:val="00231C13"/>
    <w:rsid w:val="00232030"/>
    <w:rsid w:val="00232153"/>
    <w:rsid w:val="002324AF"/>
    <w:rsid w:val="0023251C"/>
    <w:rsid w:val="002327D7"/>
    <w:rsid w:val="0023282A"/>
    <w:rsid w:val="00233051"/>
    <w:rsid w:val="00233949"/>
    <w:rsid w:val="00233A1B"/>
    <w:rsid w:val="00234067"/>
    <w:rsid w:val="002340B3"/>
    <w:rsid w:val="002340C6"/>
    <w:rsid w:val="002340D7"/>
    <w:rsid w:val="0023502E"/>
    <w:rsid w:val="002353D2"/>
    <w:rsid w:val="002355E4"/>
    <w:rsid w:val="0023573B"/>
    <w:rsid w:val="00235CA3"/>
    <w:rsid w:val="00235D6F"/>
    <w:rsid w:val="00235FDC"/>
    <w:rsid w:val="00236334"/>
    <w:rsid w:val="002364FB"/>
    <w:rsid w:val="00236D01"/>
    <w:rsid w:val="00236E05"/>
    <w:rsid w:val="00236FDA"/>
    <w:rsid w:val="00237435"/>
    <w:rsid w:val="00237A1E"/>
    <w:rsid w:val="00237CCD"/>
    <w:rsid w:val="00237EB1"/>
    <w:rsid w:val="00240086"/>
    <w:rsid w:val="0024074F"/>
    <w:rsid w:val="00240D80"/>
    <w:rsid w:val="00241079"/>
    <w:rsid w:val="0024133F"/>
    <w:rsid w:val="00241374"/>
    <w:rsid w:val="002413AF"/>
    <w:rsid w:val="00241603"/>
    <w:rsid w:val="00241E5C"/>
    <w:rsid w:val="00241EC4"/>
    <w:rsid w:val="00241FA7"/>
    <w:rsid w:val="002421B6"/>
    <w:rsid w:val="002421D4"/>
    <w:rsid w:val="002422BB"/>
    <w:rsid w:val="002427AB"/>
    <w:rsid w:val="00242AC2"/>
    <w:rsid w:val="00242B6E"/>
    <w:rsid w:val="00242BC9"/>
    <w:rsid w:val="00242C7F"/>
    <w:rsid w:val="00242F85"/>
    <w:rsid w:val="002430B2"/>
    <w:rsid w:val="002431D9"/>
    <w:rsid w:val="002437FD"/>
    <w:rsid w:val="0024384E"/>
    <w:rsid w:val="00243A67"/>
    <w:rsid w:val="0024418B"/>
    <w:rsid w:val="0024424A"/>
    <w:rsid w:val="00244345"/>
    <w:rsid w:val="002443F2"/>
    <w:rsid w:val="00244AE0"/>
    <w:rsid w:val="00244B12"/>
    <w:rsid w:val="00244D25"/>
    <w:rsid w:val="00244DE2"/>
    <w:rsid w:val="00245031"/>
    <w:rsid w:val="0024507C"/>
    <w:rsid w:val="00245687"/>
    <w:rsid w:val="0024597A"/>
    <w:rsid w:val="00246588"/>
    <w:rsid w:val="00246994"/>
    <w:rsid w:val="00246A43"/>
    <w:rsid w:val="00246EA8"/>
    <w:rsid w:val="002474B7"/>
    <w:rsid w:val="00247731"/>
    <w:rsid w:val="00247758"/>
    <w:rsid w:val="00247B32"/>
    <w:rsid w:val="00247DB4"/>
    <w:rsid w:val="00247EB3"/>
    <w:rsid w:val="00250853"/>
    <w:rsid w:val="00250B79"/>
    <w:rsid w:val="00250F9C"/>
    <w:rsid w:val="002510B5"/>
    <w:rsid w:val="00251307"/>
    <w:rsid w:val="0025146A"/>
    <w:rsid w:val="00251580"/>
    <w:rsid w:val="00251B2D"/>
    <w:rsid w:val="00251BB9"/>
    <w:rsid w:val="00251C65"/>
    <w:rsid w:val="00251D9C"/>
    <w:rsid w:val="00251DE2"/>
    <w:rsid w:val="00251FBE"/>
    <w:rsid w:val="00251FEC"/>
    <w:rsid w:val="002521D4"/>
    <w:rsid w:val="00252315"/>
    <w:rsid w:val="0025251B"/>
    <w:rsid w:val="002526C2"/>
    <w:rsid w:val="002526FE"/>
    <w:rsid w:val="00252974"/>
    <w:rsid w:val="00253275"/>
    <w:rsid w:val="002533ED"/>
    <w:rsid w:val="002537F3"/>
    <w:rsid w:val="00253969"/>
    <w:rsid w:val="00253DB3"/>
    <w:rsid w:val="0025473F"/>
    <w:rsid w:val="00254852"/>
    <w:rsid w:val="00254914"/>
    <w:rsid w:val="002553D6"/>
    <w:rsid w:val="0025566F"/>
    <w:rsid w:val="0025593A"/>
    <w:rsid w:val="00255F51"/>
    <w:rsid w:val="0025617F"/>
    <w:rsid w:val="00256231"/>
    <w:rsid w:val="00256238"/>
    <w:rsid w:val="0025623E"/>
    <w:rsid w:val="00256483"/>
    <w:rsid w:val="00256750"/>
    <w:rsid w:val="002569FA"/>
    <w:rsid w:val="00256B16"/>
    <w:rsid w:val="00256B22"/>
    <w:rsid w:val="00256C68"/>
    <w:rsid w:val="00257281"/>
    <w:rsid w:val="002575A2"/>
    <w:rsid w:val="0025773D"/>
    <w:rsid w:val="00257D72"/>
    <w:rsid w:val="002602EE"/>
    <w:rsid w:val="002602F6"/>
    <w:rsid w:val="00260733"/>
    <w:rsid w:val="0026078D"/>
    <w:rsid w:val="00260912"/>
    <w:rsid w:val="00260A9A"/>
    <w:rsid w:val="00260CE8"/>
    <w:rsid w:val="00261736"/>
    <w:rsid w:val="00261C53"/>
    <w:rsid w:val="00262142"/>
    <w:rsid w:val="00262195"/>
    <w:rsid w:val="00262D16"/>
    <w:rsid w:val="00262E81"/>
    <w:rsid w:val="00263123"/>
    <w:rsid w:val="002632A4"/>
    <w:rsid w:val="002635FD"/>
    <w:rsid w:val="00263828"/>
    <w:rsid w:val="00263E4A"/>
    <w:rsid w:val="00263F20"/>
    <w:rsid w:val="00263FE5"/>
    <w:rsid w:val="00264097"/>
    <w:rsid w:val="002640EB"/>
    <w:rsid w:val="002648B3"/>
    <w:rsid w:val="002648F4"/>
    <w:rsid w:val="00264968"/>
    <w:rsid w:val="0026497D"/>
    <w:rsid w:val="002649FC"/>
    <w:rsid w:val="00264C07"/>
    <w:rsid w:val="00264D23"/>
    <w:rsid w:val="00264F1B"/>
    <w:rsid w:val="00265151"/>
    <w:rsid w:val="0026528B"/>
    <w:rsid w:val="00265349"/>
    <w:rsid w:val="002653BD"/>
    <w:rsid w:val="00265568"/>
    <w:rsid w:val="00265987"/>
    <w:rsid w:val="002659EF"/>
    <w:rsid w:val="00265E7F"/>
    <w:rsid w:val="00266050"/>
    <w:rsid w:val="00266510"/>
    <w:rsid w:val="00266889"/>
    <w:rsid w:val="0026706D"/>
    <w:rsid w:val="002670BC"/>
    <w:rsid w:val="002671CA"/>
    <w:rsid w:val="00267595"/>
    <w:rsid w:val="002675AB"/>
    <w:rsid w:val="00267A6D"/>
    <w:rsid w:val="00270157"/>
    <w:rsid w:val="00270548"/>
    <w:rsid w:val="00270715"/>
    <w:rsid w:val="00270C21"/>
    <w:rsid w:val="00270D4E"/>
    <w:rsid w:val="00270F12"/>
    <w:rsid w:val="002710F7"/>
    <w:rsid w:val="00271816"/>
    <w:rsid w:val="00271C8D"/>
    <w:rsid w:val="0027278B"/>
    <w:rsid w:val="00272CD4"/>
    <w:rsid w:val="00273152"/>
    <w:rsid w:val="0027330B"/>
    <w:rsid w:val="002735C4"/>
    <w:rsid w:val="002738D6"/>
    <w:rsid w:val="002739D9"/>
    <w:rsid w:val="00273D83"/>
    <w:rsid w:val="00274374"/>
    <w:rsid w:val="00274B75"/>
    <w:rsid w:val="00274E7C"/>
    <w:rsid w:val="00274F25"/>
    <w:rsid w:val="0027507F"/>
    <w:rsid w:val="0027524A"/>
    <w:rsid w:val="0027562E"/>
    <w:rsid w:val="00275641"/>
    <w:rsid w:val="00275C32"/>
    <w:rsid w:val="0027652F"/>
    <w:rsid w:val="00276AC5"/>
    <w:rsid w:val="00276CDC"/>
    <w:rsid w:val="00276EC7"/>
    <w:rsid w:val="00277276"/>
    <w:rsid w:val="00277654"/>
    <w:rsid w:val="00277A7F"/>
    <w:rsid w:val="0028004A"/>
    <w:rsid w:val="00280096"/>
    <w:rsid w:val="0028010F"/>
    <w:rsid w:val="00280A54"/>
    <w:rsid w:val="00280A69"/>
    <w:rsid w:val="00280CD3"/>
    <w:rsid w:val="0028259E"/>
    <w:rsid w:val="00282944"/>
    <w:rsid w:val="002829E2"/>
    <w:rsid w:val="00282B3F"/>
    <w:rsid w:val="00282D4E"/>
    <w:rsid w:val="002830CE"/>
    <w:rsid w:val="002836AE"/>
    <w:rsid w:val="00283B9C"/>
    <w:rsid w:val="0028435D"/>
    <w:rsid w:val="002846C4"/>
    <w:rsid w:val="00284C00"/>
    <w:rsid w:val="00285448"/>
    <w:rsid w:val="00285E34"/>
    <w:rsid w:val="00286C0B"/>
    <w:rsid w:val="00286F47"/>
    <w:rsid w:val="0028714D"/>
    <w:rsid w:val="002877F6"/>
    <w:rsid w:val="00287C86"/>
    <w:rsid w:val="00287D79"/>
    <w:rsid w:val="00287E6C"/>
    <w:rsid w:val="0029027C"/>
    <w:rsid w:val="00290510"/>
    <w:rsid w:val="002905DE"/>
    <w:rsid w:val="002906F1"/>
    <w:rsid w:val="00290C93"/>
    <w:rsid w:val="00290EA2"/>
    <w:rsid w:val="00290FB6"/>
    <w:rsid w:val="00291C0A"/>
    <w:rsid w:val="002920B7"/>
    <w:rsid w:val="0029218B"/>
    <w:rsid w:val="00292952"/>
    <w:rsid w:val="00292A62"/>
    <w:rsid w:val="00292F6F"/>
    <w:rsid w:val="00292FBF"/>
    <w:rsid w:val="00293549"/>
    <w:rsid w:val="00293939"/>
    <w:rsid w:val="00293A75"/>
    <w:rsid w:val="00293AC0"/>
    <w:rsid w:val="00293F8B"/>
    <w:rsid w:val="00294249"/>
    <w:rsid w:val="00294310"/>
    <w:rsid w:val="002943C1"/>
    <w:rsid w:val="00294529"/>
    <w:rsid w:val="00294703"/>
    <w:rsid w:val="002947B9"/>
    <w:rsid w:val="0029480D"/>
    <w:rsid w:val="00294972"/>
    <w:rsid w:val="0029511C"/>
    <w:rsid w:val="0029512A"/>
    <w:rsid w:val="002953AB"/>
    <w:rsid w:val="002954A8"/>
    <w:rsid w:val="00295512"/>
    <w:rsid w:val="002955D5"/>
    <w:rsid w:val="0029568E"/>
    <w:rsid w:val="00295D58"/>
    <w:rsid w:val="00295D89"/>
    <w:rsid w:val="00295DEF"/>
    <w:rsid w:val="00295E72"/>
    <w:rsid w:val="00296378"/>
    <w:rsid w:val="002963E5"/>
    <w:rsid w:val="002966B8"/>
    <w:rsid w:val="00296710"/>
    <w:rsid w:val="00296891"/>
    <w:rsid w:val="0029693F"/>
    <w:rsid w:val="00296959"/>
    <w:rsid w:val="002973C0"/>
    <w:rsid w:val="00297A74"/>
    <w:rsid w:val="00297AB3"/>
    <w:rsid w:val="00297B24"/>
    <w:rsid w:val="00297DA8"/>
    <w:rsid w:val="002A01E0"/>
    <w:rsid w:val="002A04BB"/>
    <w:rsid w:val="002A0B1C"/>
    <w:rsid w:val="002A0E7E"/>
    <w:rsid w:val="002A0F57"/>
    <w:rsid w:val="002A1576"/>
    <w:rsid w:val="002A1C46"/>
    <w:rsid w:val="002A2615"/>
    <w:rsid w:val="002A2A93"/>
    <w:rsid w:val="002A2D96"/>
    <w:rsid w:val="002A3044"/>
    <w:rsid w:val="002A3276"/>
    <w:rsid w:val="002A34EB"/>
    <w:rsid w:val="002A3612"/>
    <w:rsid w:val="002A3699"/>
    <w:rsid w:val="002A3F8E"/>
    <w:rsid w:val="002A4559"/>
    <w:rsid w:val="002A455A"/>
    <w:rsid w:val="002A55BD"/>
    <w:rsid w:val="002A5B81"/>
    <w:rsid w:val="002A5DA0"/>
    <w:rsid w:val="002A617D"/>
    <w:rsid w:val="002A64B9"/>
    <w:rsid w:val="002A689B"/>
    <w:rsid w:val="002A6950"/>
    <w:rsid w:val="002A6959"/>
    <w:rsid w:val="002A6B9D"/>
    <w:rsid w:val="002A6F26"/>
    <w:rsid w:val="002A74E4"/>
    <w:rsid w:val="002A7BCF"/>
    <w:rsid w:val="002A7D1B"/>
    <w:rsid w:val="002A7D2B"/>
    <w:rsid w:val="002A7F88"/>
    <w:rsid w:val="002A7FAD"/>
    <w:rsid w:val="002B016E"/>
    <w:rsid w:val="002B071B"/>
    <w:rsid w:val="002B0B3B"/>
    <w:rsid w:val="002B0BC8"/>
    <w:rsid w:val="002B0C65"/>
    <w:rsid w:val="002B0F90"/>
    <w:rsid w:val="002B128F"/>
    <w:rsid w:val="002B141F"/>
    <w:rsid w:val="002B16E8"/>
    <w:rsid w:val="002B1771"/>
    <w:rsid w:val="002B1B69"/>
    <w:rsid w:val="002B1D2A"/>
    <w:rsid w:val="002B1ECA"/>
    <w:rsid w:val="002B226B"/>
    <w:rsid w:val="002B24A7"/>
    <w:rsid w:val="002B24F6"/>
    <w:rsid w:val="002B252B"/>
    <w:rsid w:val="002B2E89"/>
    <w:rsid w:val="002B30DA"/>
    <w:rsid w:val="002B3498"/>
    <w:rsid w:val="002B39E9"/>
    <w:rsid w:val="002B3C04"/>
    <w:rsid w:val="002B3C49"/>
    <w:rsid w:val="002B3E15"/>
    <w:rsid w:val="002B434E"/>
    <w:rsid w:val="002B4796"/>
    <w:rsid w:val="002B4956"/>
    <w:rsid w:val="002B4B79"/>
    <w:rsid w:val="002B4BB3"/>
    <w:rsid w:val="002B51AB"/>
    <w:rsid w:val="002B55F5"/>
    <w:rsid w:val="002B5613"/>
    <w:rsid w:val="002B5BE3"/>
    <w:rsid w:val="002B5E32"/>
    <w:rsid w:val="002B62BC"/>
    <w:rsid w:val="002B66BD"/>
    <w:rsid w:val="002B6B45"/>
    <w:rsid w:val="002B73B5"/>
    <w:rsid w:val="002B7582"/>
    <w:rsid w:val="002B7735"/>
    <w:rsid w:val="002B78A3"/>
    <w:rsid w:val="002B7F00"/>
    <w:rsid w:val="002C00C4"/>
    <w:rsid w:val="002C06B6"/>
    <w:rsid w:val="002C0B19"/>
    <w:rsid w:val="002C0B34"/>
    <w:rsid w:val="002C0CE3"/>
    <w:rsid w:val="002C0E89"/>
    <w:rsid w:val="002C1659"/>
    <w:rsid w:val="002C16FC"/>
    <w:rsid w:val="002C1A10"/>
    <w:rsid w:val="002C1DAC"/>
    <w:rsid w:val="002C1F2F"/>
    <w:rsid w:val="002C204F"/>
    <w:rsid w:val="002C20E4"/>
    <w:rsid w:val="002C2120"/>
    <w:rsid w:val="002C22DF"/>
    <w:rsid w:val="002C2435"/>
    <w:rsid w:val="002C2590"/>
    <w:rsid w:val="002C285D"/>
    <w:rsid w:val="002C2860"/>
    <w:rsid w:val="002C37AE"/>
    <w:rsid w:val="002C3ACE"/>
    <w:rsid w:val="002C3AF8"/>
    <w:rsid w:val="002C418D"/>
    <w:rsid w:val="002C4549"/>
    <w:rsid w:val="002C4578"/>
    <w:rsid w:val="002C4851"/>
    <w:rsid w:val="002C4C98"/>
    <w:rsid w:val="002C5019"/>
    <w:rsid w:val="002C52B0"/>
    <w:rsid w:val="002C53F0"/>
    <w:rsid w:val="002C5411"/>
    <w:rsid w:val="002C5983"/>
    <w:rsid w:val="002C5FED"/>
    <w:rsid w:val="002C6322"/>
    <w:rsid w:val="002C63E9"/>
    <w:rsid w:val="002C6553"/>
    <w:rsid w:val="002C6A8B"/>
    <w:rsid w:val="002C6E1D"/>
    <w:rsid w:val="002C703D"/>
    <w:rsid w:val="002C767C"/>
    <w:rsid w:val="002C7BA7"/>
    <w:rsid w:val="002C7D8A"/>
    <w:rsid w:val="002C7DB1"/>
    <w:rsid w:val="002C7E67"/>
    <w:rsid w:val="002D008B"/>
    <w:rsid w:val="002D023C"/>
    <w:rsid w:val="002D0633"/>
    <w:rsid w:val="002D0669"/>
    <w:rsid w:val="002D0796"/>
    <w:rsid w:val="002D084F"/>
    <w:rsid w:val="002D09BC"/>
    <w:rsid w:val="002D0BB7"/>
    <w:rsid w:val="002D0C90"/>
    <w:rsid w:val="002D0FE4"/>
    <w:rsid w:val="002D1087"/>
    <w:rsid w:val="002D146D"/>
    <w:rsid w:val="002D18DA"/>
    <w:rsid w:val="002D1916"/>
    <w:rsid w:val="002D22C1"/>
    <w:rsid w:val="002D2640"/>
    <w:rsid w:val="002D3355"/>
    <w:rsid w:val="002D39E0"/>
    <w:rsid w:val="002D3D31"/>
    <w:rsid w:val="002D3E38"/>
    <w:rsid w:val="002D3F08"/>
    <w:rsid w:val="002D3F14"/>
    <w:rsid w:val="002D487C"/>
    <w:rsid w:val="002D4B23"/>
    <w:rsid w:val="002D4F08"/>
    <w:rsid w:val="002D515D"/>
    <w:rsid w:val="002D51BD"/>
    <w:rsid w:val="002D526A"/>
    <w:rsid w:val="002D54FC"/>
    <w:rsid w:val="002D554A"/>
    <w:rsid w:val="002D5847"/>
    <w:rsid w:val="002D5DF9"/>
    <w:rsid w:val="002D5E77"/>
    <w:rsid w:val="002D65B5"/>
    <w:rsid w:val="002D6706"/>
    <w:rsid w:val="002D6B73"/>
    <w:rsid w:val="002D6D29"/>
    <w:rsid w:val="002D6EED"/>
    <w:rsid w:val="002D700A"/>
    <w:rsid w:val="002D74F5"/>
    <w:rsid w:val="002D790D"/>
    <w:rsid w:val="002D7934"/>
    <w:rsid w:val="002D7C6C"/>
    <w:rsid w:val="002D7D1E"/>
    <w:rsid w:val="002D7D7C"/>
    <w:rsid w:val="002D7F29"/>
    <w:rsid w:val="002E042F"/>
    <w:rsid w:val="002E085D"/>
    <w:rsid w:val="002E0C87"/>
    <w:rsid w:val="002E0CB0"/>
    <w:rsid w:val="002E0F88"/>
    <w:rsid w:val="002E10B6"/>
    <w:rsid w:val="002E10C3"/>
    <w:rsid w:val="002E169F"/>
    <w:rsid w:val="002E1B59"/>
    <w:rsid w:val="002E1D79"/>
    <w:rsid w:val="002E1F31"/>
    <w:rsid w:val="002E21F7"/>
    <w:rsid w:val="002E2421"/>
    <w:rsid w:val="002E278D"/>
    <w:rsid w:val="002E3080"/>
    <w:rsid w:val="002E30C4"/>
    <w:rsid w:val="002E310B"/>
    <w:rsid w:val="002E33AC"/>
    <w:rsid w:val="002E3783"/>
    <w:rsid w:val="002E3B12"/>
    <w:rsid w:val="002E3F5C"/>
    <w:rsid w:val="002E4328"/>
    <w:rsid w:val="002E44C4"/>
    <w:rsid w:val="002E4531"/>
    <w:rsid w:val="002E4BE1"/>
    <w:rsid w:val="002E4D79"/>
    <w:rsid w:val="002E52B1"/>
    <w:rsid w:val="002E5458"/>
    <w:rsid w:val="002E5666"/>
    <w:rsid w:val="002E5E15"/>
    <w:rsid w:val="002E6387"/>
    <w:rsid w:val="002E656A"/>
    <w:rsid w:val="002E6771"/>
    <w:rsid w:val="002E6937"/>
    <w:rsid w:val="002E6A7D"/>
    <w:rsid w:val="002E6D7E"/>
    <w:rsid w:val="002E7048"/>
    <w:rsid w:val="002E7318"/>
    <w:rsid w:val="002E7608"/>
    <w:rsid w:val="002E7666"/>
    <w:rsid w:val="002E7676"/>
    <w:rsid w:val="002E79F1"/>
    <w:rsid w:val="002E7B35"/>
    <w:rsid w:val="002E7F4D"/>
    <w:rsid w:val="002F01B5"/>
    <w:rsid w:val="002F0368"/>
    <w:rsid w:val="002F03F7"/>
    <w:rsid w:val="002F081D"/>
    <w:rsid w:val="002F0A6D"/>
    <w:rsid w:val="002F0D0F"/>
    <w:rsid w:val="002F12A1"/>
    <w:rsid w:val="002F131B"/>
    <w:rsid w:val="002F137F"/>
    <w:rsid w:val="002F1441"/>
    <w:rsid w:val="002F1451"/>
    <w:rsid w:val="002F1781"/>
    <w:rsid w:val="002F1B4E"/>
    <w:rsid w:val="002F1C67"/>
    <w:rsid w:val="002F26B1"/>
    <w:rsid w:val="002F28EC"/>
    <w:rsid w:val="002F28EF"/>
    <w:rsid w:val="002F2B02"/>
    <w:rsid w:val="002F304F"/>
    <w:rsid w:val="002F32B1"/>
    <w:rsid w:val="002F35E6"/>
    <w:rsid w:val="002F38AA"/>
    <w:rsid w:val="002F3CB4"/>
    <w:rsid w:val="002F3FED"/>
    <w:rsid w:val="002F45F0"/>
    <w:rsid w:val="002F4E8B"/>
    <w:rsid w:val="002F5DF6"/>
    <w:rsid w:val="002F65D1"/>
    <w:rsid w:val="002F6EF2"/>
    <w:rsid w:val="002F6EFB"/>
    <w:rsid w:val="002F759A"/>
    <w:rsid w:val="002F79F9"/>
    <w:rsid w:val="002F7B19"/>
    <w:rsid w:val="002F7B65"/>
    <w:rsid w:val="002F7F55"/>
    <w:rsid w:val="0030002A"/>
    <w:rsid w:val="00301354"/>
    <w:rsid w:val="0030140E"/>
    <w:rsid w:val="00301A14"/>
    <w:rsid w:val="00301D3D"/>
    <w:rsid w:val="00301DE5"/>
    <w:rsid w:val="00301FA5"/>
    <w:rsid w:val="003020AC"/>
    <w:rsid w:val="003021DC"/>
    <w:rsid w:val="00302D0A"/>
    <w:rsid w:val="00302F61"/>
    <w:rsid w:val="00302F9E"/>
    <w:rsid w:val="00303294"/>
    <w:rsid w:val="00303C87"/>
    <w:rsid w:val="00303DC6"/>
    <w:rsid w:val="00303EA7"/>
    <w:rsid w:val="00303F43"/>
    <w:rsid w:val="00304642"/>
    <w:rsid w:val="0030466C"/>
    <w:rsid w:val="00304684"/>
    <w:rsid w:val="00305752"/>
    <w:rsid w:val="00305C77"/>
    <w:rsid w:val="003060AE"/>
    <w:rsid w:val="003060B8"/>
    <w:rsid w:val="00306426"/>
    <w:rsid w:val="00306509"/>
    <w:rsid w:val="003065A2"/>
    <w:rsid w:val="0030668C"/>
    <w:rsid w:val="00306D48"/>
    <w:rsid w:val="00306EE6"/>
    <w:rsid w:val="003073E0"/>
    <w:rsid w:val="003104E5"/>
    <w:rsid w:val="0031054B"/>
    <w:rsid w:val="00310717"/>
    <w:rsid w:val="00310781"/>
    <w:rsid w:val="00311545"/>
    <w:rsid w:val="00311709"/>
    <w:rsid w:val="003118BF"/>
    <w:rsid w:val="003119D9"/>
    <w:rsid w:val="0031242B"/>
    <w:rsid w:val="00312704"/>
    <w:rsid w:val="00312817"/>
    <w:rsid w:val="003128FC"/>
    <w:rsid w:val="00312C3E"/>
    <w:rsid w:val="00312D95"/>
    <w:rsid w:val="00312FC5"/>
    <w:rsid w:val="00313CB2"/>
    <w:rsid w:val="00313D58"/>
    <w:rsid w:val="0031406F"/>
    <w:rsid w:val="0031430A"/>
    <w:rsid w:val="0031461F"/>
    <w:rsid w:val="00314A24"/>
    <w:rsid w:val="00314A47"/>
    <w:rsid w:val="00314D01"/>
    <w:rsid w:val="00315B61"/>
    <w:rsid w:val="003161C8"/>
    <w:rsid w:val="00316587"/>
    <w:rsid w:val="00316767"/>
    <w:rsid w:val="00316940"/>
    <w:rsid w:val="003169CC"/>
    <w:rsid w:val="003178A9"/>
    <w:rsid w:val="00317A34"/>
    <w:rsid w:val="00317B1E"/>
    <w:rsid w:val="00317D28"/>
    <w:rsid w:val="00317D66"/>
    <w:rsid w:val="00317F51"/>
    <w:rsid w:val="0032016A"/>
    <w:rsid w:val="00320405"/>
    <w:rsid w:val="0032067F"/>
    <w:rsid w:val="00320DE8"/>
    <w:rsid w:val="00320E8A"/>
    <w:rsid w:val="00321720"/>
    <w:rsid w:val="003218EC"/>
    <w:rsid w:val="00321A3D"/>
    <w:rsid w:val="00321AC9"/>
    <w:rsid w:val="00321B82"/>
    <w:rsid w:val="00321F1B"/>
    <w:rsid w:val="00322465"/>
    <w:rsid w:val="0032255E"/>
    <w:rsid w:val="00322698"/>
    <w:rsid w:val="00322710"/>
    <w:rsid w:val="00323A6C"/>
    <w:rsid w:val="00323BCE"/>
    <w:rsid w:val="00323D56"/>
    <w:rsid w:val="0032438A"/>
    <w:rsid w:val="00324459"/>
    <w:rsid w:val="00324651"/>
    <w:rsid w:val="00324BC0"/>
    <w:rsid w:val="00324D0C"/>
    <w:rsid w:val="00324E65"/>
    <w:rsid w:val="003253EC"/>
    <w:rsid w:val="0032560C"/>
    <w:rsid w:val="00325F62"/>
    <w:rsid w:val="00326177"/>
    <w:rsid w:val="003264F8"/>
    <w:rsid w:val="0032665A"/>
    <w:rsid w:val="003268BC"/>
    <w:rsid w:val="00326F49"/>
    <w:rsid w:val="003270F4"/>
    <w:rsid w:val="00327A7E"/>
    <w:rsid w:val="00327F08"/>
    <w:rsid w:val="00330711"/>
    <w:rsid w:val="00330A21"/>
    <w:rsid w:val="00330B46"/>
    <w:rsid w:val="00331560"/>
    <w:rsid w:val="00332036"/>
    <w:rsid w:val="00332217"/>
    <w:rsid w:val="00332242"/>
    <w:rsid w:val="00332671"/>
    <w:rsid w:val="003328D4"/>
    <w:rsid w:val="00332B4A"/>
    <w:rsid w:val="00332C6D"/>
    <w:rsid w:val="0033317F"/>
    <w:rsid w:val="003331D9"/>
    <w:rsid w:val="0033379F"/>
    <w:rsid w:val="00333AEA"/>
    <w:rsid w:val="00333B18"/>
    <w:rsid w:val="00333EC6"/>
    <w:rsid w:val="003340D6"/>
    <w:rsid w:val="003341EC"/>
    <w:rsid w:val="0033427C"/>
    <w:rsid w:val="003343FE"/>
    <w:rsid w:val="0033465F"/>
    <w:rsid w:val="003347DD"/>
    <w:rsid w:val="00334877"/>
    <w:rsid w:val="00334CB4"/>
    <w:rsid w:val="00334F9A"/>
    <w:rsid w:val="00335F6E"/>
    <w:rsid w:val="00336067"/>
    <w:rsid w:val="00336317"/>
    <w:rsid w:val="00336328"/>
    <w:rsid w:val="003367F9"/>
    <w:rsid w:val="003368F1"/>
    <w:rsid w:val="00337F96"/>
    <w:rsid w:val="00340474"/>
    <w:rsid w:val="0034059F"/>
    <w:rsid w:val="003405B4"/>
    <w:rsid w:val="003405FA"/>
    <w:rsid w:val="003409BC"/>
    <w:rsid w:val="00340CC2"/>
    <w:rsid w:val="00340E1B"/>
    <w:rsid w:val="00340FA3"/>
    <w:rsid w:val="0034117C"/>
    <w:rsid w:val="0034129E"/>
    <w:rsid w:val="003412D7"/>
    <w:rsid w:val="00341409"/>
    <w:rsid w:val="003416B4"/>
    <w:rsid w:val="00341886"/>
    <w:rsid w:val="003418E0"/>
    <w:rsid w:val="00341A80"/>
    <w:rsid w:val="00341F82"/>
    <w:rsid w:val="003420E7"/>
    <w:rsid w:val="00342296"/>
    <w:rsid w:val="003428C4"/>
    <w:rsid w:val="00342979"/>
    <w:rsid w:val="00342B7C"/>
    <w:rsid w:val="00342BA3"/>
    <w:rsid w:val="00342BAD"/>
    <w:rsid w:val="00342CF5"/>
    <w:rsid w:val="00342D51"/>
    <w:rsid w:val="0034303D"/>
    <w:rsid w:val="00343159"/>
    <w:rsid w:val="00343434"/>
    <w:rsid w:val="0034371B"/>
    <w:rsid w:val="003438BB"/>
    <w:rsid w:val="00343A91"/>
    <w:rsid w:val="00343E0B"/>
    <w:rsid w:val="003445E8"/>
    <w:rsid w:val="0034487A"/>
    <w:rsid w:val="003448F8"/>
    <w:rsid w:val="00344F07"/>
    <w:rsid w:val="00345577"/>
    <w:rsid w:val="0034584E"/>
    <w:rsid w:val="00345978"/>
    <w:rsid w:val="00345C72"/>
    <w:rsid w:val="00345F8A"/>
    <w:rsid w:val="003460FB"/>
    <w:rsid w:val="003461FC"/>
    <w:rsid w:val="00346205"/>
    <w:rsid w:val="00346341"/>
    <w:rsid w:val="00346455"/>
    <w:rsid w:val="003467AC"/>
    <w:rsid w:val="00346C3F"/>
    <w:rsid w:val="00346CEF"/>
    <w:rsid w:val="00347960"/>
    <w:rsid w:val="00347A48"/>
    <w:rsid w:val="00347E0C"/>
    <w:rsid w:val="00347E32"/>
    <w:rsid w:val="00347FB4"/>
    <w:rsid w:val="0035009F"/>
    <w:rsid w:val="00350ABA"/>
    <w:rsid w:val="00350B18"/>
    <w:rsid w:val="00350C79"/>
    <w:rsid w:val="0035108C"/>
    <w:rsid w:val="00351187"/>
    <w:rsid w:val="003511C1"/>
    <w:rsid w:val="00351374"/>
    <w:rsid w:val="0035139B"/>
    <w:rsid w:val="0035158C"/>
    <w:rsid w:val="00351D3B"/>
    <w:rsid w:val="00352059"/>
    <w:rsid w:val="003525BF"/>
    <w:rsid w:val="003525F9"/>
    <w:rsid w:val="0035285B"/>
    <w:rsid w:val="00352A21"/>
    <w:rsid w:val="00352B68"/>
    <w:rsid w:val="0035321B"/>
    <w:rsid w:val="003536C6"/>
    <w:rsid w:val="00353774"/>
    <w:rsid w:val="003537FF"/>
    <w:rsid w:val="00353C6C"/>
    <w:rsid w:val="00353F3B"/>
    <w:rsid w:val="00354112"/>
    <w:rsid w:val="00354145"/>
    <w:rsid w:val="00354C0B"/>
    <w:rsid w:val="00354D3F"/>
    <w:rsid w:val="00354E2E"/>
    <w:rsid w:val="00354E95"/>
    <w:rsid w:val="0035573C"/>
    <w:rsid w:val="003558BB"/>
    <w:rsid w:val="0035617D"/>
    <w:rsid w:val="00356387"/>
    <w:rsid w:val="00356937"/>
    <w:rsid w:val="00356AD4"/>
    <w:rsid w:val="00356E25"/>
    <w:rsid w:val="00357288"/>
    <w:rsid w:val="0035795D"/>
    <w:rsid w:val="00357A29"/>
    <w:rsid w:val="00357AAF"/>
    <w:rsid w:val="00357EF1"/>
    <w:rsid w:val="00360498"/>
    <w:rsid w:val="00360782"/>
    <w:rsid w:val="00360957"/>
    <w:rsid w:val="003609E0"/>
    <w:rsid w:val="00360C24"/>
    <w:rsid w:val="00360DEF"/>
    <w:rsid w:val="0036142E"/>
    <w:rsid w:val="00361456"/>
    <w:rsid w:val="00361520"/>
    <w:rsid w:val="003615D0"/>
    <w:rsid w:val="00361C31"/>
    <w:rsid w:val="0036202B"/>
    <w:rsid w:val="00362123"/>
    <w:rsid w:val="00362616"/>
    <w:rsid w:val="00362C60"/>
    <w:rsid w:val="00362E38"/>
    <w:rsid w:val="00363365"/>
    <w:rsid w:val="003633C3"/>
    <w:rsid w:val="003639EF"/>
    <w:rsid w:val="00363EF6"/>
    <w:rsid w:val="00364225"/>
    <w:rsid w:val="00364750"/>
    <w:rsid w:val="00364C11"/>
    <w:rsid w:val="00364F43"/>
    <w:rsid w:val="00365499"/>
    <w:rsid w:val="00365A50"/>
    <w:rsid w:val="00365A70"/>
    <w:rsid w:val="00365B83"/>
    <w:rsid w:val="003662EE"/>
    <w:rsid w:val="00366501"/>
    <w:rsid w:val="0036651F"/>
    <w:rsid w:val="00366E04"/>
    <w:rsid w:val="00366F1E"/>
    <w:rsid w:val="003679A4"/>
    <w:rsid w:val="00367B9F"/>
    <w:rsid w:val="00367C15"/>
    <w:rsid w:val="00370041"/>
    <w:rsid w:val="003709E9"/>
    <w:rsid w:val="00370A0E"/>
    <w:rsid w:val="00370D11"/>
    <w:rsid w:val="0037105C"/>
    <w:rsid w:val="00371463"/>
    <w:rsid w:val="0037161C"/>
    <w:rsid w:val="00371730"/>
    <w:rsid w:val="00371AF2"/>
    <w:rsid w:val="003723F2"/>
    <w:rsid w:val="0037288B"/>
    <w:rsid w:val="00372DDA"/>
    <w:rsid w:val="00373121"/>
    <w:rsid w:val="00373164"/>
    <w:rsid w:val="003734EB"/>
    <w:rsid w:val="00373804"/>
    <w:rsid w:val="00373C02"/>
    <w:rsid w:val="00373C1F"/>
    <w:rsid w:val="00373F24"/>
    <w:rsid w:val="0037421C"/>
    <w:rsid w:val="00374324"/>
    <w:rsid w:val="003748E9"/>
    <w:rsid w:val="00374986"/>
    <w:rsid w:val="00374F4D"/>
    <w:rsid w:val="00375232"/>
    <w:rsid w:val="0037535D"/>
    <w:rsid w:val="0037576A"/>
    <w:rsid w:val="00375863"/>
    <w:rsid w:val="00375A72"/>
    <w:rsid w:val="00375AE7"/>
    <w:rsid w:val="00375B0C"/>
    <w:rsid w:val="00375F08"/>
    <w:rsid w:val="0037651E"/>
    <w:rsid w:val="0037675E"/>
    <w:rsid w:val="00376C11"/>
    <w:rsid w:val="00376E14"/>
    <w:rsid w:val="00377321"/>
    <w:rsid w:val="003778D4"/>
    <w:rsid w:val="00380144"/>
    <w:rsid w:val="00380326"/>
    <w:rsid w:val="003805BD"/>
    <w:rsid w:val="003806AA"/>
    <w:rsid w:val="00380BBC"/>
    <w:rsid w:val="00380CEA"/>
    <w:rsid w:val="00381031"/>
    <w:rsid w:val="00381086"/>
    <w:rsid w:val="00381510"/>
    <w:rsid w:val="0038154C"/>
    <w:rsid w:val="003820FD"/>
    <w:rsid w:val="0038252D"/>
    <w:rsid w:val="00383684"/>
    <w:rsid w:val="00383B30"/>
    <w:rsid w:val="003841E1"/>
    <w:rsid w:val="0038484A"/>
    <w:rsid w:val="00384882"/>
    <w:rsid w:val="00384AB3"/>
    <w:rsid w:val="00384D24"/>
    <w:rsid w:val="00385256"/>
    <w:rsid w:val="003854FD"/>
    <w:rsid w:val="00385517"/>
    <w:rsid w:val="00385521"/>
    <w:rsid w:val="003855E1"/>
    <w:rsid w:val="00385B9E"/>
    <w:rsid w:val="00385BBB"/>
    <w:rsid w:val="00385CE1"/>
    <w:rsid w:val="00385DA7"/>
    <w:rsid w:val="00386743"/>
    <w:rsid w:val="003869E2"/>
    <w:rsid w:val="00386D81"/>
    <w:rsid w:val="00387052"/>
    <w:rsid w:val="0038760D"/>
    <w:rsid w:val="00387886"/>
    <w:rsid w:val="0038796C"/>
    <w:rsid w:val="003879A1"/>
    <w:rsid w:val="00387B20"/>
    <w:rsid w:val="00387B4F"/>
    <w:rsid w:val="00387C43"/>
    <w:rsid w:val="00390637"/>
    <w:rsid w:val="00390D7D"/>
    <w:rsid w:val="0039179E"/>
    <w:rsid w:val="00391ABD"/>
    <w:rsid w:val="00391CDF"/>
    <w:rsid w:val="003924CA"/>
    <w:rsid w:val="00392564"/>
    <w:rsid w:val="0039261A"/>
    <w:rsid w:val="00392757"/>
    <w:rsid w:val="0039291C"/>
    <w:rsid w:val="00392C09"/>
    <w:rsid w:val="003932A6"/>
    <w:rsid w:val="003932FC"/>
    <w:rsid w:val="003935E4"/>
    <w:rsid w:val="003939B5"/>
    <w:rsid w:val="003939C3"/>
    <w:rsid w:val="00393ACE"/>
    <w:rsid w:val="00393E35"/>
    <w:rsid w:val="00393E84"/>
    <w:rsid w:val="00393EBE"/>
    <w:rsid w:val="00393F36"/>
    <w:rsid w:val="00393FBF"/>
    <w:rsid w:val="00394408"/>
    <w:rsid w:val="00394AB9"/>
    <w:rsid w:val="00395013"/>
    <w:rsid w:val="003952A1"/>
    <w:rsid w:val="0039563B"/>
    <w:rsid w:val="003959D1"/>
    <w:rsid w:val="00395B5F"/>
    <w:rsid w:val="00395B83"/>
    <w:rsid w:val="00396073"/>
    <w:rsid w:val="00396398"/>
    <w:rsid w:val="00396C3F"/>
    <w:rsid w:val="00396C6B"/>
    <w:rsid w:val="00397021"/>
    <w:rsid w:val="00397208"/>
    <w:rsid w:val="003975A6"/>
    <w:rsid w:val="003977C7"/>
    <w:rsid w:val="00397A26"/>
    <w:rsid w:val="003A01D7"/>
    <w:rsid w:val="003A04F8"/>
    <w:rsid w:val="003A0723"/>
    <w:rsid w:val="003A0750"/>
    <w:rsid w:val="003A07BF"/>
    <w:rsid w:val="003A081C"/>
    <w:rsid w:val="003A0AD5"/>
    <w:rsid w:val="003A0C8C"/>
    <w:rsid w:val="003A0ED2"/>
    <w:rsid w:val="003A134A"/>
    <w:rsid w:val="003A1BD4"/>
    <w:rsid w:val="003A1FF8"/>
    <w:rsid w:val="003A2340"/>
    <w:rsid w:val="003A27B7"/>
    <w:rsid w:val="003A2EFC"/>
    <w:rsid w:val="003A30E6"/>
    <w:rsid w:val="003A41F1"/>
    <w:rsid w:val="003A44EE"/>
    <w:rsid w:val="003A5057"/>
    <w:rsid w:val="003A5097"/>
    <w:rsid w:val="003A5416"/>
    <w:rsid w:val="003A565C"/>
    <w:rsid w:val="003A5A66"/>
    <w:rsid w:val="003A5BDC"/>
    <w:rsid w:val="003A5DAB"/>
    <w:rsid w:val="003A6266"/>
    <w:rsid w:val="003A633F"/>
    <w:rsid w:val="003A6431"/>
    <w:rsid w:val="003A650E"/>
    <w:rsid w:val="003A668F"/>
    <w:rsid w:val="003A69AB"/>
    <w:rsid w:val="003A69B1"/>
    <w:rsid w:val="003A6CB6"/>
    <w:rsid w:val="003A7089"/>
    <w:rsid w:val="003A784C"/>
    <w:rsid w:val="003A7A44"/>
    <w:rsid w:val="003A7AF1"/>
    <w:rsid w:val="003A7CCD"/>
    <w:rsid w:val="003B0250"/>
    <w:rsid w:val="003B0363"/>
    <w:rsid w:val="003B0695"/>
    <w:rsid w:val="003B0C91"/>
    <w:rsid w:val="003B0F98"/>
    <w:rsid w:val="003B180F"/>
    <w:rsid w:val="003B1B40"/>
    <w:rsid w:val="003B1B54"/>
    <w:rsid w:val="003B1D13"/>
    <w:rsid w:val="003B1FDF"/>
    <w:rsid w:val="003B1FFD"/>
    <w:rsid w:val="003B20C4"/>
    <w:rsid w:val="003B23D7"/>
    <w:rsid w:val="003B2A07"/>
    <w:rsid w:val="003B2F03"/>
    <w:rsid w:val="003B2F20"/>
    <w:rsid w:val="003B3C49"/>
    <w:rsid w:val="003B3C4F"/>
    <w:rsid w:val="003B3EF8"/>
    <w:rsid w:val="003B43B6"/>
    <w:rsid w:val="003B48A3"/>
    <w:rsid w:val="003B4E7F"/>
    <w:rsid w:val="003B4FAD"/>
    <w:rsid w:val="003B56EE"/>
    <w:rsid w:val="003B6254"/>
    <w:rsid w:val="003B6379"/>
    <w:rsid w:val="003B64C1"/>
    <w:rsid w:val="003B68C4"/>
    <w:rsid w:val="003B6E90"/>
    <w:rsid w:val="003B6EE7"/>
    <w:rsid w:val="003B7250"/>
    <w:rsid w:val="003B7299"/>
    <w:rsid w:val="003B7346"/>
    <w:rsid w:val="003B764E"/>
    <w:rsid w:val="003B77B9"/>
    <w:rsid w:val="003B77F2"/>
    <w:rsid w:val="003C005F"/>
    <w:rsid w:val="003C0272"/>
    <w:rsid w:val="003C03FA"/>
    <w:rsid w:val="003C04AD"/>
    <w:rsid w:val="003C056A"/>
    <w:rsid w:val="003C0930"/>
    <w:rsid w:val="003C0A04"/>
    <w:rsid w:val="003C0A4E"/>
    <w:rsid w:val="003C0F79"/>
    <w:rsid w:val="003C115F"/>
    <w:rsid w:val="003C15D8"/>
    <w:rsid w:val="003C1888"/>
    <w:rsid w:val="003C1BBA"/>
    <w:rsid w:val="003C1C4D"/>
    <w:rsid w:val="003C1EDF"/>
    <w:rsid w:val="003C209D"/>
    <w:rsid w:val="003C20A9"/>
    <w:rsid w:val="003C23EA"/>
    <w:rsid w:val="003C2454"/>
    <w:rsid w:val="003C27D0"/>
    <w:rsid w:val="003C2AB7"/>
    <w:rsid w:val="003C2B56"/>
    <w:rsid w:val="003C2D02"/>
    <w:rsid w:val="003C3255"/>
    <w:rsid w:val="003C3375"/>
    <w:rsid w:val="003C3597"/>
    <w:rsid w:val="003C35AE"/>
    <w:rsid w:val="003C3718"/>
    <w:rsid w:val="003C3777"/>
    <w:rsid w:val="003C37E5"/>
    <w:rsid w:val="003C3A5A"/>
    <w:rsid w:val="003C3B10"/>
    <w:rsid w:val="003C4200"/>
    <w:rsid w:val="003C43A6"/>
    <w:rsid w:val="003C4654"/>
    <w:rsid w:val="003C53CD"/>
    <w:rsid w:val="003C543B"/>
    <w:rsid w:val="003C63B8"/>
    <w:rsid w:val="003C6515"/>
    <w:rsid w:val="003C7222"/>
    <w:rsid w:val="003C747E"/>
    <w:rsid w:val="003C759C"/>
    <w:rsid w:val="003C75E5"/>
    <w:rsid w:val="003C7895"/>
    <w:rsid w:val="003D0254"/>
    <w:rsid w:val="003D0A14"/>
    <w:rsid w:val="003D0DA3"/>
    <w:rsid w:val="003D194B"/>
    <w:rsid w:val="003D1A2D"/>
    <w:rsid w:val="003D1C09"/>
    <w:rsid w:val="003D2866"/>
    <w:rsid w:val="003D2930"/>
    <w:rsid w:val="003D2A1A"/>
    <w:rsid w:val="003D2D02"/>
    <w:rsid w:val="003D2DE1"/>
    <w:rsid w:val="003D2F42"/>
    <w:rsid w:val="003D3342"/>
    <w:rsid w:val="003D34E1"/>
    <w:rsid w:val="003D381A"/>
    <w:rsid w:val="003D3B7E"/>
    <w:rsid w:val="003D3CAC"/>
    <w:rsid w:val="003D3F8A"/>
    <w:rsid w:val="003D4159"/>
    <w:rsid w:val="003D459F"/>
    <w:rsid w:val="003D4B44"/>
    <w:rsid w:val="003D4F05"/>
    <w:rsid w:val="003D4FC2"/>
    <w:rsid w:val="003D573A"/>
    <w:rsid w:val="003D5846"/>
    <w:rsid w:val="003D597D"/>
    <w:rsid w:val="003D597F"/>
    <w:rsid w:val="003D5D94"/>
    <w:rsid w:val="003D5F1F"/>
    <w:rsid w:val="003D641F"/>
    <w:rsid w:val="003D660C"/>
    <w:rsid w:val="003D66ED"/>
    <w:rsid w:val="003D6BDD"/>
    <w:rsid w:val="003D6C3D"/>
    <w:rsid w:val="003D7561"/>
    <w:rsid w:val="003D7591"/>
    <w:rsid w:val="003D7612"/>
    <w:rsid w:val="003D780F"/>
    <w:rsid w:val="003D789F"/>
    <w:rsid w:val="003D7D65"/>
    <w:rsid w:val="003E000A"/>
    <w:rsid w:val="003E01E3"/>
    <w:rsid w:val="003E026F"/>
    <w:rsid w:val="003E0AB1"/>
    <w:rsid w:val="003E0BB0"/>
    <w:rsid w:val="003E0DCA"/>
    <w:rsid w:val="003E0DEE"/>
    <w:rsid w:val="003E0EE7"/>
    <w:rsid w:val="003E0F0C"/>
    <w:rsid w:val="003E1166"/>
    <w:rsid w:val="003E149B"/>
    <w:rsid w:val="003E16DB"/>
    <w:rsid w:val="003E193A"/>
    <w:rsid w:val="003E1EC6"/>
    <w:rsid w:val="003E25BC"/>
    <w:rsid w:val="003E268E"/>
    <w:rsid w:val="003E2A08"/>
    <w:rsid w:val="003E2CD3"/>
    <w:rsid w:val="003E2D0D"/>
    <w:rsid w:val="003E2E84"/>
    <w:rsid w:val="003E3045"/>
    <w:rsid w:val="003E3063"/>
    <w:rsid w:val="003E328D"/>
    <w:rsid w:val="003E34CA"/>
    <w:rsid w:val="003E3871"/>
    <w:rsid w:val="003E3987"/>
    <w:rsid w:val="003E3D14"/>
    <w:rsid w:val="003E3E8E"/>
    <w:rsid w:val="003E423C"/>
    <w:rsid w:val="003E4436"/>
    <w:rsid w:val="003E4490"/>
    <w:rsid w:val="003E51BE"/>
    <w:rsid w:val="003E537B"/>
    <w:rsid w:val="003E54E2"/>
    <w:rsid w:val="003E55E8"/>
    <w:rsid w:val="003E59A5"/>
    <w:rsid w:val="003E5ECC"/>
    <w:rsid w:val="003E6204"/>
    <w:rsid w:val="003E6449"/>
    <w:rsid w:val="003E66F6"/>
    <w:rsid w:val="003E67E9"/>
    <w:rsid w:val="003E6A79"/>
    <w:rsid w:val="003E6C91"/>
    <w:rsid w:val="003E70CF"/>
    <w:rsid w:val="003E7489"/>
    <w:rsid w:val="003E78DF"/>
    <w:rsid w:val="003E7FDF"/>
    <w:rsid w:val="003F04DC"/>
    <w:rsid w:val="003F055A"/>
    <w:rsid w:val="003F0785"/>
    <w:rsid w:val="003F0866"/>
    <w:rsid w:val="003F11CD"/>
    <w:rsid w:val="003F136F"/>
    <w:rsid w:val="003F16DA"/>
    <w:rsid w:val="003F1952"/>
    <w:rsid w:val="003F1BA6"/>
    <w:rsid w:val="003F1D98"/>
    <w:rsid w:val="003F20A7"/>
    <w:rsid w:val="003F239D"/>
    <w:rsid w:val="003F248C"/>
    <w:rsid w:val="003F3AAD"/>
    <w:rsid w:val="003F3AF4"/>
    <w:rsid w:val="003F3BC6"/>
    <w:rsid w:val="003F4213"/>
    <w:rsid w:val="003F43EC"/>
    <w:rsid w:val="003F4438"/>
    <w:rsid w:val="003F477A"/>
    <w:rsid w:val="003F4B01"/>
    <w:rsid w:val="003F4BB3"/>
    <w:rsid w:val="003F4C9B"/>
    <w:rsid w:val="003F4D67"/>
    <w:rsid w:val="003F4F91"/>
    <w:rsid w:val="003F53D3"/>
    <w:rsid w:val="003F57BB"/>
    <w:rsid w:val="003F5803"/>
    <w:rsid w:val="003F672B"/>
    <w:rsid w:val="003F6970"/>
    <w:rsid w:val="003F6DA7"/>
    <w:rsid w:val="003F6DB1"/>
    <w:rsid w:val="003F6F53"/>
    <w:rsid w:val="003F6F5F"/>
    <w:rsid w:val="003F737B"/>
    <w:rsid w:val="003F750C"/>
    <w:rsid w:val="003F75CA"/>
    <w:rsid w:val="003F7976"/>
    <w:rsid w:val="003F7A58"/>
    <w:rsid w:val="003F7ED1"/>
    <w:rsid w:val="00400602"/>
    <w:rsid w:val="00400733"/>
    <w:rsid w:val="00400779"/>
    <w:rsid w:val="004008B9"/>
    <w:rsid w:val="00400ABD"/>
    <w:rsid w:val="00400EDC"/>
    <w:rsid w:val="0040104F"/>
    <w:rsid w:val="00401359"/>
    <w:rsid w:val="0040163C"/>
    <w:rsid w:val="00401CB0"/>
    <w:rsid w:val="00401E29"/>
    <w:rsid w:val="00401F49"/>
    <w:rsid w:val="00402291"/>
    <w:rsid w:val="00402396"/>
    <w:rsid w:val="00402410"/>
    <w:rsid w:val="004024AB"/>
    <w:rsid w:val="0040263A"/>
    <w:rsid w:val="004026D8"/>
    <w:rsid w:val="00402978"/>
    <w:rsid w:val="00402CF8"/>
    <w:rsid w:val="00402FF9"/>
    <w:rsid w:val="00403304"/>
    <w:rsid w:val="00403698"/>
    <w:rsid w:val="00403792"/>
    <w:rsid w:val="004037F0"/>
    <w:rsid w:val="004039BF"/>
    <w:rsid w:val="00403AE2"/>
    <w:rsid w:val="00403B13"/>
    <w:rsid w:val="00403B35"/>
    <w:rsid w:val="00403B9D"/>
    <w:rsid w:val="00403D7A"/>
    <w:rsid w:val="00403E17"/>
    <w:rsid w:val="00404166"/>
    <w:rsid w:val="004041EC"/>
    <w:rsid w:val="0040442C"/>
    <w:rsid w:val="00404785"/>
    <w:rsid w:val="00404A4F"/>
    <w:rsid w:val="004054A3"/>
    <w:rsid w:val="00405559"/>
    <w:rsid w:val="004057DC"/>
    <w:rsid w:val="00405A03"/>
    <w:rsid w:val="00405BE5"/>
    <w:rsid w:val="00406E78"/>
    <w:rsid w:val="00407599"/>
    <w:rsid w:val="00407780"/>
    <w:rsid w:val="004107E0"/>
    <w:rsid w:val="00410CDE"/>
    <w:rsid w:val="00410D76"/>
    <w:rsid w:val="0041113E"/>
    <w:rsid w:val="004117C5"/>
    <w:rsid w:val="004118BB"/>
    <w:rsid w:val="00411C9C"/>
    <w:rsid w:val="00412397"/>
    <w:rsid w:val="004125A6"/>
    <w:rsid w:val="00412E38"/>
    <w:rsid w:val="00412F1F"/>
    <w:rsid w:val="00413082"/>
    <w:rsid w:val="004136B5"/>
    <w:rsid w:val="00413B2B"/>
    <w:rsid w:val="00413BDB"/>
    <w:rsid w:val="00414456"/>
    <w:rsid w:val="004148A0"/>
    <w:rsid w:val="00414A4E"/>
    <w:rsid w:val="00414BEF"/>
    <w:rsid w:val="00414C75"/>
    <w:rsid w:val="00414D66"/>
    <w:rsid w:val="00414F40"/>
    <w:rsid w:val="00415246"/>
    <w:rsid w:val="004155EF"/>
    <w:rsid w:val="00415777"/>
    <w:rsid w:val="004159A9"/>
    <w:rsid w:val="00415E12"/>
    <w:rsid w:val="00415F24"/>
    <w:rsid w:val="00415F3A"/>
    <w:rsid w:val="00416882"/>
    <w:rsid w:val="00416BEA"/>
    <w:rsid w:val="0041719C"/>
    <w:rsid w:val="0041732E"/>
    <w:rsid w:val="004173B5"/>
    <w:rsid w:val="0041742C"/>
    <w:rsid w:val="004175E8"/>
    <w:rsid w:val="00417CB6"/>
    <w:rsid w:val="00420391"/>
    <w:rsid w:val="00420422"/>
    <w:rsid w:val="00420490"/>
    <w:rsid w:val="0042051A"/>
    <w:rsid w:val="004205C3"/>
    <w:rsid w:val="00420797"/>
    <w:rsid w:val="00420BAC"/>
    <w:rsid w:val="0042112C"/>
    <w:rsid w:val="004214C7"/>
    <w:rsid w:val="00421917"/>
    <w:rsid w:val="00421FE7"/>
    <w:rsid w:val="0042224F"/>
    <w:rsid w:val="0042279E"/>
    <w:rsid w:val="004231A5"/>
    <w:rsid w:val="004232DB"/>
    <w:rsid w:val="00423425"/>
    <w:rsid w:val="004235E8"/>
    <w:rsid w:val="00423619"/>
    <w:rsid w:val="004236CB"/>
    <w:rsid w:val="00423960"/>
    <w:rsid w:val="00423B01"/>
    <w:rsid w:val="00423D58"/>
    <w:rsid w:val="00423EEF"/>
    <w:rsid w:val="00423FD6"/>
    <w:rsid w:val="004246C3"/>
    <w:rsid w:val="004249FC"/>
    <w:rsid w:val="00424E0A"/>
    <w:rsid w:val="004255D8"/>
    <w:rsid w:val="00425981"/>
    <w:rsid w:val="00425B04"/>
    <w:rsid w:val="00425D5D"/>
    <w:rsid w:val="0042619D"/>
    <w:rsid w:val="004261A9"/>
    <w:rsid w:val="0042639A"/>
    <w:rsid w:val="00426872"/>
    <w:rsid w:val="00427044"/>
    <w:rsid w:val="004274FD"/>
    <w:rsid w:val="00427513"/>
    <w:rsid w:val="00427522"/>
    <w:rsid w:val="00427A9D"/>
    <w:rsid w:val="00427C1E"/>
    <w:rsid w:val="00427F4D"/>
    <w:rsid w:val="00427F8B"/>
    <w:rsid w:val="00430071"/>
    <w:rsid w:val="004302F6"/>
    <w:rsid w:val="0043037F"/>
    <w:rsid w:val="004305D9"/>
    <w:rsid w:val="00430C4D"/>
    <w:rsid w:val="004312F5"/>
    <w:rsid w:val="004318FD"/>
    <w:rsid w:val="00431995"/>
    <w:rsid w:val="00431B72"/>
    <w:rsid w:val="0043212C"/>
    <w:rsid w:val="004326A5"/>
    <w:rsid w:val="004329BC"/>
    <w:rsid w:val="00432C37"/>
    <w:rsid w:val="00432FEB"/>
    <w:rsid w:val="004338F3"/>
    <w:rsid w:val="004338F7"/>
    <w:rsid w:val="00433F05"/>
    <w:rsid w:val="00433F99"/>
    <w:rsid w:val="00433FB2"/>
    <w:rsid w:val="00434493"/>
    <w:rsid w:val="004344B3"/>
    <w:rsid w:val="004349B6"/>
    <w:rsid w:val="00435199"/>
    <w:rsid w:val="0043566B"/>
    <w:rsid w:val="00435859"/>
    <w:rsid w:val="004359EE"/>
    <w:rsid w:val="00435D7D"/>
    <w:rsid w:val="00436E16"/>
    <w:rsid w:val="0043743E"/>
    <w:rsid w:val="004374DB"/>
    <w:rsid w:val="0044096F"/>
    <w:rsid w:val="00440CC4"/>
    <w:rsid w:val="00440D69"/>
    <w:rsid w:val="0044109D"/>
    <w:rsid w:val="004414CF"/>
    <w:rsid w:val="00441627"/>
    <w:rsid w:val="00441704"/>
    <w:rsid w:val="00441AF2"/>
    <w:rsid w:val="00441DFD"/>
    <w:rsid w:val="00442414"/>
    <w:rsid w:val="0044262F"/>
    <w:rsid w:val="00442B26"/>
    <w:rsid w:val="00442C50"/>
    <w:rsid w:val="00442D1D"/>
    <w:rsid w:val="00443185"/>
    <w:rsid w:val="004436B0"/>
    <w:rsid w:val="00443708"/>
    <w:rsid w:val="004438A5"/>
    <w:rsid w:val="00443B7B"/>
    <w:rsid w:val="00443C0B"/>
    <w:rsid w:val="00443D70"/>
    <w:rsid w:val="00443E92"/>
    <w:rsid w:val="00443E99"/>
    <w:rsid w:val="00443F44"/>
    <w:rsid w:val="00443FFD"/>
    <w:rsid w:val="004447E4"/>
    <w:rsid w:val="00444821"/>
    <w:rsid w:val="00444857"/>
    <w:rsid w:val="00444A80"/>
    <w:rsid w:val="00444D56"/>
    <w:rsid w:val="00444D81"/>
    <w:rsid w:val="00444D8F"/>
    <w:rsid w:val="00444EAB"/>
    <w:rsid w:val="00445149"/>
    <w:rsid w:val="00445B4D"/>
    <w:rsid w:val="00445D6F"/>
    <w:rsid w:val="00446313"/>
    <w:rsid w:val="00446535"/>
    <w:rsid w:val="00446584"/>
    <w:rsid w:val="00446E35"/>
    <w:rsid w:val="004470FE"/>
    <w:rsid w:val="00447697"/>
    <w:rsid w:val="00447F45"/>
    <w:rsid w:val="00450012"/>
    <w:rsid w:val="004500F6"/>
    <w:rsid w:val="0045018C"/>
    <w:rsid w:val="00450579"/>
    <w:rsid w:val="00450A09"/>
    <w:rsid w:val="00451892"/>
    <w:rsid w:val="00451A79"/>
    <w:rsid w:val="00451ACF"/>
    <w:rsid w:val="00452BD1"/>
    <w:rsid w:val="00452DFA"/>
    <w:rsid w:val="0045367C"/>
    <w:rsid w:val="00453740"/>
    <w:rsid w:val="0045385E"/>
    <w:rsid w:val="004539BD"/>
    <w:rsid w:val="00454481"/>
    <w:rsid w:val="00454735"/>
    <w:rsid w:val="004547A6"/>
    <w:rsid w:val="00454CA8"/>
    <w:rsid w:val="004550AE"/>
    <w:rsid w:val="00455367"/>
    <w:rsid w:val="00455376"/>
    <w:rsid w:val="00455C75"/>
    <w:rsid w:val="0045673F"/>
    <w:rsid w:val="00456844"/>
    <w:rsid w:val="00456AC3"/>
    <w:rsid w:val="00456B8B"/>
    <w:rsid w:val="0045732C"/>
    <w:rsid w:val="00457973"/>
    <w:rsid w:val="00457988"/>
    <w:rsid w:val="00457C0C"/>
    <w:rsid w:val="004600CD"/>
    <w:rsid w:val="0046095F"/>
    <w:rsid w:val="00460A66"/>
    <w:rsid w:val="00460DFA"/>
    <w:rsid w:val="00460FAF"/>
    <w:rsid w:val="004611DC"/>
    <w:rsid w:val="00461817"/>
    <w:rsid w:val="0046189B"/>
    <w:rsid w:val="004619C7"/>
    <w:rsid w:val="00461B72"/>
    <w:rsid w:val="00461E2E"/>
    <w:rsid w:val="004621BA"/>
    <w:rsid w:val="00462348"/>
    <w:rsid w:val="0046281D"/>
    <w:rsid w:val="00462905"/>
    <w:rsid w:val="00462B28"/>
    <w:rsid w:val="00462E05"/>
    <w:rsid w:val="00463669"/>
    <w:rsid w:val="00463E75"/>
    <w:rsid w:val="00464361"/>
    <w:rsid w:val="0046440C"/>
    <w:rsid w:val="00464614"/>
    <w:rsid w:val="00464643"/>
    <w:rsid w:val="00464764"/>
    <w:rsid w:val="00464958"/>
    <w:rsid w:val="00464A0A"/>
    <w:rsid w:val="004652F5"/>
    <w:rsid w:val="00465581"/>
    <w:rsid w:val="00465739"/>
    <w:rsid w:val="0046574C"/>
    <w:rsid w:val="00465BA5"/>
    <w:rsid w:val="00465C9B"/>
    <w:rsid w:val="00465DB8"/>
    <w:rsid w:val="00465F5E"/>
    <w:rsid w:val="00466A22"/>
    <w:rsid w:val="00466B56"/>
    <w:rsid w:val="00467337"/>
    <w:rsid w:val="00467601"/>
    <w:rsid w:val="00467AA9"/>
    <w:rsid w:val="00467E0A"/>
    <w:rsid w:val="004701EA"/>
    <w:rsid w:val="0047025F"/>
    <w:rsid w:val="00470D89"/>
    <w:rsid w:val="00471031"/>
    <w:rsid w:val="00471468"/>
    <w:rsid w:val="00471A62"/>
    <w:rsid w:val="00471B9E"/>
    <w:rsid w:val="004721AF"/>
    <w:rsid w:val="004722C0"/>
    <w:rsid w:val="0047247B"/>
    <w:rsid w:val="0047269E"/>
    <w:rsid w:val="004727C6"/>
    <w:rsid w:val="00472920"/>
    <w:rsid w:val="00472A2C"/>
    <w:rsid w:val="00472AA1"/>
    <w:rsid w:val="00472CAE"/>
    <w:rsid w:val="00472CDF"/>
    <w:rsid w:val="00473208"/>
    <w:rsid w:val="004732A1"/>
    <w:rsid w:val="00473699"/>
    <w:rsid w:val="004738F9"/>
    <w:rsid w:val="00473B72"/>
    <w:rsid w:val="00473D94"/>
    <w:rsid w:val="00473E73"/>
    <w:rsid w:val="004742E7"/>
    <w:rsid w:val="00474327"/>
    <w:rsid w:val="00474ACF"/>
    <w:rsid w:val="00474D13"/>
    <w:rsid w:val="00474E81"/>
    <w:rsid w:val="00475428"/>
    <w:rsid w:val="00475F94"/>
    <w:rsid w:val="00476071"/>
    <w:rsid w:val="0047629C"/>
    <w:rsid w:val="00476A44"/>
    <w:rsid w:val="00477545"/>
    <w:rsid w:val="004779BE"/>
    <w:rsid w:val="0048063D"/>
    <w:rsid w:val="00480962"/>
    <w:rsid w:val="004812EA"/>
    <w:rsid w:val="00481484"/>
    <w:rsid w:val="00481EA7"/>
    <w:rsid w:val="00481EBF"/>
    <w:rsid w:val="00482063"/>
    <w:rsid w:val="00482099"/>
    <w:rsid w:val="00482276"/>
    <w:rsid w:val="0048239E"/>
    <w:rsid w:val="00482409"/>
    <w:rsid w:val="004824AF"/>
    <w:rsid w:val="00482674"/>
    <w:rsid w:val="00482D38"/>
    <w:rsid w:val="004831DD"/>
    <w:rsid w:val="004835C1"/>
    <w:rsid w:val="00483D27"/>
    <w:rsid w:val="00483E1C"/>
    <w:rsid w:val="00483F1A"/>
    <w:rsid w:val="004840F9"/>
    <w:rsid w:val="0048480F"/>
    <w:rsid w:val="00484AA9"/>
    <w:rsid w:val="0048514E"/>
    <w:rsid w:val="004852DE"/>
    <w:rsid w:val="00485771"/>
    <w:rsid w:val="004857B4"/>
    <w:rsid w:val="004857E8"/>
    <w:rsid w:val="004859F7"/>
    <w:rsid w:val="00485B2E"/>
    <w:rsid w:val="00485EA5"/>
    <w:rsid w:val="004865B1"/>
    <w:rsid w:val="00486677"/>
    <w:rsid w:val="004867CC"/>
    <w:rsid w:val="00486A50"/>
    <w:rsid w:val="00486E17"/>
    <w:rsid w:val="00486F6B"/>
    <w:rsid w:val="00487638"/>
    <w:rsid w:val="00487877"/>
    <w:rsid w:val="00487C38"/>
    <w:rsid w:val="00490450"/>
    <w:rsid w:val="00490762"/>
    <w:rsid w:val="00490770"/>
    <w:rsid w:val="00490961"/>
    <w:rsid w:val="00490C79"/>
    <w:rsid w:val="00490D56"/>
    <w:rsid w:val="00490E0F"/>
    <w:rsid w:val="0049129A"/>
    <w:rsid w:val="0049188A"/>
    <w:rsid w:val="00492085"/>
    <w:rsid w:val="00492096"/>
    <w:rsid w:val="00492156"/>
    <w:rsid w:val="00492557"/>
    <w:rsid w:val="00492684"/>
    <w:rsid w:val="004928A4"/>
    <w:rsid w:val="00492939"/>
    <w:rsid w:val="00492A48"/>
    <w:rsid w:val="00492B1C"/>
    <w:rsid w:val="00492CCB"/>
    <w:rsid w:val="00493764"/>
    <w:rsid w:val="004938D3"/>
    <w:rsid w:val="00493A98"/>
    <w:rsid w:val="00493BE1"/>
    <w:rsid w:val="00493F1F"/>
    <w:rsid w:val="0049408F"/>
    <w:rsid w:val="00494121"/>
    <w:rsid w:val="0049467C"/>
    <w:rsid w:val="0049488E"/>
    <w:rsid w:val="00494AB3"/>
    <w:rsid w:val="00494FFC"/>
    <w:rsid w:val="00495150"/>
    <w:rsid w:val="00495701"/>
    <w:rsid w:val="00495714"/>
    <w:rsid w:val="00495ECC"/>
    <w:rsid w:val="00496185"/>
    <w:rsid w:val="00496A1B"/>
    <w:rsid w:val="0049709D"/>
    <w:rsid w:val="00497970"/>
    <w:rsid w:val="00497A2E"/>
    <w:rsid w:val="00497CC9"/>
    <w:rsid w:val="00497F32"/>
    <w:rsid w:val="004A053D"/>
    <w:rsid w:val="004A067E"/>
    <w:rsid w:val="004A1371"/>
    <w:rsid w:val="004A1703"/>
    <w:rsid w:val="004A1997"/>
    <w:rsid w:val="004A1A27"/>
    <w:rsid w:val="004A201F"/>
    <w:rsid w:val="004A29D8"/>
    <w:rsid w:val="004A2C22"/>
    <w:rsid w:val="004A340B"/>
    <w:rsid w:val="004A3787"/>
    <w:rsid w:val="004A37B4"/>
    <w:rsid w:val="004A3B7C"/>
    <w:rsid w:val="004A3DAB"/>
    <w:rsid w:val="004A3E66"/>
    <w:rsid w:val="004A4103"/>
    <w:rsid w:val="004A41EE"/>
    <w:rsid w:val="004A4306"/>
    <w:rsid w:val="004A4615"/>
    <w:rsid w:val="004A46D5"/>
    <w:rsid w:val="004A485B"/>
    <w:rsid w:val="004A4D11"/>
    <w:rsid w:val="004A5424"/>
    <w:rsid w:val="004A5516"/>
    <w:rsid w:val="004A5527"/>
    <w:rsid w:val="004A5A06"/>
    <w:rsid w:val="004A5A24"/>
    <w:rsid w:val="004A5B1B"/>
    <w:rsid w:val="004A6B2F"/>
    <w:rsid w:val="004A6C1F"/>
    <w:rsid w:val="004A6E23"/>
    <w:rsid w:val="004A705A"/>
    <w:rsid w:val="004A7189"/>
    <w:rsid w:val="004A7B50"/>
    <w:rsid w:val="004A7C49"/>
    <w:rsid w:val="004B01E7"/>
    <w:rsid w:val="004B03B3"/>
    <w:rsid w:val="004B03F1"/>
    <w:rsid w:val="004B0902"/>
    <w:rsid w:val="004B119B"/>
    <w:rsid w:val="004B1A90"/>
    <w:rsid w:val="004B1BFD"/>
    <w:rsid w:val="004B2130"/>
    <w:rsid w:val="004B2353"/>
    <w:rsid w:val="004B250F"/>
    <w:rsid w:val="004B2551"/>
    <w:rsid w:val="004B25A6"/>
    <w:rsid w:val="004B288C"/>
    <w:rsid w:val="004B28AD"/>
    <w:rsid w:val="004B29DF"/>
    <w:rsid w:val="004B3033"/>
    <w:rsid w:val="004B331E"/>
    <w:rsid w:val="004B34BD"/>
    <w:rsid w:val="004B34DB"/>
    <w:rsid w:val="004B36C0"/>
    <w:rsid w:val="004B3DC7"/>
    <w:rsid w:val="004B3E34"/>
    <w:rsid w:val="004B415E"/>
    <w:rsid w:val="004B46A0"/>
    <w:rsid w:val="004B471C"/>
    <w:rsid w:val="004B4913"/>
    <w:rsid w:val="004B49C3"/>
    <w:rsid w:val="004B50EE"/>
    <w:rsid w:val="004B521F"/>
    <w:rsid w:val="004B56DB"/>
    <w:rsid w:val="004B59AE"/>
    <w:rsid w:val="004B5A50"/>
    <w:rsid w:val="004B5EC3"/>
    <w:rsid w:val="004B5FAD"/>
    <w:rsid w:val="004B626C"/>
    <w:rsid w:val="004B6491"/>
    <w:rsid w:val="004B7175"/>
    <w:rsid w:val="004B74F0"/>
    <w:rsid w:val="004B75E8"/>
    <w:rsid w:val="004B78A9"/>
    <w:rsid w:val="004B7B88"/>
    <w:rsid w:val="004B7DFA"/>
    <w:rsid w:val="004B7E8C"/>
    <w:rsid w:val="004B7EB0"/>
    <w:rsid w:val="004C01A3"/>
    <w:rsid w:val="004C03BA"/>
    <w:rsid w:val="004C0703"/>
    <w:rsid w:val="004C07B8"/>
    <w:rsid w:val="004C0A9D"/>
    <w:rsid w:val="004C0E21"/>
    <w:rsid w:val="004C1463"/>
    <w:rsid w:val="004C1CE8"/>
    <w:rsid w:val="004C1E85"/>
    <w:rsid w:val="004C21C1"/>
    <w:rsid w:val="004C21E2"/>
    <w:rsid w:val="004C2253"/>
    <w:rsid w:val="004C2A74"/>
    <w:rsid w:val="004C2AAE"/>
    <w:rsid w:val="004C2CF5"/>
    <w:rsid w:val="004C3291"/>
    <w:rsid w:val="004C3637"/>
    <w:rsid w:val="004C37BC"/>
    <w:rsid w:val="004C3FEF"/>
    <w:rsid w:val="004C400F"/>
    <w:rsid w:val="004C4292"/>
    <w:rsid w:val="004C4363"/>
    <w:rsid w:val="004C465C"/>
    <w:rsid w:val="004C4860"/>
    <w:rsid w:val="004C4C58"/>
    <w:rsid w:val="004C4E1B"/>
    <w:rsid w:val="004C555F"/>
    <w:rsid w:val="004C56BD"/>
    <w:rsid w:val="004C5745"/>
    <w:rsid w:val="004C59EE"/>
    <w:rsid w:val="004C624F"/>
    <w:rsid w:val="004C62E9"/>
    <w:rsid w:val="004C66EF"/>
    <w:rsid w:val="004C6B70"/>
    <w:rsid w:val="004C6CAE"/>
    <w:rsid w:val="004C6E9E"/>
    <w:rsid w:val="004C6EC0"/>
    <w:rsid w:val="004C70BF"/>
    <w:rsid w:val="004C7120"/>
    <w:rsid w:val="004C795C"/>
    <w:rsid w:val="004C7A05"/>
    <w:rsid w:val="004C7CB2"/>
    <w:rsid w:val="004C7D94"/>
    <w:rsid w:val="004C7EFC"/>
    <w:rsid w:val="004D0013"/>
    <w:rsid w:val="004D006B"/>
    <w:rsid w:val="004D0081"/>
    <w:rsid w:val="004D0213"/>
    <w:rsid w:val="004D0256"/>
    <w:rsid w:val="004D04B4"/>
    <w:rsid w:val="004D08BB"/>
    <w:rsid w:val="004D0BCB"/>
    <w:rsid w:val="004D0F05"/>
    <w:rsid w:val="004D10C3"/>
    <w:rsid w:val="004D1186"/>
    <w:rsid w:val="004D1264"/>
    <w:rsid w:val="004D142E"/>
    <w:rsid w:val="004D1713"/>
    <w:rsid w:val="004D1933"/>
    <w:rsid w:val="004D1A78"/>
    <w:rsid w:val="004D2081"/>
    <w:rsid w:val="004D218C"/>
    <w:rsid w:val="004D2360"/>
    <w:rsid w:val="004D28DD"/>
    <w:rsid w:val="004D3298"/>
    <w:rsid w:val="004D3785"/>
    <w:rsid w:val="004D381A"/>
    <w:rsid w:val="004D3B0C"/>
    <w:rsid w:val="004D3D29"/>
    <w:rsid w:val="004D3DBB"/>
    <w:rsid w:val="004D42B0"/>
    <w:rsid w:val="004D45C4"/>
    <w:rsid w:val="004D46F3"/>
    <w:rsid w:val="004D4808"/>
    <w:rsid w:val="004D4FAA"/>
    <w:rsid w:val="004D5217"/>
    <w:rsid w:val="004D525D"/>
    <w:rsid w:val="004D5BB5"/>
    <w:rsid w:val="004D5E1B"/>
    <w:rsid w:val="004D6A5B"/>
    <w:rsid w:val="004D6C88"/>
    <w:rsid w:val="004D6CF8"/>
    <w:rsid w:val="004D72A4"/>
    <w:rsid w:val="004D7A80"/>
    <w:rsid w:val="004D7BB6"/>
    <w:rsid w:val="004D7DEC"/>
    <w:rsid w:val="004D7E27"/>
    <w:rsid w:val="004E02A8"/>
    <w:rsid w:val="004E0641"/>
    <w:rsid w:val="004E0802"/>
    <w:rsid w:val="004E08B8"/>
    <w:rsid w:val="004E0A42"/>
    <w:rsid w:val="004E0C38"/>
    <w:rsid w:val="004E0E18"/>
    <w:rsid w:val="004E12CE"/>
    <w:rsid w:val="004E1306"/>
    <w:rsid w:val="004E1572"/>
    <w:rsid w:val="004E188E"/>
    <w:rsid w:val="004E1A5F"/>
    <w:rsid w:val="004E20BC"/>
    <w:rsid w:val="004E25F8"/>
    <w:rsid w:val="004E2C07"/>
    <w:rsid w:val="004E2E10"/>
    <w:rsid w:val="004E2FEB"/>
    <w:rsid w:val="004E35AE"/>
    <w:rsid w:val="004E3A63"/>
    <w:rsid w:val="004E3ACB"/>
    <w:rsid w:val="004E3D8B"/>
    <w:rsid w:val="004E3DB2"/>
    <w:rsid w:val="004E3E24"/>
    <w:rsid w:val="004E3FE7"/>
    <w:rsid w:val="004E43A3"/>
    <w:rsid w:val="004E4639"/>
    <w:rsid w:val="004E4CBC"/>
    <w:rsid w:val="004E5198"/>
    <w:rsid w:val="004E5278"/>
    <w:rsid w:val="004E5852"/>
    <w:rsid w:val="004E5866"/>
    <w:rsid w:val="004E5E5A"/>
    <w:rsid w:val="004E5F40"/>
    <w:rsid w:val="004E6137"/>
    <w:rsid w:val="004E6A9F"/>
    <w:rsid w:val="004E6C0B"/>
    <w:rsid w:val="004E6CD8"/>
    <w:rsid w:val="004E7524"/>
    <w:rsid w:val="004E7625"/>
    <w:rsid w:val="004E7AF8"/>
    <w:rsid w:val="004E7B0D"/>
    <w:rsid w:val="004F0243"/>
    <w:rsid w:val="004F0A08"/>
    <w:rsid w:val="004F1000"/>
    <w:rsid w:val="004F156D"/>
    <w:rsid w:val="004F17F9"/>
    <w:rsid w:val="004F1B19"/>
    <w:rsid w:val="004F1D2F"/>
    <w:rsid w:val="004F1F42"/>
    <w:rsid w:val="004F2100"/>
    <w:rsid w:val="004F22F4"/>
    <w:rsid w:val="004F2318"/>
    <w:rsid w:val="004F2C02"/>
    <w:rsid w:val="004F2ED9"/>
    <w:rsid w:val="004F2F58"/>
    <w:rsid w:val="004F30B6"/>
    <w:rsid w:val="004F3263"/>
    <w:rsid w:val="004F32F9"/>
    <w:rsid w:val="004F3828"/>
    <w:rsid w:val="004F44A0"/>
    <w:rsid w:val="004F4543"/>
    <w:rsid w:val="004F462D"/>
    <w:rsid w:val="004F479B"/>
    <w:rsid w:val="004F4BCB"/>
    <w:rsid w:val="004F4BD8"/>
    <w:rsid w:val="004F4DA7"/>
    <w:rsid w:val="004F4F5E"/>
    <w:rsid w:val="004F50B0"/>
    <w:rsid w:val="004F527B"/>
    <w:rsid w:val="004F5697"/>
    <w:rsid w:val="004F5722"/>
    <w:rsid w:val="004F58F1"/>
    <w:rsid w:val="004F596D"/>
    <w:rsid w:val="004F5F32"/>
    <w:rsid w:val="004F62F0"/>
    <w:rsid w:val="004F6462"/>
    <w:rsid w:val="004F663A"/>
    <w:rsid w:val="004F69F8"/>
    <w:rsid w:val="004F6BBA"/>
    <w:rsid w:val="004F6C83"/>
    <w:rsid w:val="004F71E2"/>
    <w:rsid w:val="004F7704"/>
    <w:rsid w:val="004F7742"/>
    <w:rsid w:val="004F7765"/>
    <w:rsid w:val="004F7B96"/>
    <w:rsid w:val="004F7D8B"/>
    <w:rsid w:val="00500056"/>
    <w:rsid w:val="00500227"/>
    <w:rsid w:val="00500BC7"/>
    <w:rsid w:val="00500DB2"/>
    <w:rsid w:val="0050120B"/>
    <w:rsid w:val="005015F0"/>
    <w:rsid w:val="00501608"/>
    <w:rsid w:val="00501648"/>
    <w:rsid w:val="005018CD"/>
    <w:rsid w:val="00501A45"/>
    <w:rsid w:val="00501C6F"/>
    <w:rsid w:val="0050231A"/>
    <w:rsid w:val="00502378"/>
    <w:rsid w:val="00502CA6"/>
    <w:rsid w:val="00502D1D"/>
    <w:rsid w:val="0050314D"/>
    <w:rsid w:val="005031DA"/>
    <w:rsid w:val="005034A5"/>
    <w:rsid w:val="00503609"/>
    <w:rsid w:val="00503BB2"/>
    <w:rsid w:val="00503F90"/>
    <w:rsid w:val="00503F9D"/>
    <w:rsid w:val="005044F7"/>
    <w:rsid w:val="00504515"/>
    <w:rsid w:val="005046BB"/>
    <w:rsid w:val="005050CB"/>
    <w:rsid w:val="0050510F"/>
    <w:rsid w:val="005055C7"/>
    <w:rsid w:val="00505A75"/>
    <w:rsid w:val="00505B06"/>
    <w:rsid w:val="00505EAA"/>
    <w:rsid w:val="00506301"/>
    <w:rsid w:val="00506330"/>
    <w:rsid w:val="0050691F"/>
    <w:rsid w:val="0050699C"/>
    <w:rsid w:val="0050731E"/>
    <w:rsid w:val="00507619"/>
    <w:rsid w:val="00507814"/>
    <w:rsid w:val="00510A7B"/>
    <w:rsid w:val="00510AA0"/>
    <w:rsid w:val="00511824"/>
    <w:rsid w:val="0051185E"/>
    <w:rsid w:val="00511B55"/>
    <w:rsid w:val="00512193"/>
    <w:rsid w:val="00512203"/>
    <w:rsid w:val="00512606"/>
    <w:rsid w:val="00512666"/>
    <w:rsid w:val="0051280F"/>
    <w:rsid w:val="00512979"/>
    <w:rsid w:val="00512CFD"/>
    <w:rsid w:val="0051330B"/>
    <w:rsid w:val="00513940"/>
    <w:rsid w:val="00513976"/>
    <w:rsid w:val="00513C17"/>
    <w:rsid w:val="005146B5"/>
    <w:rsid w:val="00514868"/>
    <w:rsid w:val="005148BD"/>
    <w:rsid w:val="00515129"/>
    <w:rsid w:val="00515249"/>
    <w:rsid w:val="005157B3"/>
    <w:rsid w:val="0051582A"/>
    <w:rsid w:val="00515857"/>
    <w:rsid w:val="00515A5A"/>
    <w:rsid w:val="00515CB8"/>
    <w:rsid w:val="00515E84"/>
    <w:rsid w:val="00516321"/>
    <w:rsid w:val="0051657C"/>
    <w:rsid w:val="005165FB"/>
    <w:rsid w:val="00516741"/>
    <w:rsid w:val="00516954"/>
    <w:rsid w:val="00516B9C"/>
    <w:rsid w:val="00516ECB"/>
    <w:rsid w:val="00516FA6"/>
    <w:rsid w:val="00516FA7"/>
    <w:rsid w:val="00517121"/>
    <w:rsid w:val="00517183"/>
    <w:rsid w:val="005172D4"/>
    <w:rsid w:val="00517702"/>
    <w:rsid w:val="00517882"/>
    <w:rsid w:val="00517A3E"/>
    <w:rsid w:val="00517E76"/>
    <w:rsid w:val="00520369"/>
    <w:rsid w:val="00520429"/>
    <w:rsid w:val="00520816"/>
    <w:rsid w:val="005209C5"/>
    <w:rsid w:val="00520AA6"/>
    <w:rsid w:val="00520B2E"/>
    <w:rsid w:val="00520FD0"/>
    <w:rsid w:val="0052116B"/>
    <w:rsid w:val="00521A6A"/>
    <w:rsid w:val="00521AC7"/>
    <w:rsid w:val="00521B0A"/>
    <w:rsid w:val="005225A5"/>
    <w:rsid w:val="005226BF"/>
    <w:rsid w:val="0052283A"/>
    <w:rsid w:val="0052291D"/>
    <w:rsid w:val="0052293A"/>
    <w:rsid w:val="00522F8A"/>
    <w:rsid w:val="0052368E"/>
    <w:rsid w:val="005236C7"/>
    <w:rsid w:val="005238E7"/>
    <w:rsid w:val="00523AD5"/>
    <w:rsid w:val="00523F11"/>
    <w:rsid w:val="005241B0"/>
    <w:rsid w:val="00524513"/>
    <w:rsid w:val="00524854"/>
    <w:rsid w:val="005248AB"/>
    <w:rsid w:val="00524997"/>
    <w:rsid w:val="005249E6"/>
    <w:rsid w:val="00524CC5"/>
    <w:rsid w:val="00524DF2"/>
    <w:rsid w:val="0052549A"/>
    <w:rsid w:val="00525561"/>
    <w:rsid w:val="005255F0"/>
    <w:rsid w:val="00525863"/>
    <w:rsid w:val="005258C0"/>
    <w:rsid w:val="00525E38"/>
    <w:rsid w:val="00525E91"/>
    <w:rsid w:val="0052602A"/>
    <w:rsid w:val="00526420"/>
    <w:rsid w:val="00526583"/>
    <w:rsid w:val="00526796"/>
    <w:rsid w:val="005276AB"/>
    <w:rsid w:val="00527CF2"/>
    <w:rsid w:val="00527EF3"/>
    <w:rsid w:val="0053004F"/>
    <w:rsid w:val="005300E0"/>
    <w:rsid w:val="00530136"/>
    <w:rsid w:val="00530574"/>
    <w:rsid w:val="00531814"/>
    <w:rsid w:val="0053217F"/>
    <w:rsid w:val="00532920"/>
    <w:rsid w:val="00532B87"/>
    <w:rsid w:val="00532C75"/>
    <w:rsid w:val="00532F3F"/>
    <w:rsid w:val="005331B8"/>
    <w:rsid w:val="0053351D"/>
    <w:rsid w:val="00533B0B"/>
    <w:rsid w:val="00534C14"/>
    <w:rsid w:val="00535315"/>
    <w:rsid w:val="00535374"/>
    <w:rsid w:val="0053557B"/>
    <w:rsid w:val="00536025"/>
    <w:rsid w:val="00536AEC"/>
    <w:rsid w:val="00537227"/>
    <w:rsid w:val="0053780D"/>
    <w:rsid w:val="00537952"/>
    <w:rsid w:val="00540163"/>
    <w:rsid w:val="0054047D"/>
    <w:rsid w:val="0054083F"/>
    <w:rsid w:val="00540947"/>
    <w:rsid w:val="00540A3F"/>
    <w:rsid w:val="00540C97"/>
    <w:rsid w:val="00540FA4"/>
    <w:rsid w:val="00541222"/>
    <w:rsid w:val="0054128F"/>
    <w:rsid w:val="005415C1"/>
    <w:rsid w:val="0054187A"/>
    <w:rsid w:val="00541DB6"/>
    <w:rsid w:val="00541DCE"/>
    <w:rsid w:val="0054217A"/>
    <w:rsid w:val="005423FF"/>
    <w:rsid w:val="00542589"/>
    <w:rsid w:val="00542A1A"/>
    <w:rsid w:val="00543776"/>
    <w:rsid w:val="00543CE2"/>
    <w:rsid w:val="00543EAD"/>
    <w:rsid w:val="00543FD0"/>
    <w:rsid w:val="00544413"/>
    <w:rsid w:val="005444A3"/>
    <w:rsid w:val="00544642"/>
    <w:rsid w:val="00544677"/>
    <w:rsid w:val="00544E9D"/>
    <w:rsid w:val="00544F65"/>
    <w:rsid w:val="005458E2"/>
    <w:rsid w:val="00545ACB"/>
    <w:rsid w:val="00545F2D"/>
    <w:rsid w:val="00545F8D"/>
    <w:rsid w:val="005461B6"/>
    <w:rsid w:val="005464F8"/>
    <w:rsid w:val="00546BD6"/>
    <w:rsid w:val="00546E62"/>
    <w:rsid w:val="0054743A"/>
    <w:rsid w:val="00547541"/>
    <w:rsid w:val="0054789B"/>
    <w:rsid w:val="00547C98"/>
    <w:rsid w:val="00547D09"/>
    <w:rsid w:val="00547D1B"/>
    <w:rsid w:val="00547ECC"/>
    <w:rsid w:val="00547EE9"/>
    <w:rsid w:val="005509C0"/>
    <w:rsid w:val="00551022"/>
    <w:rsid w:val="00551057"/>
    <w:rsid w:val="00551692"/>
    <w:rsid w:val="00551CCF"/>
    <w:rsid w:val="0055210E"/>
    <w:rsid w:val="00552325"/>
    <w:rsid w:val="005523E0"/>
    <w:rsid w:val="00552423"/>
    <w:rsid w:val="0055262B"/>
    <w:rsid w:val="00552716"/>
    <w:rsid w:val="00552BE2"/>
    <w:rsid w:val="00552D83"/>
    <w:rsid w:val="005530CF"/>
    <w:rsid w:val="0055354A"/>
    <w:rsid w:val="0055368C"/>
    <w:rsid w:val="00553700"/>
    <w:rsid w:val="0055370E"/>
    <w:rsid w:val="005539F6"/>
    <w:rsid w:val="00553D17"/>
    <w:rsid w:val="00554094"/>
    <w:rsid w:val="0055457A"/>
    <w:rsid w:val="005550FC"/>
    <w:rsid w:val="00555611"/>
    <w:rsid w:val="00555927"/>
    <w:rsid w:val="00555D50"/>
    <w:rsid w:val="00555E25"/>
    <w:rsid w:val="00555E98"/>
    <w:rsid w:val="0055607D"/>
    <w:rsid w:val="005567E8"/>
    <w:rsid w:val="005569E0"/>
    <w:rsid w:val="00556BC4"/>
    <w:rsid w:val="00556C72"/>
    <w:rsid w:val="005571F5"/>
    <w:rsid w:val="0056005E"/>
    <w:rsid w:val="005605C7"/>
    <w:rsid w:val="005608C7"/>
    <w:rsid w:val="005608DE"/>
    <w:rsid w:val="00560F6F"/>
    <w:rsid w:val="005610B5"/>
    <w:rsid w:val="0056117D"/>
    <w:rsid w:val="0056123B"/>
    <w:rsid w:val="005621D9"/>
    <w:rsid w:val="00562573"/>
    <w:rsid w:val="00562CCD"/>
    <w:rsid w:val="00562F4C"/>
    <w:rsid w:val="00562FE9"/>
    <w:rsid w:val="005631EB"/>
    <w:rsid w:val="00563353"/>
    <w:rsid w:val="005634D8"/>
    <w:rsid w:val="00563F5E"/>
    <w:rsid w:val="00563FB9"/>
    <w:rsid w:val="00564115"/>
    <w:rsid w:val="00564220"/>
    <w:rsid w:val="00564C06"/>
    <w:rsid w:val="00564EB9"/>
    <w:rsid w:val="00564EE3"/>
    <w:rsid w:val="00564FDB"/>
    <w:rsid w:val="005650AA"/>
    <w:rsid w:val="00565270"/>
    <w:rsid w:val="005655E3"/>
    <w:rsid w:val="0056562C"/>
    <w:rsid w:val="00565922"/>
    <w:rsid w:val="00565BA9"/>
    <w:rsid w:val="00565D4E"/>
    <w:rsid w:val="00565D6B"/>
    <w:rsid w:val="00565DAA"/>
    <w:rsid w:val="00566018"/>
    <w:rsid w:val="00566362"/>
    <w:rsid w:val="005666A2"/>
    <w:rsid w:val="0056695D"/>
    <w:rsid w:val="00566E2C"/>
    <w:rsid w:val="00566FDE"/>
    <w:rsid w:val="005672C7"/>
    <w:rsid w:val="00567954"/>
    <w:rsid w:val="00567B84"/>
    <w:rsid w:val="00570178"/>
    <w:rsid w:val="0057039E"/>
    <w:rsid w:val="00570D16"/>
    <w:rsid w:val="0057110E"/>
    <w:rsid w:val="00571EBE"/>
    <w:rsid w:val="005720A5"/>
    <w:rsid w:val="005724BB"/>
    <w:rsid w:val="00572945"/>
    <w:rsid w:val="00573654"/>
    <w:rsid w:val="0057383B"/>
    <w:rsid w:val="005738C2"/>
    <w:rsid w:val="00574053"/>
    <w:rsid w:val="005741D8"/>
    <w:rsid w:val="005745B7"/>
    <w:rsid w:val="0057460B"/>
    <w:rsid w:val="00574A9A"/>
    <w:rsid w:val="00574CD7"/>
    <w:rsid w:val="00575239"/>
    <w:rsid w:val="0057541C"/>
    <w:rsid w:val="00575447"/>
    <w:rsid w:val="00575492"/>
    <w:rsid w:val="0057573D"/>
    <w:rsid w:val="005762D6"/>
    <w:rsid w:val="0057680C"/>
    <w:rsid w:val="00577162"/>
    <w:rsid w:val="0057720A"/>
    <w:rsid w:val="0057743C"/>
    <w:rsid w:val="0057772B"/>
    <w:rsid w:val="0057782D"/>
    <w:rsid w:val="00577910"/>
    <w:rsid w:val="0057797D"/>
    <w:rsid w:val="00577A25"/>
    <w:rsid w:val="00577DDF"/>
    <w:rsid w:val="005802B2"/>
    <w:rsid w:val="005804F8"/>
    <w:rsid w:val="005805E6"/>
    <w:rsid w:val="00581550"/>
    <w:rsid w:val="00581670"/>
    <w:rsid w:val="00581767"/>
    <w:rsid w:val="0058188B"/>
    <w:rsid w:val="005823E1"/>
    <w:rsid w:val="00582C72"/>
    <w:rsid w:val="00582CAB"/>
    <w:rsid w:val="00582FD7"/>
    <w:rsid w:val="00582FE5"/>
    <w:rsid w:val="0058317A"/>
    <w:rsid w:val="00583633"/>
    <w:rsid w:val="005836CE"/>
    <w:rsid w:val="00583723"/>
    <w:rsid w:val="00583E3C"/>
    <w:rsid w:val="00583FF7"/>
    <w:rsid w:val="00584030"/>
    <w:rsid w:val="00584232"/>
    <w:rsid w:val="005842AC"/>
    <w:rsid w:val="00584681"/>
    <w:rsid w:val="005851C6"/>
    <w:rsid w:val="00585516"/>
    <w:rsid w:val="005856C9"/>
    <w:rsid w:val="005857C8"/>
    <w:rsid w:val="00585EC1"/>
    <w:rsid w:val="005861B0"/>
    <w:rsid w:val="005867A4"/>
    <w:rsid w:val="00586BB6"/>
    <w:rsid w:val="00586DDC"/>
    <w:rsid w:val="00587187"/>
    <w:rsid w:val="00587808"/>
    <w:rsid w:val="00590011"/>
    <w:rsid w:val="0059001F"/>
    <w:rsid w:val="00590066"/>
    <w:rsid w:val="00590405"/>
    <w:rsid w:val="00590CA0"/>
    <w:rsid w:val="00591032"/>
    <w:rsid w:val="00591515"/>
    <w:rsid w:val="00591633"/>
    <w:rsid w:val="00591DB7"/>
    <w:rsid w:val="00592438"/>
    <w:rsid w:val="0059270D"/>
    <w:rsid w:val="00592BFF"/>
    <w:rsid w:val="00593025"/>
    <w:rsid w:val="00593074"/>
    <w:rsid w:val="005930D5"/>
    <w:rsid w:val="0059329B"/>
    <w:rsid w:val="0059354C"/>
    <w:rsid w:val="00593555"/>
    <w:rsid w:val="00593758"/>
    <w:rsid w:val="00593812"/>
    <w:rsid w:val="0059381E"/>
    <w:rsid w:val="0059387C"/>
    <w:rsid w:val="00593B50"/>
    <w:rsid w:val="00593D1A"/>
    <w:rsid w:val="00593FE5"/>
    <w:rsid w:val="0059410C"/>
    <w:rsid w:val="00594348"/>
    <w:rsid w:val="005945B6"/>
    <w:rsid w:val="00594698"/>
    <w:rsid w:val="005948FA"/>
    <w:rsid w:val="00594BA1"/>
    <w:rsid w:val="005951A7"/>
    <w:rsid w:val="005954DF"/>
    <w:rsid w:val="0059583F"/>
    <w:rsid w:val="00595A41"/>
    <w:rsid w:val="00595CA3"/>
    <w:rsid w:val="00595CC6"/>
    <w:rsid w:val="00596070"/>
    <w:rsid w:val="00596262"/>
    <w:rsid w:val="00596C94"/>
    <w:rsid w:val="00596FC5"/>
    <w:rsid w:val="00597221"/>
    <w:rsid w:val="0059734E"/>
    <w:rsid w:val="0059739D"/>
    <w:rsid w:val="00597444"/>
    <w:rsid w:val="0059747D"/>
    <w:rsid w:val="0059783F"/>
    <w:rsid w:val="00597990"/>
    <w:rsid w:val="00597B68"/>
    <w:rsid w:val="00597BE3"/>
    <w:rsid w:val="00597EFB"/>
    <w:rsid w:val="00597F5A"/>
    <w:rsid w:val="005A020E"/>
    <w:rsid w:val="005A09BE"/>
    <w:rsid w:val="005A09CC"/>
    <w:rsid w:val="005A0A39"/>
    <w:rsid w:val="005A0EB5"/>
    <w:rsid w:val="005A1528"/>
    <w:rsid w:val="005A1DC8"/>
    <w:rsid w:val="005A1FF4"/>
    <w:rsid w:val="005A2321"/>
    <w:rsid w:val="005A240F"/>
    <w:rsid w:val="005A254C"/>
    <w:rsid w:val="005A2744"/>
    <w:rsid w:val="005A2848"/>
    <w:rsid w:val="005A28BC"/>
    <w:rsid w:val="005A29F9"/>
    <w:rsid w:val="005A2E83"/>
    <w:rsid w:val="005A301F"/>
    <w:rsid w:val="005A32C2"/>
    <w:rsid w:val="005A34DD"/>
    <w:rsid w:val="005A3CC2"/>
    <w:rsid w:val="005A3D7F"/>
    <w:rsid w:val="005A4389"/>
    <w:rsid w:val="005A496E"/>
    <w:rsid w:val="005A4CF0"/>
    <w:rsid w:val="005A4D70"/>
    <w:rsid w:val="005A50CD"/>
    <w:rsid w:val="005A63D1"/>
    <w:rsid w:val="005A671D"/>
    <w:rsid w:val="005A68F7"/>
    <w:rsid w:val="005A6CDC"/>
    <w:rsid w:val="005A706B"/>
    <w:rsid w:val="005A7075"/>
    <w:rsid w:val="005A769F"/>
    <w:rsid w:val="005A7BFC"/>
    <w:rsid w:val="005A7FC1"/>
    <w:rsid w:val="005B0040"/>
    <w:rsid w:val="005B0141"/>
    <w:rsid w:val="005B0166"/>
    <w:rsid w:val="005B0AB1"/>
    <w:rsid w:val="005B0CC5"/>
    <w:rsid w:val="005B122F"/>
    <w:rsid w:val="005B149F"/>
    <w:rsid w:val="005B1642"/>
    <w:rsid w:val="005B1684"/>
    <w:rsid w:val="005B17EF"/>
    <w:rsid w:val="005B1848"/>
    <w:rsid w:val="005B1D7A"/>
    <w:rsid w:val="005B22E1"/>
    <w:rsid w:val="005B2581"/>
    <w:rsid w:val="005B2817"/>
    <w:rsid w:val="005B2CDB"/>
    <w:rsid w:val="005B2DCE"/>
    <w:rsid w:val="005B2E99"/>
    <w:rsid w:val="005B3429"/>
    <w:rsid w:val="005B367F"/>
    <w:rsid w:val="005B3815"/>
    <w:rsid w:val="005B3F34"/>
    <w:rsid w:val="005B4B36"/>
    <w:rsid w:val="005B4C49"/>
    <w:rsid w:val="005B4FE3"/>
    <w:rsid w:val="005B535D"/>
    <w:rsid w:val="005B5868"/>
    <w:rsid w:val="005B6126"/>
    <w:rsid w:val="005B659F"/>
    <w:rsid w:val="005B6698"/>
    <w:rsid w:val="005B67C9"/>
    <w:rsid w:val="005B6A77"/>
    <w:rsid w:val="005B6EF1"/>
    <w:rsid w:val="005B6F31"/>
    <w:rsid w:val="005B6FBD"/>
    <w:rsid w:val="005B713C"/>
    <w:rsid w:val="005B7250"/>
    <w:rsid w:val="005C0F8C"/>
    <w:rsid w:val="005C105D"/>
    <w:rsid w:val="005C1127"/>
    <w:rsid w:val="005C1A5B"/>
    <w:rsid w:val="005C1CC8"/>
    <w:rsid w:val="005C23DE"/>
    <w:rsid w:val="005C2C60"/>
    <w:rsid w:val="005C30F1"/>
    <w:rsid w:val="005C3369"/>
    <w:rsid w:val="005C38ED"/>
    <w:rsid w:val="005C3BD5"/>
    <w:rsid w:val="005C3F05"/>
    <w:rsid w:val="005C3FAA"/>
    <w:rsid w:val="005C4357"/>
    <w:rsid w:val="005C4459"/>
    <w:rsid w:val="005C4646"/>
    <w:rsid w:val="005C46CA"/>
    <w:rsid w:val="005C4710"/>
    <w:rsid w:val="005C47BF"/>
    <w:rsid w:val="005C4B22"/>
    <w:rsid w:val="005C4F88"/>
    <w:rsid w:val="005C525A"/>
    <w:rsid w:val="005C542A"/>
    <w:rsid w:val="005C5E1F"/>
    <w:rsid w:val="005C5FCB"/>
    <w:rsid w:val="005C62EA"/>
    <w:rsid w:val="005C6A55"/>
    <w:rsid w:val="005C6A5E"/>
    <w:rsid w:val="005C6C77"/>
    <w:rsid w:val="005C6C8B"/>
    <w:rsid w:val="005C78A9"/>
    <w:rsid w:val="005C7C28"/>
    <w:rsid w:val="005C7C5A"/>
    <w:rsid w:val="005C7E77"/>
    <w:rsid w:val="005C7ED1"/>
    <w:rsid w:val="005D0050"/>
    <w:rsid w:val="005D01F7"/>
    <w:rsid w:val="005D0533"/>
    <w:rsid w:val="005D0BB5"/>
    <w:rsid w:val="005D0D06"/>
    <w:rsid w:val="005D10FB"/>
    <w:rsid w:val="005D130A"/>
    <w:rsid w:val="005D142B"/>
    <w:rsid w:val="005D1510"/>
    <w:rsid w:val="005D164B"/>
    <w:rsid w:val="005D1B29"/>
    <w:rsid w:val="005D2145"/>
    <w:rsid w:val="005D2400"/>
    <w:rsid w:val="005D2467"/>
    <w:rsid w:val="005D25FE"/>
    <w:rsid w:val="005D2716"/>
    <w:rsid w:val="005D28B6"/>
    <w:rsid w:val="005D2F4C"/>
    <w:rsid w:val="005D307D"/>
    <w:rsid w:val="005D3159"/>
    <w:rsid w:val="005D3217"/>
    <w:rsid w:val="005D3862"/>
    <w:rsid w:val="005D3AD8"/>
    <w:rsid w:val="005D3F5E"/>
    <w:rsid w:val="005D4036"/>
    <w:rsid w:val="005D419F"/>
    <w:rsid w:val="005D4560"/>
    <w:rsid w:val="005D456C"/>
    <w:rsid w:val="005D488D"/>
    <w:rsid w:val="005D4899"/>
    <w:rsid w:val="005D4B3A"/>
    <w:rsid w:val="005D4C8B"/>
    <w:rsid w:val="005D5149"/>
    <w:rsid w:val="005D5294"/>
    <w:rsid w:val="005D55DF"/>
    <w:rsid w:val="005D599F"/>
    <w:rsid w:val="005D5A15"/>
    <w:rsid w:val="005D5E15"/>
    <w:rsid w:val="005D6EDE"/>
    <w:rsid w:val="005D71C7"/>
    <w:rsid w:val="005D742F"/>
    <w:rsid w:val="005D7666"/>
    <w:rsid w:val="005D7AE2"/>
    <w:rsid w:val="005D7CDB"/>
    <w:rsid w:val="005D7CE7"/>
    <w:rsid w:val="005D7D56"/>
    <w:rsid w:val="005E0072"/>
    <w:rsid w:val="005E0291"/>
    <w:rsid w:val="005E030D"/>
    <w:rsid w:val="005E0693"/>
    <w:rsid w:val="005E0F22"/>
    <w:rsid w:val="005E0FE1"/>
    <w:rsid w:val="005E108A"/>
    <w:rsid w:val="005E1233"/>
    <w:rsid w:val="005E1492"/>
    <w:rsid w:val="005E195B"/>
    <w:rsid w:val="005E20A4"/>
    <w:rsid w:val="005E2538"/>
    <w:rsid w:val="005E2881"/>
    <w:rsid w:val="005E292D"/>
    <w:rsid w:val="005E2C50"/>
    <w:rsid w:val="005E396B"/>
    <w:rsid w:val="005E3AD5"/>
    <w:rsid w:val="005E3F31"/>
    <w:rsid w:val="005E4190"/>
    <w:rsid w:val="005E4226"/>
    <w:rsid w:val="005E4A68"/>
    <w:rsid w:val="005E4B36"/>
    <w:rsid w:val="005E4D42"/>
    <w:rsid w:val="005E51D9"/>
    <w:rsid w:val="005E57CB"/>
    <w:rsid w:val="005E58BC"/>
    <w:rsid w:val="005E5962"/>
    <w:rsid w:val="005E5C5D"/>
    <w:rsid w:val="005E5DE6"/>
    <w:rsid w:val="005E5DE9"/>
    <w:rsid w:val="005E602E"/>
    <w:rsid w:val="005E6246"/>
    <w:rsid w:val="005E668C"/>
    <w:rsid w:val="005E6A30"/>
    <w:rsid w:val="005E6F93"/>
    <w:rsid w:val="005E7376"/>
    <w:rsid w:val="005E7568"/>
    <w:rsid w:val="005E7602"/>
    <w:rsid w:val="005F046D"/>
    <w:rsid w:val="005F0AD5"/>
    <w:rsid w:val="005F10DB"/>
    <w:rsid w:val="005F118D"/>
    <w:rsid w:val="005F158E"/>
    <w:rsid w:val="005F17F5"/>
    <w:rsid w:val="005F1981"/>
    <w:rsid w:val="005F199B"/>
    <w:rsid w:val="005F19D9"/>
    <w:rsid w:val="005F1EA4"/>
    <w:rsid w:val="005F2222"/>
    <w:rsid w:val="005F2A78"/>
    <w:rsid w:val="005F2D2C"/>
    <w:rsid w:val="005F31DC"/>
    <w:rsid w:val="005F329C"/>
    <w:rsid w:val="005F343E"/>
    <w:rsid w:val="005F36E3"/>
    <w:rsid w:val="005F395A"/>
    <w:rsid w:val="005F3BC9"/>
    <w:rsid w:val="005F3C50"/>
    <w:rsid w:val="005F3DDE"/>
    <w:rsid w:val="005F3EA8"/>
    <w:rsid w:val="005F3F5E"/>
    <w:rsid w:val="005F44C7"/>
    <w:rsid w:val="005F4AE9"/>
    <w:rsid w:val="005F4BB2"/>
    <w:rsid w:val="005F4C6F"/>
    <w:rsid w:val="005F4E07"/>
    <w:rsid w:val="005F51FE"/>
    <w:rsid w:val="005F550A"/>
    <w:rsid w:val="005F5818"/>
    <w:rsid w:val="005F5DDB"/>
    <w:rsid w:val="005F617D"/>
    <w:rsid w:val="005F6658"/>
    <w:rsid w:val="005F7971"/>
    <w:rsid w:val="005F7981"/>
    <w:rsid w:val="0060066B"/>
    <w:rsid w:val="0060092A"/>
    <w:rsid w:val="00600B20"/>
    <w:rsid w:val="00600CB5"/>
    <w:rsid w:val="00600D1D"/>
    <w:rsid w:val="00600E46"/>
    <w:rsid w:val="00601244"/>
    <w:rsid w:val="006019F2"/>
    <w:rsid w:val="00601AD2"/>
    <w:rsid w:val="00601ECF"/>
    <w:rsid w:val="006026B5"/>
    <w:rsid w:val="00602798"/>
    <w:rsid w:val="00602849"/>
    <w:rsid w:val="006028C9"/>
    <w:rsid w:val="00602E58"/>
    <w:rsid w:val="0060365F"/>
    <w:rsid w:val="00603778"/>
    <w:rsid w:val="006037B0"/>
    <w:rsid w:val="0060396B"/>
    <w:rsid w:val="00603C00"/>
    <w:rsid w:val="00603D24"/>
    <w:rsid w:val="00603DF2"/>
    <w:rsid w:val="00604124"/>
    <w:rsid w:val="006041D1"/>
    <w:rsid w:val="00604260"/>
    <w:rsid w:val="00604287"/>
    <w:rsid w:val="0060447B"/>
    <w:rsid w:val="00604992"/>
    <w:rsid w:val="006049C4"/>
    <w:rsid w:val="00604A9B"/>
    <w:rsid w:val="00604B2F"/>
    <w:rsid w:val="00604EBF"/>
    <w:rsid w:val="00604F23"/>
    <w:rsid w:val="00605537"/>
    <w:rsid w:val="00605AB0"/>
    <w:rsid w:val="00605ABD"/>
    <w:rsid w:val="00605F16"/>
    <w:rsid w:val="006068C2"/>
    <w:rsid w:val="00606A23"/>
    <w:rsid w:val="00606A35"/>
    <w:rsid w:val="00606FBB"/>
    <w:rsid w:val="00607309"/>
    <w:rsid w:val="006074FD"/>
    <w:rsid w:val="0060755B"/>
    <w:rsid w:val="00607CA1"/>
    <w:rsid w:val="006100AF"/>
    <w:rsid w:val="006100EB"/>
    <w:rsid w:val="006103AA"/>
    <w:rsid w:val="00610460"/>
    <w:rsid w:val="00610756"/>
    <w:rsid w:val="00610E3E"/>
    <w:rsid w:val="00610FD9"/>
    <w:rsid w:val="0061162E"/>
    <w:rsid w:val="00611AED"/>
    <w:rsid w:val="00611E79"/>
    <w:rsid w:val="006121D1"/>
    <w:rsid w:val="00612324"/>
    <w:rsid w:val="006124ED"/>
    <w:rsid w:val="00612516"/>
    <w:rsid w:val="00612BEE"/>
    <w:rsid w:val="00612D57"/>
    <w:rsid w:val="00612E72"/>
    <w:rsid w:val="006130E6"/>
    <w:rsid w:val="0061317D"/>
    <w:rsid w:val="0061324E"/>
    <w:rsid w:val="00613289"/>
    <w:rsid w:val="00613293"/>
    <w:rsid w:val="00613474"/>
    <w:rsid w:val="00613C45"/>
    <w:rsid w:val="0061427D"/>
    <w:rsid w:val="0061439A"/>
    <w:rsid w:val="006143E7"/>
    <w:rsid w:val="006146D4"/>
    <w:rsid w:val="00614969"/>
    <w:rsid w:val="00614F00"/>
    <w:rsid w:val="006150A7"/>
    <w:rsid w:val="00615150"/>
    <w:rsid w:val="00615342"/>
    <w:rsid w:val="00615645"/>
    <w:rsid w:val="00615AA1"/>
    <w:rsid w:val="00615BF3"/>
    <w:rsid w:val="00615C98"/>
    <w:rsid w:val="00615E85"/>
    <w:rsid w:val="00616651"/>
    <w:rsid w:val="00616876"/>
    <w:rsid w:val="00616BAE"/>
    <w:rsid w:val="00616E6B"/>
    <w:rsid w:val="00617210"/>
    <w:rsid w:val="006172D7"/>
    <w:rsid w:val="006175DD"/>
    <w:rsid w:val="006176FD"/>
    <w:rsid w:val="00617CA1"/>
    <w:rsid w:val="00617CB1"/>
    <w:rsid w:val="006205BA"/>
    <w:rsid w:val="00620B8D"/>
    <w:rsid w:val="00620D2B"/>
    <w:rsid w:val="00621088"/>
    <w:rsid w:val="0062112A"/>
    <w:rsid w:val="006212AF"/>
    <w:rsid w:val="006212B6"/>
    <w:rsid w:val="00621405"/>
    <w:rsid w:val="006216E2"/>
    <w:rsid w:val="006217F1"/>
    <w:rsid w:val="00622018"/>
    <w:rsid w:val="0062251A"/>
    <w:rsid w:val="006226CE"/>
    <w:rsid w:val="0062289D"/>
    <w:rsid w:val="00622901"/>
    <w:rsid w:val="00623187"/>
    <w:rsid w:val="0062351D"/>
    <w:rsid w:val="00623C9A"/>
    <w:rsid w:val="00624223"/>
    <w:rsid w:val="006246DC"/>
    <w:rsid w:val="00624C26"/>
    <w:rsid w:val="00625456"/>
    <w:rsid w:val="006257DB"/>
    <w:rsid w:val="00625F1D"/>
    <w:rsid w:val="006265D6"/>
    <w:rsid w:val="00626813"/>
    <w:rsid w:val="006268EC"/>
    <w:rsid w:val="00626987"/>
    <w:rsid w:val="00626CFD"/>
    <w:rsid w:val="00626D9B"/>
    <w:rsid w:val="00626E60"/>
    <w:rsid w:val="006270C4"/>
    <w:rsid w:val="006270EA"/>
    <w:rsid w:val="00627201"/>
    <w:rsid w:val="00627F9C"/>
    <w:rsid w:val="006305DD"/>
    <w:rsid w:val="006307C6"/>
    <w:rsid w:val="006310D4"/>
    <w:rsid w:val="0063144D"/>
    <w:rsid w:val="00631483"/>
    <w:rsid w:val="006314B7"/>
    <w:rsid w:val="006315D8"/>
    <w:rsid w:val="00631701"/>
    <w:rsid w:val="00631740"/>
    <w:rsid w:val="0063189E"/>
    <w:rsid w:val="00631E0A"/>
    <w:rsid w:val="006320EC"/>
    <w:rsid w:val="006323B2"/>
    <w:rsid w:val="0063255A"/>
    <w:rsid w:val="0063266A"/>
    <w:rsid w:val="0063311A"/>
    <w:rsid w:val="0063384A"/>
    <w:rsid w:val="00633B4F"/>
    <w:rsid w:val="00633E88"/>
    <w:rsid w:val="00634811"/>
    <w:rsid w:val="006349BC"/>
    <w:rsid w:val="00634C1D"/>
    <w:rsid w:val="00634D05"/>
    <w:rsid w:val="00635759"/>
    <w:rsid w:val="00635A08"/>
    <w:rsid w:val="00635B2A"/>
    <w:rsid w:val="00635B38"/>
    <w:rsid w:val="00635DB1"/>
    <w:rsid w:val="00635DFA"/>
    <w:rsid w:val="00636EE2"/>
    <w:rsid w:val="00637129"/>
    <w:rsid w:val="0063742A"/>
    <w:rsid w:val="006374A0"/>
    <w:rsid w:val="006379CB"/>
    <w:rsid w:val="00637AFB"/>
    <w:rsid w:val="00637C97"/>
    <w:rsid w:val="0064027D"/>
    <w:rsid w:val="00640FAC"/>
    <w:rsid w:val="00641547"/>
    <w:rsid w:val="00641798"/>
    <w:rsid w:val="00641977"/>
    <w:rsid w:val="00641C1F"/>
    <w:rsid w:val="00641EA1"/>
    <w:rsid w:val="006428C7"/>
    <w:rsid w:val="00642955"/>
    <w:rsid w:val="00642D39"/>
    <w:rsid w:val="00642E54"/>
    <w:rsid w:val="00643279"/>
    <w:rsid w:val="00643710"/>
    <w:rsid w:val="00643F39"/>
    <w:rsid w:val="0064478C"/>
    <w:rsid w:val="00644964"/>
    <w:rsid w:val="006450A5"/>
    <w:rsid w:val="006453CA"/>
    <w:rsid w:val="00645547"/>
    <w:rsid w:val="0064582C"/>
    <w:rsid w:val="00645A33"/>
    <w:rsid w:val="00645A5F"/>
    <w:rsid w:val="00645F50"/>
    <w:rsid w:val="0064600E"/>
    <w:rsid w:val="006461CB"/>
    <w:rsid w:val="00646356"/>
    <w:rsid w:val="0064665A"/>
    <w:rsid w:val="0064676E"/>
    <w:rsid w:val="00646D98"/>
    <w:rsid w:val="00647823"/>
    <w:rsid w:val="00647842"/>
    <w:rsid w:val="006500E0"/>
    <w:rsid w:val="006501FF"/>
    <w:rsid w:val="006509F4"/>
    <w:rsid w:val="00650A7F"/>
    <w:rsid w:val="00650E8E"/>
    <w:rsid w:val="006511D1"/>
    <w:rsid w:val="00651307"/>
    <w:rsid w:val="006516BB"/>
    <w:rsid w:val="00651AB5"/>
    <w:rsid w:val="00651ACC"/>
    <w:rsid w:val="00651C61"/>
    <w:rsid w:val="00651C70"/>
    <w:rsid w:val="00651DC8"/>
    <w:rsid w:val="00651E51"/>
    <w:rsid w:val="00652596"/>
    <w:rsid w:val="00652614"/>
    <w:rsid w:val="00652918"/>
    <w:rsid w:val="0065295B"/>
    <w:rsid w:val="00652A37"/>
    <w:rsid w:val="00653812"/>
    <w:rsid w:val="00653A6D"/>
    <w:rsid w:val="00654529"/>
    <w:rsid w:val="0065465C"/>
    <w:rsid w:val="006548A8"/>
    <w:rsid w:val="006548AC"/>
    <w:rsid w:val="00654E5A"/>
    <w:rsid w:val="006550D5"/>
    <w:rsid w:val="00655512"/>
    <w:rsid w:val="006557F4"/>
    <w:rsid w:val="0065591B"/>
    <w:rsid w:val="0065598C"/>
    <w:rsid w:val="00655B80"/>
    <w:rsid w:val="00655CC0"/>
    <w:rsid w:val="00655E2D"/>
    <w:rsid w:val="00656291"/>
    <w:rsid w:val="0065634F"/>
    <w:rsid w:val="006563C0"/>
    <w:rsid w:val="00656B10"/>
    <w:rsid w:val="00656C5A"/>
    <w:rsid w:val="00656C5B"/>
    <w:rsid w:val="00656D26"/>
    <w:rsid w:val="00656E7A"/>
    <w:rsid w:val="00657035"/>
    <w:rsid w:val="00657084"/>
    <w:rsid w:val="00657748"/>
    <w:rsid w:val="006578F0"/>
    <w:rsid w:val="00657970"/>
    <w:rsid w:val="00657B89"/>
    <w:rsid w:val="0066083A"/>
    <w:rsid w:val="00660A47"/>
    <w:rsid w:val="00660AB0"/>
    <w:rsid w:val="00660F6C"/>
    <w:rsid w:val="00661036"/>
    <w:rsid w:val="0066106C"/>
    <w:rsid w:val="00661982"/>
    <w:rsid w:val="0066208E"/>
    <w:rsid w:val="00662627"/>
    <w:rsid w:val="006626BA"/>
    <w:rsid w:val="006629A2"/>
    <w:rsid w:val="00662B54"/>
    <w:rsid w:val="00662B88"/>
    <w:rsid w:val="00662DF4"/>
    <w:rsid w:val="00663393"/>
    <w:rsid w:val="00663680"/>
    <w:rsid w:val="0066376D"/>
    <w:rsid w:val="00663A8B"/>
    <w:rsid w:val="00663E9C"/>
    <w:rsid w:val="00664103"/>
    <w:rsid w:val="006643C7"/>
    <w:rsid w:val="00664971"/>
    <w:rsid w:val="0066523B"/>
    <w:rsid w:val="00665317"/>
    <w:rsid w:val="00665929"/>
    <w:rsid w:val="00665A8D"/>
    <w:rsid w:val="006661CE"/>
    <w:rsid w:val="0066666A"/>
    <w:rsid w:val="00666A0C"/>
    <w:rsid w:val="00666E18"/>
    <w:rsid w:val="00667219"/>
    <w:rsid w:val="0066729F"/>
    <w:rsid w:val="00667929"/>
    <w:rsid w:val="00667BDB"/>
    <w:rsid w:val="00667E58"/>
    <w:rsid w:val="00670082"/>
    <w:rsid w:val="00670A6D"/>
    <w:rsid w:val="00670B20"/>
    <w:rsid w:val="00670C0D"/>
    <w:rsid w:val="00670D42"/>
    <w:rsid w:val="00670E60"/>
    <w:rsid w:val="00671113"/>
    <w:rsid w:val="006715EE"/>
    <w:rsid w:val="006719C1"/>
    <w:rsid w:val="006719F9"/>
    <w:rsid w:val="00672098"/>
    <w:rsid w:val="00672E08"/>
    <w:rsid w:val="00672F87"/>
    <w:rsid w:val="00673260"/>
    <w:rsid w:val="00673793"/>
    <w:rsid w:val="00673AE4"/>
    <w:rsid w:val="00673E6F"/>
    <w:rsid w:val="00673E73"/>
    <w:rsid w:val="00674CB8"/>
    <w:rsid w:val="00674DDC"/>
    <w:rsid w:val="00675163"/>
    <w:rsid w:val="00675254"/>
    <w:rsid w:val="00675775"/>
    <w:rsid w:val="00675B6F"/>
    <w:rsid w:val="00676169"/>
    <w:rsid w:val="0067619F"/>
    <w:rsid w:val="00676946"/>
    <w:rsid w:val="00676B26"/>
    <w:rsid w:val="00677316"/>
    <w:rsid w:val="00677591"/>
    <w:rsid w:val="006775E4"/>
    <w:rsid w:val="0067795D"/>
    <w:rsid w:val="00677A5B"/>
    <w:rsid w:val="006801C1"/>
    <w:rsid w:val="006801EF"/>
    <w:rsid w:val="00680328"/>
    <w:rsid w:val="00680521"/>
    <w:rsid w:val="006806BE"/>
    <w:rsid w:val="00680E98"/>
    <w:rsid w:val="00681281"/>
    <w:rsid w:val="006813DF"/>
    <w:rsid w:val="006817CE"/>
    <w:rsid w:val="006820E1"/>
    <w:rsid w:val="006823F1"/>
    <w:rsid w:val="00682E79"/>
    <w:rsid w:val="00682F64"/>
    <w:rsid w:val="00682FED"/>
    <w:rsid w:val="006831FF"/>
    <w:rsid w:val="00683206"/>
    <w:rsid w:val="0068329A"/>
    <w:rsid w:val="00683547"/>
    <w:rsid w:val="00683818"/>
    <w:rsid w:val="00683927"/>
    <w:rsid w:val="00683AC4"/>
    <w:rsid w:val="00683CD9"/>
    <w:rsid w:val="0068413A"/>
    <w:rsid w:val="006843C9"/>
    <w:rsid w:val="006844B4"/>
    <w:rsid w:val="00684510"/>
    <w:rsid w:val="00684F67"/>
    <w:rsid w:val="006850A4"/>
    <w:rsid w:val="00685BBD"/>
    <w:rsid w:val="00685E06"/>
    <w:rsid w:val="00686259"/>
    <w:rsid w:val="00686453"/>
    <w:rsid w:val="006864F2"/>
    <w:rsid w:val="00686731"/>
    <w:rsid w:val="0068693E"/>
    <w:rsid w:val="00686AB4"/>
    <w:rsid w:val="00687455"/>
    <w:rsid w:val="006905CF"/>
    <w:rsid w:val="00690BF3"/>
    <w:rsid w:val="00690D26"/>
    <w:rsid w:val="00691741"/>
    <w:rsid w:val="006917BA"/>
    <w:rsid w:val="0069262D"/>
    <w:rsid w:val="00693001"/>
    <w:rsid w:val="006930D6"/>
    <w:rsid w:val="00693102"/>
    <w:rsid w:val="006939A4"/>
    <w:rsid w:val="00693DAC"/>
    <w:rsid w:val="00693E3B"/>
    <w:rsid w:val="00694254"/>
    <w:rsid w:val="006944B3"/>
    <w:rsid w:val="006947BC"/>
    <w:rsid w:val="006947DE"/>
    <w:rsid w:val="00694AFE"/>
    <w:rsid w:val="00694B61"/>
    <w:rsid w:val="0069512B"/>
    <w:rsid w:val="006953F3"/>
    <w:rsid w:val="006959C7"/>
    <w:rsid w:val="00695B4B"/>
    <w:rsid w:val="00695BC5"/>
    <w:rsid w:val="00695BFC"/>
    <w:rsid w:val="00695DDA"/>
    <w:rsid w:val="00695ED3"/>
    <w:rsid w:val="00696509"/>
    <w:rsid w:val="00696AAA"/>
    <w:rsid w:val="00696F22"/>
    <w:rsid w:val="006977AD"/>
    <w:rsid w:val="0069793B"/>
    <w:rsid w:val="00697A8B"/>
    <w:rsid w:val="006A00E5"/>
    <w:rsid w:val="006A04B3"/>
    <w:rsid w:val="006A04F8"/>
    <w:rsid w:val="006A0570"/>
    <w:rsid w:val="006A0662"/>
    <w:rsid w:val="006A1673"/>
    <w:rsid w:val="006A1F6A"/>
    <w:rsid w:val="006A2175"/>
    <w:rsid w:val="006A27A1"/>
    <w:rsid w:val="006A2A4E"/>
    <w:rsid w:val="006A2DB1"/>
    <w:rsid w:val="006A2ECD"/>
    <w:rsid w:val="006A32C1"/>
    <w:rsid w:val="006A3B35"/>
    <w:rsid w:val="006A4161"/>
    <w:rsid w:val="006A4238"/>
    <w:rsid w:val="006A44D7"/>
    <w:rsid w:val="006A46F8"/>
    <w:rsid w:val="006A4711"/>
    <w:rsid w:val="006A484C"/>
    <w:rsid w:val="006A486D"/>
    <w:rsid w:val="006A4D4C"/>
    <w:rsid w:val="006A5AB8"/>
    <w:rsid w:val="006A5E0F"/>
    <w:rsid w:val="006A62AE"/>
    <w:rsid w:val="006A6342"/>
    <w:rsid w:val="006A6475"/>
    <w:rsid w:val="006A66B0"/>
    <w:rsid w:val="006A6706"/>
    <w:rsid w:val="006A6861"/>
    <w:rsid w:val="006A6A71"/>
    <w:rsid w:val="006A6E33"/>
    <w:rsid w:val="006A717A"/>
    <w:rsid w:val="006A7374"/>
    <w:rsid w:val="006A7747"/>
    <w:rsid w:val="006A77DC"/>
    <w:rsid w:val="006A7807"/>
    <w:rsid w:val="006A7A18"/>
    <w:rsid w:val="006B00C9"/>
    <w:rsid w:val="006B0604"/>
    <w:rsid w:val="006B06D2"/>
    <w:rsid w:val="006B071E"/>
    <w:rsid w:val="006B1215"/>
    <w:rsid w:val="006B121D"/>
    <w:rsid w:val="006B1377"/>
    <w:rsid w:val="006B1589"/>
    <w:rsid w:val="006B17EB"/>
    <w:rsid w:val="006B198B"/>
    <w:rsid w:val="006B2AD7"/>
    <w:rsid w:val="006B2D43"/>
    <w:rsid w:val="006B2E3E"/>
    <w:rsid w:val="006B2E74"/>
    <w:rsid w:val="006B3256"/>
    <w:rsid w:val="006B32EB"/>
    <w:rsid w:val="006B3330"/>
    <w:rsid w:val="006B3666"/>
    <w:rsid w:val="006B3F80"/>
    <w:rsid w:val="006B48D8"/>
    <w:rsid w:val="006B4A48"/>
    <w:rsid w:val="006B4D15"/>
    <w:rsid w:val="006B537F"/>
    <w:rsid w:val="006B5436"/>
    <w:rsid w:val="006B553B"/>
    <w:rsid w:val="006B58C3"/>
    <w:rsid w:val="006B59F9"/>
    <w:rsid w:val="006B5B4E"/>
    <w:rsid w:val="006B630D"/>
    <w:rsid w:val="006B6BCF"/>
    <w:rsid w:val="006B7A63"/>
    <w:rsid w:val="006B7CC8"/>
    <w:rsid w:val="006B7DE1"/>
    <w:rsid w:val="006B7E22"/>
    <w:rsid w:val="006C0BB3"/>
    <w:rsid w:val="006C1387"/>
    <w:rsid w:val="006C13DC"/>
    <w:rsid w:val="006C18C7"/>
    <w:rsid w:val="006C18D1"/>
    <w:rsid w:val="006C1C75"/>
    <w:rsid w:val="006C1D38"/>
    <w:rsid w:val="006C2127"/>
    <w:rsid w:val="006C2204"/>
    <w:rsid w:val="006C22BA"/>
    <w:rsid w:val="006C300D"/>
    <w:rsid w:val="006C3C0D"/>
    <w:rsid w:val="006C3C1A"/>
    <w:rsid w:val="006C4262"/>
    <w:rsid w:val="006C44E9"/>
    <w:rsid w:val="006C45B4"/>
    <w:rsid w:val="006C4694"/>
    <w:rsid w:val="006C4803"/>
    <w:rsid w:val="006C488F"/>
    <w:rsid w:val="006C5129"/>
    <w:rsid w:val="006C549C"/>
    <w:rsid w:val="006C55D5"/>
    <w:rsid w:val="006C5F30"/>
    <w:rsid w:val="006C5FDF"/>
    <w:rsid w:val="006C6018"/>
    <w:rsid w:val="006C6299"/>
    <w:rsid w:val="006C7807"/>
    <w:rsid w:val="006C78B2"/>
    <w:rsid w:val="006C7CB0"/>
    <w:rsid w:val="006C7D91"/>
    <w:rsid w:val="006D045D"/>
    <w:rsid w:val="006D0F83"/>
    <w:rsid w:val="006D10D3"/>
    <w:rsid w:val="006D11C8"/>
    <w:rsid w:val="006D19C2"/>
    <w:rsid w:val="006D1ADC"/>
    <w:rsid w:val="006D1B16"/>
    <w:rsid w:val="006D1F44"/>
    <w:rsid w:val="006D2225"/>
    <w:rsid w:val="006D2234"/>
    <w:rsid w:val="006D2658"/>
    <w:rsid w:val="006D29BB"/>
    <w:rsid w:val="006D2A4A"/>
    <w:rsid w:val="006D2D22"/>
    <w:rsid w:val="006D2D80"/>
    <w:rsid w:val="006D2DEA"/>
    <w:rsid w:val="006D32EF"/>
    <w:rsid w:val="006D34E5"/>
    <w:rsid w:val="006D34F1"/>
    <w:rsid w:val="006D3A44"/>
    <w:rsid w:val="006D3C88"/>
    <w:rsid w:val="006D3CA3"/>
    <w:rsid w:val="006D3EE1"/>
    <w:rsid w:val="006D4137"/>
    <w:rsid w:val="006D426E"/>
    <w:rsid w:val="006D4717"/>
    <w:rsid w:val="006D4D4B"/>
    <w:rsid w:val="006D4E2E"/>
    <w:rsid w:val="006D5074"/>
    <w:rsid w:val="006D54F4"/>
    <w:rsid w:val="006D5699"/>
    <w:rsid w:val="006D57A6"/>
    <w:rsid w:val="006D5BAE"/>
    <w:rsid w:val="006D6777"/>
    <w:rsid w:val="006D6EF6"/>
    <w:rsid w:val="006D700E"/>
    <w:rsid w:val="006D7039"/>
    <w:rsid w:val="006D7C1C"/>
    <w:rsid w:val="006E011D"/>
    <w:rsid w:val="006E0241"/>
    <w:rsid w:val="006E05E9"/>
    <w:rsid w:val="006E0747"/>
    <w:rsid w:val="006E0AF7"/>
    <w:rsid w:val="006E111A"/>
    <w:rsid w:val="006E1611"/>
    <w:rsid w:val="006E182E"/>
    <w:rsid w:val="006E1A75"/>
    <w:rsid w:val="006E1B99"/>
    <w:rsid w:val="006E20DF"/>
    <w:rsid w:val="006E248B"/>
    <w:rsid w:val="006E2707"/>
    <w:rsid w:val="006E29B0"/>
    <w:rsid w:val="006E2D31"/>
    <w:rsid w:val="006E30D9"/>
    <w:rsid w:val="006E3339"/>
    <w:rsid w:val="006E3943"/>
    <w:rsid w:val="006E40A4"/>
    <w:rsid w:val="006E4402"/>
    <w:rsid w:val="006E4B26"/>
    <w:rsid w:val="006E5072"/>
    <w:rsid w:val="006E5286"/>
    <w:rsid w:val="006E5352"/>
    <w:rsid w:val="006E57E5"/>
    <w:rsid w:val="006E6082"/>
    <w:rsid w:val="006E613C"/>
    <w:rsid w:val="006E6B4D"/>
    <w:rsid w:val="006E7079"/>
    <w:rsid w:val="006E7215"/>
    <w:rsid w:val="006F01A4"/>
    <w:rsid w:val="006F058C"/>
    <w:rsid w:val="006F07A2"/>
    <w:rsid w:val="006F0CE9"/>
    <w:rsid w:val="006F1054"/>
    <w:rsid w:val="006F1389"/>
    <w:rsid w:val="006F16D9"/>
    <w:rsid w:val="006F1789"/>
    <w:rsid w:val="006F17A4"/>
    <w:rsid w:val="006F1D22"/>
    <w:rsid w:val="006F1DCD"/>
    <w:rsid w:val="006F1EDE"/>
    <w:rsid w:val="006F1F65"/>
    <w:rsid w:val="006F25B0"/>
    <w:rsid w:val="006F268A"/>
    <w:rsid w:val="006F2C30"/>
    <w:rsid w:val="006F2D1B"/>
    <w:rsid w:val="006F31A5"/>
    <w:rsid w:val="006F343A"/>
    <w:rsid w:val="006F3583"/>
    <w:rsid w:val="006F3960"/>
    <w:rsid w:val="006F3E74"/>
    <w:rsid w:val="006F3EBD"/>
    <w:rsid w:val="006F42D8"/>
    <w:rsid w:val="006F452A"/>
    <w:rsid w:val="006F478A"/>
    <w:rsid w:val="006F4B37"/>
    <w:rsid w:val="006F5041"/>
    <w:rsid w:val="006F51B7"/>
    <w:rsid w:val="006F6338"/>
    <w:rsid w:val="006F6461"/>
    <w:rsid w:val="006F6728"/>
    <w:rsid w:val="006F6866"/>
    <w:rsid w:val="006F68CC"/>
    <w:rsid w:val="006F6A0F"/>
    <w:rsid w:val="006F7054"/>
    <w:rsid w:val="006F7938"/>
    <w:rsid w:val="006F7ECB"/>
    <w:rsid w:val="007001AE"/>
    <w:rsid w:val="00700D2D"/>
    <w:rsid w:val="00700DA3"/>
    <w:rsid w:val="0070103E"/>
    <w:rsid w:val="0070119E"/>
    <w:rsid w:val="0070124C"/>
    <w:rsid w:val="007012E3"/>
    <w:rsid w:val="0070132A"/>
    <w:rsid w:val="0070150D"/>
    <w:rsid w:val="007017BF"/>
    <w:rsid w:val="00701B90"/>
    <w:rsid w:val="00701DAE"/>
    <w:rsid w:val="007020A4"/>
    <w:rsid w:val="00702226"/>
    <w:rsid w:val="007025C0"/>
    <w:rsid w:val="007028FD"/>
    <w:rsid w:val="00702B11"/>
    <w:rsid w:val="00702F17"/>
    <w:rsid w:val="00702F4F"/>
    <w:rsid w:val="007030FE"/>
    <w:rsid w:val="0070368A"/>
    <w:rsid w:val="00703869"/>
    <w:rsid w:val="007039A9"/>
    <w:rsid w:val="007039F5"/>
    <w:rsid w:val="00703A74"/>
    <w:rsid w:val="00703B59"/>
    <w:rsid w:val="00703C14"/>
    <w:rsid w:val="00703E63"/>
    <w:rsid w:val="00704324"/>
    <w:rsid w:val="007044F8"/>
    <w:rsid w:val="00704876"/>
    <w:rsid w:val="00705207"/>
    <w:rsid w:val="00705946"/>
    <w:rsid w:val="00705CC7"/>
    <w:rsid w:val="0070635B"/>
    <w:rsid w:val="00706738"/>
    <w:rsid w:val="00706E56"/>
    <w:rsid w:val="00706F82"/>
    <w:rsid w:val="0070710C"/>
    <w:rsid w:val="007071C4"/>
    <w:rsid w:val="0070785B"/>
    <w:rsid w:val="00707A44"/>
    <w:rsid w:val="0071017D"/>
    <w:rsid w:val="0071058B"/>
    <w:rsid w:val="007106F3"/>
    <w:rsid w:val="00710A72"/>
    <w:rsid w:val="007110E8"/>
    <w:rsid w:val="00711C44"/>
    <w:rsid w:val="00711E7E"/>
    <w:rsid w:val="0071210E"/>
    <w:rsid w:val="007121BD"/>
    <w:rsid w:val="00712200"/>
    <w:rsid w:val="0071230F"/>
    <w:rsid w:val="007124B9"/>
    <w:rsid w:val="00712515"/>
    <w:rsid w:val="00712588"/>
    <w:rsid w:val="0071269C"/>
    <w:rsid w:val="007129B5"/>
    <w:rsid w:val="00712D73"/>
    <w:rsid w:val="00713157"/>
    <w:rsid w:val="0071326E"/>
    <w:rsid w:val="0071330C"/>
    <w:rsid w:val="0071347A"/>
    <w:rsid w:val="00713BE3"/>
    <w:rsid w:val="00713C83"/>
    <w:rsid w:val="00714116"/>
    <w:rsid w:val="00714425"/>
    <w:rsid w:val="00714440"/>
    <w:rsid w:val="00714569"/>
    <w:rsid w:val="00714866"/>
    <w:rsid w:val="0071493D"/>
    <w:rsid w:val="00715320"/>
    <w:rsid w:val="007153AF"/>
    <w:rsid w:val="0071555B"/>
    <w:rsid w:val="0071575D"/>
    <w:rsid w:val="00715789"/>
    <w:rsid w:val="00715901"/>
    <w:rsid w:val="00715DBA"/>
    <w:rsid w:val="007165C7"/>
    <w:rsid w:val="00716611"/>
    <w:rsid w:val="007169E7"/>
    <w:rsid w:val="00716CA6"/>
    <w:rsid w:val="0071728B"/>
    <w:rsid w:val="00717449"/>
    <w:rsid w:val="007174F2"/>
    <w:rsid w:val="00717C35"/>
    <w:rsid w:val="00717CC5"/>
    <w:rsid w:val="00717EEB"/>
    <w:rsid w:val="007209B8"/>
    <w:rsid w:val="00721232"/>
    <w:rsid w:val="0072145D"/>
    <w:rsid w:val="0072164E"/>
    <w:rsid w:val="00721722"/>
    <w:rsid w:val="007217A9"/>
    <w:rsid w:val="00721866"/>
    <w:rsid w:val="00721AB6"/>
    <w:rsid w:val="00721E15"/>
    <w:rsid w:val="00721E54"/>
    <w:rsid w:val="00721EBF"/>
    <w:rsid w:val="00721FF1"/>
    <w:rsid w:val="00722394"/>
    <w:rsid w:val="0072247E"/>
    <w:rsid w:val="00722C11"/>
    <w:rsid w:val="00722F18"/>
    <w:rsid w:val="0072340F"/>
    <w:rsid w:val="00723C2A"/>
    <w:rsid w:val="00723D42"/>
    <w:rsid w:val="00723F6F"/>
    <w:rsid w:val="007241D8"/>
    <w:rsid w:val="00724283"/>
    <w:rsid w:val="007245E6"/>
    <w:rsid w:val="00724887"/>
    <w:rsid w:val="0072497F"/>
    <w:rsid w:val="007250B4"/>
    <w:rsid w:val="00725222"/>
    <w:rsid w:val="0072533B"/>
    <w:rsid w:val="00725A06"/>
    <w:rsid w:val="00725AF2"/>
    <w:rsid w:val="00725B16"/>
    <w:rsid w:val="00725BE3"/>
    <w:rsid w:val="00725CD4"/>
    <w:rsid w:val="00725E71"/>
    <w:rsid w:val="007261CA"/>
    <w:rsid w:val="00726259"/>
    <w:rsid w:val="00726556"/>
    <w:rsid w:val="00726A2D"/>
    <w:rsid w:val="00726C4E"/>
    <w:rsid w:val="00726D37"/>
    <w:rsid w:val="00726E90"/>
    <w:rsid w:val="00727514"/>
    <w:rsid w:val="0072799B"/>
    <w:rsid w:val="00727D7A"/>
    <w:rsid w:val="00727F4D"/>
    <w:rsid w:val="0073009F"/>
    <w:rsid w:val="00730DBD"/>
    <w:rsid w:val="00730F22"/>
    <w:rsid w:val="00730FC6"/>
    <w:rsid w:val="0073157E"/>
    <w:rsid w:val="00731867"/>
    <w:rsid w:val="00731923"/>
    <w:rsid w:val="00731C5B"/>
    <w:rsid w:val="00731D8A"/>
    <w:rsid w:val="00732118"/>
    <w:rsid w:val="00732261"/>
    <w:rsid w:val="00732356"/>
    <w:rsid w:val="007323EA"/>
    <w:rsid w:val="00732610"/>
    <w:rsid w:val="00732676"/>
    <w:rsid w:val="00732A46"/>
    <w:rsid w:val="007330FC"/>
    <w:rsid w:val="007336F2"/>
    <w:rsid w:val="00734A71"/>
    <w:rsid w:val="00734D07"/>
    <w:rsid w:val="00734F87"/>
    <w:rsid w:val="00735A80"/>
    <w:rsid w:val="00735F07"/>
    <w:rsid w:val="00735F85"/>
    <w:rsid w:val="00735FA1"/>
    <w:rsid w:val="007360A3"/>
    <w:rsid w:val="007363F6"/>
    <w:rsid w:val="00736698"/>
    <w:rsid w:val="0073673D"/>
    <w:rsid w:val="00736B70"/>
    <w:rsid w:val="00736C69"/>
    <w:rsid w:val="00736C7A"/>
    <w:rsid w:val="00736DD9"/>
    <w:rsid w:val="00737676"/>
    <w:rsid w:val="007403DD"/>
    <w:rsid w:val="007407A0"/>
    <w:rsid w:val="00740B65"/>
    <w:rsid w:val="00741509"/>
    <w:rsid w:val="00741666"/>
    <w:rsid w:val="00743168"/>
    <w:rsid w:val="00743639"/>
    <w:rsid w:val="00743780"/>
    <w:rsid w:val="00743921"/>
    <w:rsid w:val="00743B4B"/>
    <w:rsid w:val="00743DAD"/>
    <w:rsid w:val="007441ED"/>
    <w:rsid w:val="00744414"/>
    <w:rsid w:val="007445D6"/>
    <w:rsid w:val="0074467B"/>
    <w:rsid w:val="00745044"/>
    <w:rsid w:val="00745189"/>
    <w:rsid w:val="00745412"/>
    <w:rsid w:val="00745827"/>
    <w:rsid w:val="00745857"/>
    <w:rsid w:val="00745DA4"/>
    <w:rsid w:val="00746006"/>
    <w:rsid w:val="007464CC"/>
    <w:rsid w:val="00746824"/>
    <w:rsid w:val="00746DA1"/>
    <w:rsid w:val="00746E5C"/>
    <w:rsid w:val="00746E80"/>
    <w:rsid w:val="00747059"/>
    <w:rsid w:val="007472B6"/>
    <w:rsid w:val="00747BE3"/>
    <w:rsid w:val="00747EDE"/>
    <w:rsid w:val="0075009D"/>
    <w:rsid w:val="0075018C"/>
    <w:rsid w:val="00750703"/>
    <w:rsid w:val="00750783"/>
    <w:rsid w:val="00751076"/>
    <w:rsid w:val="007510E0"/>
    <w:rsid w:val="0075140B"/>
    <w:rsid w:val="00751854"/>
    <w:rsid w:val="00752083"/>
    <w:rsid w:val="00752190"/>
    <w:rsid w:val="0075293B"/>
    <w:rsid w:val="00752D75"/>
    <w:rsid w:val="007536E0"/>
    <w:rsid w:val="00753BCD"/>
    <w:rsid w:val="00753EFA"/>
    <w:rsid w:val="00754104"/>
    <w:rsid w:val="007542C2"/>
    <w:rsid w:val="00754722"/>
    <w:rsid w:val="00754CB9"/>
    <w:rsid w:val="00754FBF"/>
    <w:rsid w:val="00755054"/>
    <w:rsid w:val="0075541F"/>
    <w:rsid w:val="007557B3"/>
    <w:rsid w:val="00755DDB"/>
    <w:rsid w:val="00755E1F"/>
    <w:rsid w:val="00755EC5"/>
    <w:rsid w:val="007560AA"/>
    <w:rsid w:val="00756C65"/>
    <w:rsid w:val="00756D65"/>
    <w:rsid w:val="007574F6"/>
    <w:rsid w:val="00757566"/>
    <w:rsid w:val="0075791F"/>
    <w:rsid w:val="00757A70"/>
    <w:rsid w:val="00757C8D"/>
    <w:rsid w:val="007600B2"/>
    <w:rsid w:val="00760502"/>
    <w:rsid w:val="007606D3"/>
    <w:rsid w:val="00760815"/>
    <w:rsid w:val="00760A91"/>
    <w:rsid w:val="00761D2A"/>
    <w:rsid w:val="00761EE8"/>
    <w:rsid w:val="0076283F"/>
    <w:rsid w:val="00762852"/>
    <w:rsid w:val="00762F19"/>
    <w:rsid w:val="00763086"/>
    <w:rsid w:val="00763955"/>
    <w:rsid w:val="0076426B"/>
    <w:rsid w:val="0076455F"/>
    <w:rsid w:val="0076456F"/>
    <w:rsid w:val="0076484D"/>
    <w:rsid w:val="00764A21"/>
    <w:rsid w:val="00764B2A"/>
    <w:rsid w:val="00764B5F"/>
    <w:rsid w:val="00765827"/>
    <w:rsid w:val="00765C6D"/>
    <w:rsid w:val="007660A2"/>
    <w:rsid w:val="00766410"/>
    <w:rsid w:val="007665A7"/>
    <w:rsid w:val="00766D5D"/>
    <w:rsid w:val="007673D3"/>
    <w:rsid w:val="007679A5"/>
    <w:rsid w:val="00770051"/>
    <w:rsid w:val="00770070"/>
    <w:rsid w:val="007700B2"/>
    <w:rsid w:val="0077011B"/>
    <w:rsid w:val="007702CB"/>
    <w:rsid w:val="00770546"/>
    <w:rsid w:val="00770565"/>
    <w:rsid w:val="0077059A"/>
    <w:rsid w:val="007708EC"/>
    <w:rsid w:val="00770A97"/>
    <w:rsid w:val="00770A9D"/>
    <w:rsid w:val="00770BCF"/>
    <w:rsid w:val="00771244"/>
    <w:rsid w:val="00771519"/>
    <w:rsid w:val="007716F8"/>
    <w:rsid w:val="007718DC"/>
    <w:rsid w:val="00771A90"/>
    <w:rsid w:val="00771AE7"/>
    <w:rsid w:val="00771CAE"/>
    <w:rsid w:val="007720D3"/>
    <w:rsid w:val="00772173"/>
    <w:rsid w:val="007724BE"/>
    <w:rsid w:val="00772845"/>
    <w:rsid w:val="00772D29"/>
    <w:rsid w:val="007730F7"/>
    <w:rsid w:val="00773310"/>
    <w:rsid w:val="007734FB"/>
    <w:rsid w:val="00773527"/>
    <w:rsid w:val="007736BD"/>
    <w:rsid w:val="00773C00"/>
    <w:rsid w:val="00773C9E"/>
    <w:rsid w:val="00773D84"/>
    <w:rsid w:val="00773FAB"/>
    <w:rsid w:val="0077476E"/>
    <w:rsid w:val="00774840"/>
    <w:rsid w:val="00774F1D"/>
    <w:rsid w:val="00774F2E"/>
    <w:rsid w:val="007750D4"/>
    <w:rsid w:val="0077582A"/>
    <w:rsid w:val="00775A57"/>
    <w:rsid w:val="00775BD9"/>
    <w:rsid w:val="00775BDD"/>
    <w:rsid w:val="00775F70"/>
    <w:rsid w:val="00775F7E"/>
    <w:rsid w:val="0077645F"/>
    <w:rsid w:val="00776608"/>
    <w:rsid w:val="0077687C"/>
    <w:rsid w:val="0077692A"/>
    <w:rsid w:val="00776C4D"/>
    <w:rsid w:val="007774ED"/>
    <w:rsid w:val="007779F7"/>
    <w:rsid w:val="00777D85"/>
    <w:rsid w:val="00777DC2"/>
    <w:rsid w:val="00780016"/>
    <w:rsid w:val="007806DF"/>
    <w:rsid w:val="00780773"/>
    <w:rsid w:val="00780CC6"/>
    <w:rsid w:val="00780EC3"/>
    <w:rsid w:val="00781192"/>
    <w:rsid w:val="007816E2"/>
    <w:rsid w:val="00781A70"/>
    <w:rsid w:val="00781AB9"/>
    <w:rsid w:val="00781AE6"/>
    <w:rsid w:val="00782037"/>
    <w:rsid w:val="007820FD"/>
    <w:rsid w:val="00782128"/>
    <w:rsid w:val="007826CD"/>
    <w:rsid w:val="0078300F"/>
    <w:rsid w:val="00783018"/>
    <w:rsid w:val="00783403"/>
    <w:rsid w:val="00783BAB"/>
    <w:rsid w:val="007840D1"/>
    <w:rsid w:val="00784609"/>
    <w:rsid w:val="00784C3A"/>
    <w:rsid w:val="00784CE8"/>
    <w:rsid w:val="00784DCA"/>
    <w:rsid w:val="00784E4F"/>
    <w:rsid w:val="00784F97"/>
    <w:rsid w:val="007850B3"/>
    <w:rsid w:val="007851DE"/>
    <w:rsid w:val="007852B8"/>
    <w:rsid w:val="00785722"/>
    <w:rsid w:val="00785779"/>
    <w:rsid w:val="00785BBC"/>
    <w:rsid w:val="0078602E"/>
    <w:rsid w:val="007863C3"/>
    <w:rsid w:val="0078694E"/>
    <w:rsid w:val="00786E0E"/>
    <w:rsid w:val="0078783D"/>
    <w:rsid w:val="00787C6C"/>
    <w:rsid w:val="00787E6B"/>
    <w:rsid w:val="0079036E"/>
    <w:rsid w:val="00790513"/>
    <w:rsid w:val="00790694"/>
    <w:rsid w:val="007906EB"/>
    <w:rsid w:val="0079070B"/>
    <w:rsid w:val="0079074A"/>
    <w:rsid w:val="00790DDA"/>
    <w:rsid w:val="007913C2"/>
    <w:rsid w:val="00791696"/>
    <w:rsid w:val="00791B42"/>
    <w:rsid w:val="00791D55"/>
    <w:rsid w:val="00791F7B"/>
    <w:rsid w:val="00791F80"/>
    <w:rsid w:val="00792AEA"/>
    <w:rsid w:val="00792C48"/>
    <w:rsid w:val="0079372B"/>
    <w:rsid w:val="007937ED"/>
    <w:rsid w:val="00793864"/>
    <w:rsid w:val="007938F5"/>
    <w:rsid w:val="00793EF7"/>
    <w:rsid w:val="007943CF"/>
    <w:rsid w:val="00794718"/>
    <w:rsid w:val="00794D0E"/>
    <w:rsid w:val="007952C9"/>
    <w:rsid w:val="007955D3"/>
    <w:rsid w:val="00795695"/>
    <w:rsid w:val="007959A9"/>
    <w:rsid w:val="00795D84"/>
    <w:rsid w:val="00795DBF"/>
    <w:rsid w:val="00795E60"/>
    <w:rsid w:val="00795F38"/>
    <w:rsid w:val="00796229"/>
    <w:rsid w:val="0079666A"/>
    <w:rsid w:val="007969E8"/>
    <w:rsid w:val="00796D3F"/>
    <w:rsid w:val="00796FEE"/>
    <w:rsid w:val="007971B1"/>
    <w:rsid w:val="0079731C"/>
    <w:rsid w:val="00797782"/>
    <w:rsid w:val="00797B2F"/>
    <w:rsid w:val="00797BF2"/>
    <w:rsid w:val="00797FAD"/>
    <w:rsid w:val="00797FF1"/>
    <w:rsid w:val="007A0269"/>
    <w:rsid w:val="007A0921"/>
    <w:rsid w:val="007A0DEC"/>
    <w:rsid w:val="007A14EF"/>
    <w:rsid w:val="007A17A7"/>
    <w:rsid w:val="007A17AE"/>
    <w:rsid w:val="007A1E0E"/>
    <w:rsid w:val="007A1FC4"/>
    <w:rsid w:val="007A2260"/>
    <w:rsid w:val="007A22FE"/>
    <w:rsid w:val="007A263F"/>
    <w:rsid w:val="007A2C0C"/>
    <w:rsid w:val="007A2DE9"/>
    <w:rsid w:val="007A2E62"/>
    <w:rsid w:val="007A30D2"/>
    <w:rsid w:val="007A38C1"/>
    <w:rsid w:val="007A3C48"/>
    <w:rsid w:val="007A40D3"/>
    <w:rsid w:val="007A43CD"/>
    <w:rsid w:val="007A44C1"/>
    <w:rsid w:val="007A46FF"/>
    <w:rsid w:val="007A4892"/>
    <w:rsid w:val="007A4893"/>
    <w:rsid w:val="007A4AEF"/>
    <w:rsid w:val="007A51A0"/>
    <w:rsid w:val="007A57CF"/>
    <w:rsid w:val="007A59EA"/>
    <w:rsid w:val="007A5BB1"/>
    <w:rsid w:val="007A5C51"/>
    <w:rsid w:val="007A5D9C"/>
    <w:rsid w:val="007A5FDE"/>
    <w:rsid w:val="007A604F"/>
    <w:rsid w:val="007A6057"/>
    <w:rsid w:val="007A68A0"/>
    <w:rsid w:val="007A6A2F"/>
    <w:rsid w:val="007A6FA7"/>
    <w:rsid w:val="007A7198"/>
    <w:rsid w:val="007A7243"/>
    <w:rsid w:val="007A735B"/>
    <w:rsid w:val="007A73D0"/>
    <w:rsid w:val="007A74D0"/>
    <w:rsid w:val="007A7677"/>
    <w:rsid w:val="007A7750"/>
    <w:rsid w:val="007A7D12"/>
    <w:rsid w:val="007B00DA"/>
    <w:rsid w:val="007B0179"/>
    <w:rsid w:val="007B02F5"/>
    <w:rsid w:val="007B0451"/>
    <w:rsid w:val="007B0716"/>
    <w:rsid w:val="007B0C26"/>
    <w:rsid w:val="007B0FEB"/>
    <w:rsid w:val="007B1235"/>
    <w:rsid w:val="007B1A1D"/>
    <w:rsid w:val="007B1DD3"/>
    <w:rsid w:val="007B24C9"/>
    <w:rsid w:val="007B25EA"/>
    <w:rsid w:val="007B26B5"/>
    <w:rsid w:val="007B2824"/>
    <w:rsid w:val="007B2840"/>
    <w:rsid w:val="007B286C"/>
    <w:rsid w:val="007B2D68"/>
    <w:rsid w:val="007B35D9"/>
    <w:rsid w:val="007B3AAA"/>
    <w:rsid w:val="007B3AD0"/>
    <w:rsid w:val="007B3B2E"/>
    <w:rsid w:val="007B47FC"/>
    <w:rsid w:val="007B4AC1"/>
    <w:rsid w:val="007B4B41"/>
    <w:rsid w:val="007B4CFF"/>
    <w:rsid w:val="007B4D15"/>
    <w:rsid w:val="007B550B"/>
    <w:rsid w:val="007B562F"/>
    <w:rsid w:val="007B58EF"/>
    <w:rsid w:val="007B5E14"/>
    <w:rsid w:val="007B5E5C"/>
    <w:rsid w:val="007B6085"/>
    <w:rsid w:val="007B614D"/>
    <w:rsid w:val="007B633D"/>
    <w:rsid w:val="007B6537"/>
    <w:rsid w:val="007B66EA"/>
    <w:rsid w:val="007B6703"/>
    <w:rsid w:val="007B6DC3"/>
    <w:rsid w:val="007B777F"/>
    <w:rsid w:val="007B793D"/>
    <w:rsid w:val="007B79D0"/>
    <w:rsid w:val="007B7BBE"/>
    <w:rsid w:val="007B7C5C"/>
    <w:rsid w:val="007B7DE7"/>
    <w:rsid w:val="007B7FC0"/>
    <w:rsid w:val="007C1029"/>
    <w:rsid w:val="007C13A8"/>
    <w:rsid w:val="007C1900"/>
    <w:rsid w:val="007C1948"/>
    <w:rsid w:val="007C1C9F"/>
    <w:rsid w:val="007C1F30"/>
    <w:rsid w:val="007C20CA"/>
    <w:rsid w:val="007C2194"/>
    <w:rsid w:val="007C22F5"/>
    <w:rsid w:val="007C231D"/>
    <w:rsid w:val="007C24C8"/>
    <w:rsid w:val="007C2842"/>
    <w:rsid w:val="007C28A0"/>
    <w:rsid w:val="007C2CD3"/>
    <w:rsid w:val="007C2F41"/>
    <w:rsid w:val="007C30A4"/>
    <w:rsid w:val="007C3540"/>
    <w:rsid w:val="007C3556"/>
    <w:rsid w:val="007C359D"/>
    <w:rsid w:val="007C3736"/>
    <w:rsid w:val="007C3956"/>
    <w:rsid w:val="007C3ABE"/>
    <w:rsid w:val="007C3BE5"/>
    <w:rsid w:val="007C3CF4"/>
    <w:rsid w:val="007C3DF0"/>
    <w:rsid w:val="007C3E89"/>
    <w:rsid w:val="007C4353"/>
    <w:rsid w:val="007C469C"/>
    <w:rsid w:val="007C4E89"/>
    <w:rsid w:val="007C50D0"/>
    <w:rsid w:val="007C5298"/>
    <w:rsid w:val="007C5484"/>
    <w:rsid w:val="007C5E87"/>
    <w:rsid w:val="007C5F13"/>
    <w:rsid w:val="007C606C"/>
    <w:rsid w:val="007C6152"/>
    <w:rsid w:val="007C6427"/>
    <w:rsid w:val="007C6B4B"/>
    <w:rsid w:val="007C6CF7"/>
    <w:rsid w:val="007C6DBC"/>
    <w:rsid w:val="007C72B0"/>
    <w:rsid w:val="007C7FAC"/>
    <w:rsid w:val="007C7FD5"/>
    <w:rsid w:val="007D075B"/>
    <w:rsid w:val="007D0B7A"/>
    <w:rsid w:val="007D0BB2"/>
    <w:rsid w:val="007D13D3"/>
    <w:rsid w:val="007D1504"/>
    <w:rsid w:val="007D1DE3"/>
    <w:rsid w:val="007D228D"/>
    <w:rsid w:val="007D22D5"/>
    <w:rsid w:val="007D2639"/>
    <w:rsid w:val="007D26FE"/>
    <w:rsid w:val="007D29D2"/>
    <w:rsid w:val="007D2B23"/>
    <w:rsid w:val="007D35C4"/>
    <w:rsid w:val="007D3634"/>
    <w:rsid w:val="007D383F"/>
    <w:rsid w:val="007D3C9B"/>
    <w:rsid w:val="007D470B"/>
    <w:rsid w:val="007D4B9E"/>
    <w:rsid w:val="007D503B"/>
    <w:rsid w:val="007D5349"/>
    <w:rsid w:val="007D5460"/>
    <w:rsid w:val="007D5A98"/>
    <w:rsid w:val="007D5EF4"/>
    <w:rsid w:val="007D6075"/>
    <w:rsid w:val="007D627A"/>
    <w:rsid w:val="007D64CB"/>
    <w:rsid w:val="007D64EF"/>
    <w:rsid w:val="007D6C9E"/>
    <w:rsid w:val="007D70CD"/>
    <w:rsid w:val="007D72BB"/>
    <w:rsid w:val="007D78D3"/>
    <w:rsid w:val="007D795B"/>
    <w:rsid w:val="007D7A81"/>
    <w:rsid w:val="007E0164"/>
    <w:rsid w:val="007E051D"/>
    <w:rsid w:val="007E0817"/>
    <w:rsid w:val="007E08AE"/>
    <w:rsid w:val="007E0FB9"/>
    <w:rsid w:val="007E13EC"/>
    <w:rsid w:val="007E15E4"/>
    <w:rsid w:val="007E1E33"/>
    <w:rsid w:val="007E20C8"/>
    <w:rsid w:val="007E21FE"/>
    <w:rsid w:val="007E2376"/>
    <w:rsid w:val="007E257E"/>
    <w:rsid w:val="007E27E0"/>
    <w:rsid w:val="007E2905"/>
    <w:rsid w:val="007E2994"/>
    <w:rsid w:val="007E2A9C"/>
    <w:rsid w:val="007E306C"/>
    <w:rsid w:val="007E4183"/>
    <w:rsid w:val="007E505A"/>
    <w:rsid w:val="007E5344"/>
    <w:rsid w:val="007E581A"/>
    <w:rsid w:val="007E585D"/>
    <w:rsid w:val="007E5DA6"/>
    <w:rsid w:val="007E610C"/>
    <w:rsid w:val="007E6800"/>
    <w:rsid w:val="007E680B"/>
    <w:rsid w:val="007E69CD"/>
    <w:rsid w:val="007E6FAA"/>
    <w:rsid w:val="007E6FEB"/>
    <w:rsid w:val="007E71DE"/>
    <w:rsid w:val="007E72ED"/>
    <w:rsid w:val="007E7426"/>
    <w:rsid w:val="007E7AEE"/>
    <w:rsid w:val="007E7D8F"/>
    <w:rsid w:val="007E7DFF"/>
    <w:rsid w:val="007E7E59"/>
    <w:rsid w:val="007E7E6F"/>
    <w:rsid w:val="007E7EA7"/>
    <w:rsid w:val="007F0187"/>
    <w:rsid w:val="007F09AF"/>
    <w:rsid w:val="007F09B3"/>
    <w:rsid w:val="007F09D4"/>
    <w:rsid w:val="007F0D21"/>
    <w:rsid w:val="007F0EA5"/>
    <w:rsid w:val="007F0EB5"/>
    <w:rsid w:val="007F1427"/>
    <w:rsid w:val="007F215B"/>
    <w:rsid w:val="007F2296"/>
    <w:rsid w:val="007F23FD"/>
    <w:rsid w:val="007F2423"/>
    <w:rsid w:val="007F2E13"/>
    <w:rsid w:val="007F33EC"/>
    <w:rsid w:val="007F3A71"/>
    <w:rsid w:val="007F45F1"/>
    <w:rsid w:val="007F4A06"/>
    <w:rsid w:val="007F4FA0"/>
    <w:rsid w:val="007F5289"/>
    <w:rsid w:val="007F57E8"/>
    <w:rsid w:val="007F5C88"/>
    <w:rsid w:val="007F6206"/>
    <w:rsid w:val="007F62C4"/>
    <w:rsid w:val="007F64C3"/>
    <w:rsid w:val="007F650F"/>
    <w:rsid w:val="007F6821"/>
    <w:rsid w:val="007F6B75"/>
    <w:rsid w:val="007F6B82"/>
    <w:rsid w:val="007F6DBE"/>
    <w:rsid w:val="007F7BBD"/>
    <w:rsid w:val="007F7D55"/>
    <w:rsid w:val="007F7E1D"/>
    <w:rsid w:val="0080011F"/>
    <w:rsid w:val="0080043E"/>
    <w:rsid w:val="008005F3"/>
    <w:rsid w:val="00800AE5"/>
    <w:rsid w:val="00801043"/>
    <w:rsid w:val="008010A6"/>
    <w:rsid w:val="008014FD"/>
    <w:rsid w:val="0080187B"/>
    <w:rsid w:val="00801917"/>
    <w:rsid w:val="00801C6C"/>
    <w:rsid w:val="008020BE"/>
    <w:rsid w:val="00802163"/>
    <w:rsid w:val="00802426"/>
    <w:rsid w:val="0080251A"/>
    <w:rsid w:val="00802E9B"/>
    <w:rsid w:val="0080343A"/>
    <w:rsid w:val="00803480"/>
    <w:rsid w:val="0080410A"/>
    <w:rsid w:val="008042C9"/>
    <w:rsid w:val="008045C3"/>
    <w:rsid w:val="00804BBD"/>
    <w:rsid w:val="00804FE0"/>
    <w:rsid w:val="00805114"/>
    <w:rsid w:val="008051D9"/>
    <w:rsid w:val="0080535D"/>
    <w:rsid w:val="00805567"/>
    <w:rsid w:val="00805927"/>
    <w:rsid w:val="00805943"/>
    <w:rsid w:val="00805A2D"/>
    <w:rsid w:val="00805B90"/>
    <w:rsid w:val="00805BA2"/>
    <w:rsid w:val="00805C3C"/>
    <w:rsid w:val="008064A0"/>
    <w:rsid w:val="00806B3B"/>
    <w:rsid w:val="00806E77"/>
    <w:rsid w:val="00806FF8"/>
    <w:rsid w:val="00807870"/>
    <w:rsid w:val="008104CC"/>
    <w:rsid w:val="0081066A"/>
    <w:rsid w:val="00810F29"/>
    <w:rsid w:val="00811D3A"/>
    <w:rsid w:val="00811D53"/>
    <w:rsid w:val="0081218C"/>
    <w:rsid w:val="00812551"/>
    <w:rsid w:val="0081268C"/>
    <w:rsid w:val="00812B26"/>
    <w:rsid w:val="00813023"/>
    <w:rsid w:val="00813D7E"/>
    <w:rsid w:val="00814355"/>
    <w:rsid w:val="0081435F"/>
    <w:rsid w:val="008146A1"/>
    <w:rsid w:val="00814773"/>
    <w:rsid w:val="00814B60"/>
    <w:rsid w:val="00814F07"/>
    <w:rsid w:val="00815369"/>
    <w:rsid w:val="008156B4"/>
    <w:rsid w:val="008156CA"/>
    <w:rsid w:val="008159D0"/>
    <w:rsid w:val="00815C0B"/>
    <w:rsid w:val="00815D39"/>
    <w:rsid w:val="0081635A"/>
    <w:rsid w:val="008165A7"/>
    <w:rsid w:val="00816788"/>
    <w:rsid w:val="00816920"/>
    <w:rsid w:val="00816D4B"/>
    <w:rsid w:val="00816E07"/>
    <w:rsid w:val="00817187"/>
    <w:rsid w:val="008174E5"/>
    <w:rsid w:val="008177AA"/>
    <w:rsid w:val="00820068"/>
    <w:rsid w:val="008203BC"/>
    <w:rsid w:val="00820769"/>
    <w:rsid w:val="00820952"/>
    <w:rsid w:val="00820A52"/>
    <w:rsid w:val="00820B6F"/>
    <w:rsid w:val="00820C80"/>
    <w:rsid w:val="00821200"/>
    <w:rsid w:val="0082133D"/>
    <w:rsid w:val="00821401"/>
    <w:rsid w:val="00821A6F"/>
    <w:rsid w:val="00821CAE"/>
    <w:rsid w:val="00822348"/>
    <w:rsid w:val="0082242E"/>
    <w:rsid w:val="00822D61"/>
    <w:rsid w:val="008231FA"/>
    <w:rsid w:val="00823440"/>
    <w:rsid w:val="008235D7"/>
    <w:rsid w:val="008235FA"/>
    <w:rsid w:val="008239C1"/>
    <w:rsid w:val="00823F75"/>
    <w:rsid w:val="0082424D"/>
    <w:rsid w:val="00824460"/>
    <w:rsid w:val="008253F2"/>
    <w:rsid w:val="008259D6"/>
    <w:rsid w:val="0082630D"/>
    <w:rsid w:val="00826312"/>
    <w:rsid w:val="00826425"/>
    <w:rsid w:val="00826581"/>
    <w:rsid w:val="0082661D"/>
    <w:rsid w:val="00827179"/>
    <w:rsid w:val="0082770C"/>
    <w:rsid w:val="00827B45"/>
    <w:rsid w:val="00827E33"/>
    <w:rsid w:val="008307FC"/>
    <w:rsid w:val="00830A05"/>
    <w:rsid w:val="00830CB8"/>
    <w:rsid w:val="008310FB"/>
    <w:rsid w:val="008312AC"/>
    <w:rsid w:val="0083137D"/>
    <w:rsid w:val="00831793"/>
    <w:rsid w:val="0083183D"/>
    <w:rsid w:val="00831BA9"/>
    <w:rsid w:val="00831BF8"/>
    <w:rsid w:val="00831C48"/>
    <w:rsid w:val="00831DD2"/>
    <w:rsid w:val="00831FFF"/>
    <w:rsid w:val="0083224D"/>
    <w:rsid w:val="008329A2"/>
    <w:rsid w:val="00832EC2"/>
    <w:rsid w:val="00832F54"/>
    <w:rsid w:val="008331F2"/>
    <w:rsid w:val="00833281"/>
    <w:rsid w:val="00833461"/>
    <w:rsid w:val="00833544"/>
    <w:rsid w:val="00833A76"/>
    <w:rsid w:val="00833C3F"/>
    <w:rsid w:val="00833D82"/>
    <w:rsid w:val="00833EE2"/>
    <w:rsid w:val="00833EEA"/>
    <w:rsid w:val="00834292"/>
    <w:rsid w:val="008342E1"/>
    <w:rsid w:val="00834876"/>
    <w:rsid w:val="008348E3"/>
    <w:rsid w:val="0083538E"/>
    <w:rsid w:val="00835431"/>
    <w:rsid w:val="00835489"/>
    <w:rsid w:val="00835690"/>
    <w:rsid w:val="008364E4"/>
    <w:rsid w:val="0083654F"/>
    <w:rsid w:val="00836BFA"/>
    <w:rsid w:val="00836D8C"/>
    <w:rsid w:val="00836FE6"/>
    <w:rsid w:val="0083782C"/>
    <w:rsid w:val="00837C68"/>
    <w:rsid w:val="00837D69"/>
    <w:rsid w:val="00837D9A"/>
    <w:rsid w:val="008409EF"/>
    <w:rsid w:val="00840BB8"/>
    <w:rsid w:val="00840D37"/>
    <w:rsid w:val="00840EAB"/>
    <w:rsid w:val="00841724"/>
    <w:rsid w:val="00842040"/>
    <w:rsid w:val="008420D4"/>
    <w:rsid w:val="00842350"/>
    <w:rsid w:val="00842AC1"/>
    <w:rsid w:val="00842D45"/>
    <w:rsid w:val="00842E9A"/>
    <w:rsid w:val="00843158"/>
    <w:rsid w:val="0084315D"/>
    <w:rsid w:val="008433B1"/>
    <w:rsid w:val="0084352B"/>
    <w:rsid w:val="008436C4"/>
    <w:rsid w:val="008437F3"/>
    <w:rsid w:val="008437F6"/>
    <w:rsid w:val="00843B32"/>
    <w:rsid w:val="00843BA3"/>
    <w:rsid w:val="00843BF0"/>
    <w:rsid w:val="00843DE3"/>
    <w:rsid w:val="008440EB"/>
    <w:rsid w:val="0084432D"/>
    <w:rsid w:val="008444FA"/>
    <w:rsid w:val="008447AD"/>
    <w:rsid w:val="00844C55"/>
    <w:rsid w:val="00844EA1"/>
    <w:rsid w:val="00844ECC"/>
    <w:rsid w:val="00844F41"/>
    <w:rsid w:val="008450AF"/>
    <w:rsid w:val="0084520D"/>
    <w:rsid w:val="00845FE8"/>
    <w:rsid w:val="008461D2"/>
    <w:rsid w:val="0084632A"/>
    <w:rsid w:val="0084684F"/>
    <w:rsid w:val="00846A7A"/>
    <w:rsid w:val="008472A2"/>
    <w:rsid w:val="00847FCB"/>
    <w:rsid w:val="008500EC"/>
    <w:rsid w:val="0085038C"/>
    <w:rsid w:val="00850579"/>
    <w:rsid w:val="00850729"/>
    <w:rsid w:val="00850AB0"/>
    <w:rsid w:val="00850BA2"/>
    <w:rsid w:val="00850F70"/>
    <w:rsid w:val="00851A2F"/>
    <w:rsid w:val="00851B01"/>
    <w:rsid w:val="00851D2A"/>
    <w:rsid w:val="00851D82"/>
    <w:rsid w:val="00851D86"/>
    <w:rsid w:val="00852454"/>
    <w:rsid w:val="00852599"/>
    <w:rsid w:val="00852B8A"/>
    <w:rsid w:val="00852BDE"/>
    <w:rsid w:val="008533EF"/>
    <w:rsid w:val="008533F9"/>
    <w:rsid w:val="0085381A"/>
    <w:rsid w:val="00853820"/>
    <w:rsid w:val="0085389F"/>
    <w:rsid w:val="00853DEE"/>
    <w:rsid w:val="00853E0F"/>
    <w:rsid w:val="00853F99"/>
    <w:rsid w:val="008547E5"/>
    <w:rsid w:val="00854A1A"/>
    <w:rsid w:val="00854A92"/>
    <w:rsid w:val="008550A6"/>
    <w:rsid w:val="00855297"/>
    <w:rsid w:val="00855692"/>
    <w:rsid w:val="008556BE"/>
    <w:rsid w:val="0085570B"/>
    <w:rsid w:val="0085572D"/>
    <w:rsid w:val="008559A9"/>
    <w:rsid w:val="00855DE4"/>
    <w:rsid w:val="00855EBB"/>
    <w:rsid w:val="00856064"/>
    <w:rsid w:val="008565EA"/>
    <w:rsid w:val="00856EA9"/>
    <w:rsid w:val="008570EA"/>
    <w:rsid w:val="00857656"/>
    <w:rsid w:val="00857B7A"/>
    <w:rsid w:val="00857BE7"/>
    <w:rsid w:val="00857D65"/>
    <w:rsid w:val="00857DD2"/>
    <w:rsid w:val="0086066E"/>
    <w:rsid w:val="00860720"/>
    <w:rsid w:val="00860A36"/>
    <w:rsid w:val="00860A8F"/>
    <w:rsid w:val="00860DD2"/>
    <w:rsid w:val="00861403"/>
    <w:rsid w:val="00861623"/>
    <w:rsid w:val="00861A54"/>
    <w:rsid w:val="00861BAC"/>
    <w:rsid w:val="0086213B"/>
    <w:rsid w:val="0086236B"/>
    <w:rsid w:val="00862484"/>
    <w:rsid w:val="008625BC"/>
    <w:rsid w:val="0086299D"/>
    <w:rsid w:val="008629FD"/>
    <w:rsid w:val="0086310E"/>
    <w:rsid w:val="0086338C"/>
    <w:rsid w:val="008639B8"/>
    <w:rsid w:val="00863CEF"/>
    <w:rsid w:val="0086471B"/>
    <w:rsid w:val="00864AEF"/>
    <w:rsid w:val="00864B09"/>
    <w:rsid w:val="00865569"/>
    <w:rsid w:val="00865831"/>
    <w:rsid w:val="008661BC"/>
    <w:rsid w:val="008669CE"/>
    <w:rsid w:val="00866A33"/>
    <w:rsid w:val="00866C83"/>
    <w:rsid w:val="00866D4A"/>
    <w:rsid w:val="00866D75"/>
    <w:rsid w:val="00866F5B"/>
    <w:rsid w:val="008677E7"/>
    <w:rsid w:val="008679D9"/>
    <w:rsid w:val="00867AE3"/>
    <w:rsid w:val="00867B01"/>
    <w:rsid w:val="00867BCF"/>
    <w:rsid w:val="0087004A"/>
    <w:rsid w:val="0087050D"/>
    <w:rsid w:val="00870C7D"/>
    <w:rsid w:val="008711DD"/>
    <w:rsid w:val="00871502"/>
    <w:rsid w:val="0087160D"/>
    <w:rsid w:val="00871E9A"/>
    <w:rsid w:val="00871FA4"/>
    <w:rsid w:val="00872095"/>
    <w:rsid w:val="00872429"/>
    <w:rsid w:val="00872721"/>
    <w:rsid w:val="00872891"/>
    <w:rsid w:val="00872B5D"/>
    <w:rsid w:val="00873388"/>
    <w:rsid w:val="008733DC"/>
    <w:rsid w:val="00873443"/>
    <w:rsid w:val="008736A6"/>
    <w:rsid w:val="00873BFF"/>
    <w:rsid w:val="008740BF"/>
    <w:rsid w:val="0087435D"/>
    <w:rsid w:val="00874474"/>
    <w:rsid w:val="008744CE"/>
    <w:rsid w:val="0087496D"/>
    <w:rsid w:val="00874E4F"/>
    <w:rsid w:val="00874EE2"/>
    <w:rsid w:val="008750FF"/>
    <w:rsid w:val="0087520A"/>
    <w:rsid w:val="008753C2"/>
    <w:rsid w:val="00875A25"/>
    <w:rsid w:val="0087609E"/>
    <w:rsid w:val="00876852"/>
    <w:rsid w:val="00876B83"/>
    <w:rsid w:val="00876D49"/>
    <w:rsid w:val="00876F94"/>
    <w:rsid w:val="0087751E"/>
    <w:rsid w:val="008775E4"/>
    <w:rsid w:val="00877953"/>
    <w:rsid w:val="00877DA9"/>
    <w:rsid w:val="00877E00"/>
    <w:rsid w:val="0088091E"/>
    <w:rsid w:val="00880AA7"/>
    <w:rsid w:val="00880C9F"/>
    <w:rsid w:val="00880E41"/>
    <w:rsid w:val="008810FD"/>
    <w:rsid w:val="0088134F"/>
    <w:rsid w:val="00881B1A"/>
    <w:rsid w:val="00882174"/>
    <w:rsid w:val="00882239"/>
    <w:rsid w:val="00882539"/>
    <w:rsid w:val="0088352D"/>
    <w:rsid w:val="008839C3"/>
    <w:rsid w:val="00883B81"/>
    <w:rsid w:val="00883DEF"/>
    <w:rsid w:val="0088401D"/>
    <w:rsid w:val="00884323"/>
    <w:rsid w:val="00884876"/>
    <w:rsid w:val="00884C87"/>
    <w:rsid w:val="00884DAF"/>
    <w:rsid w:val="00885AE1"/>
    <w:rsid w:val="00885B89"/>
    <w:rsid w:val="00885CDA"/>
    <w:rsid w:val="00885E73"/>
    <w:rsid w:val="008863EE"/>
    <w:rsid w:val="0088689B"/>
    <w:rsid w:val="00886B4F"/>
    <w:rsid w:val="008872BF"/>
    <w:rsid w:val="0088744B"/>
    <w:rsid w:val="0088787E"/>
    <w:rsid w:val="008879FA"/>
    <w:rsid w:val="00887A3E"/>
    <w:rsid w:val="00887D8D"/>
    <w:rsid w:val="00890076"/>
    <w:rsid w:val="00890284"/>
    <w:rsid w:val="0089083E"/>
    <w:rsid w:val="00890CF8"/>
    <w:rsid w:val="00890D0F"/>
    <w:rsid w:val="00891272"/>
    <w:rsid w:val="00891441"/>
    <w:rsid w:val="00891637"/>
    <w:rsid w:val="00891894"/>
    <w:rsid w:val="00891918"/>
    <w:rsid w:val="0089196D"/>
    <w:rsid w:val="00891B68"/>
    <w:rsid w:val="00891C09"/>
    <w:rsid w:val="00891D0B"/>
    <w:rsid w:val="0089253F"/>
    <w:rsid w:val="00892657"/>
    <w:rsid w:val="00892B2C"/>
    <w:rsid w:val="008932CD"/>
    <w:rsid w:val="00893531"/>
    <w:rsid w:val="00893679"/>
    <w:rsid w:val="00893BAC"/>
    <w:rsid w:val="00893BFF"/>
    <w:rsid w:val="00893CB7"/>
    <w:rsid w:val="00894466"/>
    <w:rsid w:val="008944DB"/>
    <w:rsid w:val="0089471A"/>
    <w:rsid w:val="00894B24"/>
    <w:rsid w:val="00894F74"/>
    <w:rsid w:val="008959FA"/>
    <w:rsid w:val="00895A2F"/>
    <w:rsid w:val="008965D7"/>
    <w:rsid w:val="00896675"/>
    <w:rsid w:val="0089677B"/>
    <w:rsid w:val="00897088"/>
    <w:rsid w:val="008971C1"/>
    <w:rsid w:val="008974E4"/>
    <w:rsid w:val="00897845"/>
    <w:rsid w:val="00897B45"/>
    <w:rsid w:val="00897C21"/>
    <w:rsid w:val="00897E6A"/>
    <w:rsid w:val="00897F0B"/>
    <w:rsid w:val="008A0012"/>
    <w:rsid w:val="008A03FE"/>
    <w:rsid w:val="008A06FF"/>
    <w:rsid w:val="008A09C0"/>
    <w:rsid w:val="008A0F2D"/>
    <w:rsid w:val="008A111C"/>
    <w:rsid w:val="008A1151"/>
    <w:rsid w:val="008A1199"/>
    <w:rsid w:val="008A145E"/>
    <w:rsid w:val="008A179B"/>
    <w:rsid w:val="008A17D6"/>
    <w:rsid w:val="008A21E5"/>
    <w:rsid w:val="008A2474"/>
    <w:rsid w:val="008A2A33"/>
    <w:rsid w:val="008A3125"/>
    <w:rsid w:val="008A316D"/>
    <w:rsid w:val="008A3917"/>
    <w:rsid w:val="008A3DF1"/>
    <w:rsid w:val="008A3F64"/>
    <w:rsid w:val="008A3FA4"/>
    <w:rsid w:val="008A42A0"/>
    <w:rsid w:val="008A48E1"/>
    <w:rsid w:val="008A498A"/>
    <w:rsid w:val="008A4AC9"/>
    <w:rsid w:val="008A4BEC"/>
    <w:rsid w:val="008A4C31"/>
    <w:rsid w:val="008A4F08"/>
    <w:rsid w:val="008A4F52"/>
    <w:rsid w:val="008A52CD"/>
    <w:rsid w:val="008A53BB"/>
    <w:rsid w:val="008A5616"/>
    <w:rsid w:val="008A566B"/>
    <w:rsid w:val="008A569E"/>
    <w:rsid w:val="008A57C6"/>
    <w:rsid w:val="008A608A"/>
    <w:rsid w:val="008A621F"/>
    <w:rsid w:val="008A678A"/>
    <w:rsid w:val="008A69C3"/>
    <w:rsid w:val="008A6E71"/>
    <w:rsid w:val="008A75E2"/>
    <w:rsid w:val="008B03A5"/>
    <w:rsid w:val="008B03BC"/>
    <w:rsid w:val="008B07D0"/>
    <w:rsid w:val="008B088E"/>
    <w:rsid w:val="008B0AE1"/>
    <w:rsid w:val="008B135E"/>
    <w:rsid w:val="008B1575"/>
    <w:rsid w:val="008B16CC"/>
    <w:rsid w:val="008B177B"/>
    <w:rsid w:val="008B205F"/>
    <w:rsid w:val="008B2092"/>
    <w:rsid w:val="008B21E6"/>
    <w:rsid w:val="008B24BC"/>
    <w:rsid w:val="008B2AC0"/>
    <w:rsid w:val="008B2FCE"/>
    <w:rsid w:val="008B3156"/>
    <w:rsid w:val="008B33C7"/>
    <w:rsid w:val="008B3507"/>
    <w:rsid w:val="008B362D"/>
    <w:rsid w:val="008B3739"/>
    <w:rsid w:val="008B381F"/>
    <w:rsid w:val="008B430A"/>
    <w:rsid w:val="008B4376"/>
    <w:rsid w:val="008B43BC"/>
    <w:rsid w:val="008B48D2"/>
    <w:rsid w:val="008B48D6"/>
    <w:rsid w:val="008B48D9"/>
    <w:rsid w:val="008B49B1"/>
    <w:rsid w:val="008B4E82"/>
    <w:rsid w:val="008B6082"/>
    <w:rsid w:val="008B6487"/>
    <w:rsid w:val="008B67AD"/>
    <w:rsid w:val="008B68B7"/>
    <w:rsid w:val="008B6918"/>
    <w:rsid w:val="008B6B28"/>
    <w:rsid w:val="008B6F3E"/>
    <w:rsid w:val="008B771E"/>
    <w:rsid w:val="008B799C"/>
    <w:rsid w:val="008B7E7A"/>
    <w:rsid w:val="008C07A6"/>
    <w:rsid w:val="008C0BD7"/>
    <w:rsid w:val="008C0CC9"/>
    <w:rsid w:val="008C0E2D"/>
    <w:rsid w:val="008C13E7"/>
    <w:rsid w:val="008C15DD"/>
    <w:rsid w:val="008C1CE0"/>
    <w:rsid w:val="008C23B8"/>
    <w:rsid w:val="008C26D9"/>
    <w:rsid w:val="008C2E29"/>
    <w:rsid w:val="008C2EBA"/>
    <w:rsid w:val="008C316E"/>
    <w:rsid w:val="008C3174"/>
    <w:rsid w:val="008C318B"/>
    <w:rsid w:val="008C32CB"/>
    <w:rsid w:val="008C37D9"/>
    <w:rsid w:val="008C37FE"/>
    <w:rsid w:val="008C38A4"/>
    <w:rsid w:val="008C3980"/>
    <w:rsid w:val="008C3D89"/>
    <w:rsid w:val="008C42FE"/>
    <w:rsid w:val="008C462E"/>
    <w:rsid w:val="008C4879"/>
    <w:rsid w:val="008C4CD5"/>
    <w:rsid w:val="008C4E67"/>
    <w:rsid w:val="008C564B"/>
    <w:rsid w:val="008C5712"/>
    <w:rsid w:val="008C57F0"/>
    <w:rsid w:val="008C5A06"/>
    <w:rsid w:val="008C5A93"/>
    <w:rsid w:val="008C5CA6"/>
    <w:rsid w:val="008C5D3F"/>
    <w:rsid w:val="008C60A3"/>
    <w:rsid w:val="008C66C2"/>
    <w:rsid w:val="008C6C49"/>
    <w:rsid w:val="008C6E5A"/>
    <w:rsid w:val="008C7099"/>
    <w:rsid w:val="008C73E4"/>
    <w:rsid w:val="008C7A9B"/>
    <w:rsid w:val="008D0153"/>
    <w:rsid w:val="008D016F"/>
    <w:rsid w:val="008D02FF"/>
    <w:rsid w:val="008D05ED"/>
    <w:rsid w:val="008D06BA"/>
    <w:rsid w:val="008D083E"/>
    <w:rsid w:val="008D0C08"/>
    <w:rsid w:val="008D0E1B"/>
    <w:rsid w:val="008D15C0"/>
    <w:rsid w:val="008D1653"/>
    <w:rsid w:val="008D1B98"/>
    <w:rsid w:val="008D1BD4"/>
    <w:rsid w:val="008D2381"/>
    <w:rsid w:val="008D256E"/>
    <w:rsid w:val="008D2EBD"/>
    <w:rsid w:val="008D320A"/>
    <w:rsid w:val="008D3656"/>
    <w:rsid w:val="008D369A"/>
    <w:rsid w:val="008D37CB"/>
    <w:rsid w:val="008D415D"/>
    <w:rsid w:val="008D463D"/>
    <w:rsid w:val="008D4C1C"/>
    <w:rsid w:val="008D4DF4"/>
    <w:rsid w:val="008D4E34"/>
    <w:rsid w:val="008D511B"/>
    <w:rsid w:val="008D5581"/>
    <w:rsid w:val="008D57F2"/>
    <w:rsid w:val="008D5AB7"/>
    <w:rsid w:val="008D5EB9"/>
    <w:rsid w:val="008D66FA"/>
    <w:rsid w:val="008D690D"/>
    <w:rsid w:val="008D69D1"/>
    <w:rsid w:val="008D70E3"/>
    <w:rsid w:val="008D7107"/>
    <w:rsid w:val="008D71C7"/>
    <w:rsid w:val="008D72C3"/>
    <w:rsid w:val="008D7652"/>
    <w:rsid w:val="008D7B20"/>
    <w:rsid w:val="008D7E1A"/>
    <w:rsid w:val="008D7EA0"/>
    <w:rsid w:val="008D7F4C"/>
    <w:rsid w:val="008E00E1"/>
    <w:rsid w:val="008E017F"/>
    <w:rsid w:val="008E02DA"/>
    <w:rsid w:val="008E060E"/>
    <w:rsid w:val="008E071C"/>
    <w:rsid w:val="008E0F95"/>
    <w:rsid w:val="008E16A1"/>
    <w:rsid w:val="008E1C35"/>
    <w:rsid w:val="008E1C61"/>
    <w:rsid w:val="008E1CD9"/>
    <w:rsid w:val="008E1D4F"/>
    <w:rsid w:val="008E1F93"/>
    <w:rsid w:val="008E2110"/>
    <w:rsid w:val="008E26DC"/>
    <w:rsid w:val="008E3438"/>
    <w:rsid w:val="008E35B3"/>
    <w:rsid w:val="008E38F4"/>
    <w:rsid w:val="008E3E38"/>
    <w:rsid w:val="008E430F"/>
    <w:rsid w:val="008E4FFB"/>
    <w:rsid w:val="008E510C"/>
    <w:rsid w:val="008E5113"/>
    <w:rsid w:val="008E5187"/>
    <w:rsid w:val="008E54A3"/>
    <w:rsid w:val="008E55AB"/>
    <w:rsid w:val="008E573D"/>
    <w:rsid w:val="008E5790"/>
    <w:rsid w:val="008E59DE"/>
    <w:rsid w:val="008E5AE4"/>
    <w:rsid w:val="008E5D5C"/>
    <w:rsid w:val="008E5F99"/>
    <w:rsid w:val="008E609C"/>
    <w:rsid w:val="008E6211"/>
    <w:rsid w:val="008E6325"/>
    <w:rsid w:val="008E6ACE"/>
    <w:rsid w:val="008E6F5D"/>
    <w:rsid w:val="008E71D1"/>
    <w:rsid w:val="008E769F"/>
    <w:rsid w:val="008E785F"/>
    <w:rsid w:val="008E78B0"/>
    <w:rsid w:val="008E7CD5"/>
    <w:rsid w:val="008E7F83"/>
    <w:rsid w:val="008F0195"/>
    <w:rsid w:val="008F0607"/>
    <w:rsid w:val="008F088A"/>
    <w:rsid w:val="008F0B3E"/>
    <w:rsid w:val="008F16C9"/>
    <w:rsid w:val="008F1BD7"/>
    <w:rsid w:val="008F26FD"/>
    <w:rsid w:val="008F29D7"/>
    <w:rsid w:val="008F2A85"/>
    <w:rsid w:val="008F2AB3"/>
    <w:rsid w:val="008F2AE4"/>
    <w:rsid w:val="008F31C3"/>
    <w:rsid w:val="008F3361"/>
    <w:rsid w:val="008F3645"/>
    <w:rsid w:val="008F3993"/>
    <w:rsid w:val="008F39EA"/>
    <w:rsid w:val="008F3A09"/>
    <w:rsid w:val="008F3B8F"/>
    <w:rsid w:val="008F3BE6"/>
    <w:rsid w:val="008F3CEE"/>
    <w:rsid w:val="008F42DF"/>
    <w:rsid w:val="008F4412"/>
    <w:rsid w:val="008F47BC"/>
    <w:rsid w:val="008F49D9"/>
    <w:rsid w:val="008F4C93"/>
    <w:rsid w:val="008F4CA3"/>
    <w:rsid w:val="008F4D38"/>
    <w:rsid w:val="008F4F1F"/>
    <w:rsid w:val="008F54CD"/>
    <w:rsid w:val="008F6298"/>
    <w:rsid w:val="008F641C"/>
    <w:rsid w:val="008F65CB"/>
    <w:rsid w:val="008F6735"/>
    <w:rsid w:val="008F6990"/>
    <w:rsid w:val="008F6D1E"/>
    <w:rsid w:val="008F6ED2"/>
    <w:rsid w:val="008F733B"/>
    <w:rsid w:val="008F74DA"/>
    <w:rsid w:val="008F771B"/>
    <w:rsid w:val="008F7774"/>
    <w:rsid w:val="008F7D72"/>
    <w:rsid w:val="008F7E65"/>
    <w:rsid w:val="00900025"/>
    <w:rsid w:val="00900044"/>
    <w:rsid w:val="0090077D"/>
    <w:rsid w:val="00900CD5"/>
    <w:rsid w:val="009010FF"/>
    <w:rsid w:val="009011B5"/>
    <w:rsid w:val="00901EB1"/>
    <w:rsid w:val="009025A9"/>
    <w:rsid w:val="00902845"/>
    <w:rsid w:val="00902C89"/>
    <w:rsid w:val="0090315B"/>
    <w:rsid w:val="009035B3"/>
    <w:rsid w:val="00903BB8"/>
    <w:rsid w:val="0090412B"/>
    <w:rsid w:val="00904261"/>
    <w:rsid w:val="00904689"/>
    <w:rsid w:val="00904A00"/>
    <w:rsid w:val="00904B21"/>
    <w:rsid w:val="00904F5E"/>
    <w:rsid w:val="009051E6"/>
    <w:rsid w:val="009052AC"/>
    <w:rsid w:val="009055E0"/>
    <w:rsid w:val="00905957"/>
    <w:rsid w:val="00905D87"/>
    <w:rsid w:val="0090607B"/>
    <w:rsid w:val="009062EB"/>
    <w:rsid w:val="009067F4"/>
    <w:rsid w:val="00906D7D"/>
    <w:rsid w:val="00906E24"/>
    <w:rsid w:val="00906EA3"/>
    <w:rsid w:val="009073DA"/>
    <w:rsid w:val="009074ED"/>
    <w:rsid w:val="00907708"/>
    <w:rsid w:val="00907889"/>
    <w:rsid w:val="00907B33"/>
    <w:rsid w:val="00907EF9"/>
    <w:rsid w:val="00910285"/>
    <w:rsid w:val="00910299"/>
    <w:rsid w:val="009105CB"/>
    <w:rsid w:val="00910805"/>
    <w:rsid w:val="0091096B"/>
    <w:rsid w:val="00910B9D"/>
    <w:rsid w:val="00910C02"/>
    <w:rsid w:val="00910F21"/>
    <w:rsid w:val="00911AB2"/>
    <w:rsid w:val="00911EC4"/>
    <w:rsid w:val="00911FA3"/>
    <w:rsid w:val="009120A9"/>
    <w:rsid w:val="009121B5"/>
    <w:rsid w:val="00912335"/>
    <w:rsid w:val="00912440"/>
    <w:rsid w:val="00912647"/>
    <w:rsid w:val="00912683"/>
    <w:rsid w:val="00912AEF"/>
    <w:rsid w:val="00912C2F"/>
    <w:rsid w:val="00912D5A"/>
    <w:rsid w:val="00913197"/>
    <w:rsid w:val="0091326F"/>
    <w:rsid w:val="00913299"/>
    <w:rsid w:val="0091335B"/>
    <w:rsid w:val="00913ABF"/>
    <w:rsid w:val="00913FC7"/>
    <w:rsid w:val="009140E5"/>
    <w:rsid w:val="009144B2"/>
    <w:rsid w:val="0091462A"/>
    <w:rsid w:val="009147D7"/>
    <w:rsid w:val="00914933"/>
    <w:rsid w:val="009149D8"/>
    <w:rsid w:val="00914E10"/>
    <w:rsid w:val="00915058"/>
    <w:rsid w:val="00915083"/>
    <w:rsid w:val="009151D4"/>
    <w:rsid w:val="00915843"/>
    <w:rsid w:val="009159F9"/>
    <w:rsid w:val="00915D6C"/>
    <w:rsid w:val="00915F1A"/>
    <w:rsid w:val="00916138"/>
    <w:rsid w:val="009165F5"/>
    <w:rsid w:val="00916746"/>
    <w:rsid w:val="0091692F"/>
    <w:rsid w:val="00916C50"/>
    <w:rsid w:val="00916ECE"/>
    <w:rsid w:val="00916F2B"/>
    <w:rsid w:val="00917CA7"/>
    <w:rsid w:val="00917E45"/>
    <w:rsid w:val="00917E57"/>
    <w:rsid w:val="00917F16"/>
    <w:rsid w:val="00920341"/>
    <w:rsid w:val="00920428"/>
    <w:rsid w:val="0092062B"/>
    <w:rsid w:val="00920834"/>
    <w:rsid w:val="00920936"/>
    <w:rsid w:val="00920B26"/>
    <w:rsid w:val="00920D80"/>
    <w:rsid w:val="009216CB"/>
    <w:rsid w:val="009217F9"/>
    <w:rsid w:val="00921A75"/>
    <w:rsid w:val="00921DE4"/>
    <w:rsid w:val="009222A6"/>
    <w:rsid w:val="00922A59"/>
    <w:rsid w:val="009230C4"/>
    <w:rsid w:val="009230F6"/>
    <w:rsid w:val="009232AA"/>
    <w:rsid w:val="009238CC"/>
    <w:rsid w:val="009239CD"/>
    <w:rsid w:val="00923D12"/>
    <w:rsid w:val="00924039"/>
    <w:rsid w:val="00924099"/>
    <w:rsid w:val="009240E9"/>
    <w:rsid w:val="00924A22"/>
    <w:rsid w:val="00924B0E"/>
    <w:rsid w:val="00924B60"/>
    <w:rsid w:val="00924E0C"/>
    <w:rsid w:val="009252E1"/>
    <w:rsid w:val="0092580D"/>
    <w:rsid w:val="00925818"/>
    <w:rsid w:val="009258EA"/>
    <w:rsid w:val="00925BE9"/>
    <w:rsid w:val="00925FBB"/>
    <w:rsid w:val="00926C39"/>
    <w:rsid w:val="00926C6A"/>
    <w:rsid w:val="00926FE9"/>
    <w:rsid w:val="009271E7"/>
    <w:rsid w:val="00927320"/>
    <w:rsid w:val="009275DE"/>
    <w:rsid w:val="00927EB7"/>
    <w:rsid w:val="00927FB6"/>
    <w:rsid w:val="00930097"/>
    <w:rsid w:val="00930338"/>
    <w:rsid w:val="009303A4"/>
    <w:rsid w:val="00930400"/>
    <w:rsid w:val="009306BA"/>
    <w:rsid w:val="00930903"/>
    <w:rsid w:val="00930D60"/>
    <w:rsid w:val="009312C9"/>
    <w:rsid w:val="00931348"/>
    <w:rsid w:val="00931359"/>
    <w:rsid w:val="009315D0"/>
    <w:rsid w:val="00931A00"/>
    <w:rsid w:val="00931B22"/>
    <w:rsid w:val="009320F0"/>
    <w:rsid w:val="009324D8"/>
    <w:rsid w:val="009328FD"/>
    <w:rsid w:val="00932B25"/>
    <w:rsid w:val="00932C9C"/>
    <w:rsid w:val="009332D4"/>
    <w:rsid w:val="00933440"/>
    <w:rsid w:val="0093367D"/>
    <w:rsid w:val="00933699"/>
    <w:rsid w:val="00933B02"/>
    <w:rsid w:val="009343EB"/>
    <w:rsid w:val="00934893"/>
    <w:rsid w:val="00934AA2"/>
    <w:rsid w:val="00934B22"/>
    <w:rsid w:val="00934FE4"/>
    <w:rsid w:val="009351B0"/>
    <w:rsid w:val="009353E0"/>
    <w:rsid w:val="00935652"/>
    <w:rsid w:val="00935D0D"/>
    <w:rsid w:val="0093621A"/>
    <w:rsid w:val="00936D64"/>
    <w:rsid w:val="0093705D"/>
    <w:rsid w:val="0093720C"/>
    <w:rsid w:val="009373DF"/>
    <w:rsid w:val="009374A4"/>
    <w:rsid w:val="0093766E"/>
    <w:rsid w:val="009378A0"/>
    <w:rsid w:val="00937CAC"/>
    <w:rsid w:val="00937ED3"/>
    <w:rsid w:val="009407B9"/>
    <w:rsid w:val="00941328"/>
    <w:rsid w:val="00941B39"/>
    <w:rsid w:val="00941E0C"/>
    <w:rsid w:val="00941F9A"/>
    <w:rsid w:val="00941FAF"/>
    <w:rsid w:val="0094253A"/>
    <w:rsid w:val="009425BA"/>
    <w:rsid w:val="00942C79"/>
    <w:rsid w:val="00943282"/>
    <w:rsid w:val="00943D34"/>
    <w:rsid w:val="0094445E"/>
    <w:rsid w:val="00944CCD"/>
    <w:rsid w:val="00944F6E"/>
    <w:rsid w:val="00945824"/>
    <w:rsid w:val="00945A5A"/>
    <w:rsid w:val="00945DF4"/>
    <w:rsid w:val="00945E57"/>
    <w:rsid w:val="009468F5"/>
    <w:rsid w:val="00946E9C"/>
    <w:rsid w:val="0094720C"/>
    <w:rsid w:val="00947A4B"/>
    <w:rsid w:val="00947AFE"/>
    <w:rsid w:val="00947C87"/>
    <w:rsid w:val="00947EE9"/>
    <w:rsid w:val="0095000C"/>
    <w:rsid w:val="00950183"/>
    <w:rsid w:val="0095065C"/>
    <w:rsid w:val="00950E8D"/>
    <w:rsid w:val="00950EED"/>
    <w:rsid w:val="00950F96"/>
    <w:rsid w:val="009512B0"/>
    <w:rsid w:val="0095139F"/>
    <w:rsid w:val="009515B4"/>
    <w:rsid w:val="009522B7"/>
    <w:rsid w:val="009527DB"/>
    <w:rsid w:val="00952CA1"/>
    <w:rsid w:val="00952CAB"/>
    <w:rsid w:val="00952D59"/>
    <w:rsid w:val="0095348A"/>
    <w:rsid w:val="009539D1"/>
    <w:rsid w:val="009539FD"/>
    <w:rsid w:val="00954105"/>
    <w:rsid w:val="00954348"/>
    <w:rsid w:val="009545F4"/>
    <w:rsid w:val="0095474B"/>
    <w:rsid w:val="00955842"/>
    <w:rsid w:val="0095593B"/>
    <w:rsid w:val="0095593F"/>
    <w:rsid w:val="00955942"/>
    <w:rsid w:val="009559C0"/>
    <w:rsid w:val="00955B78"/>
    <w:rsid w:val="00955E7B"/>
    <w:rsid w:val="0095609C"/>
    <w:rsid w:val="009560C8"/>
    <w:rsid w:val="0095633D"/>
    <w:rsid w:val="00956585"/>
    <w:rsid w:val="009566D4"/>
    <w:rsid w:val="00956D26"/>
    <w:rsid w:val="00956F7B"/>
    <w:rsid w:val="00957125"/>
    <w:rsid w:val="00957463"/>
    <w:rsid w:val="0095757A"/>
    <w:rsid w:val="00957884"/>
    <w:rsid w:val="00957CF1"/>
    <w:rsid w:val="00957E38"/>
    <w:rsid w:val="0096007C"/>
    <w:rsid w:val="00960A1A"/>
    <w:rsid w:val="009612B7"/>
    <w:rsid w:val="009614E7"/>
    <w:rsid w:val="0096176D"/>
    <w:rsid w:val="00961B89"/>
    <w:rsid w:val="009620D1"/>
    <w:rsid w:val="0096232A"/>
    <w:rsid w:val="00962957"/>
    <w:rsid w:val="0096295D"/>
    <w:rsid w:val="00962A8D"/>
    <w:rsid w:val="00962AD2"/>
    <w:rsid w:val="009632D6"/>
    <w:rsid w:val="009639DE"/>
    <w:rsid w:val="00964338"/>
    <w:rsid w:val="00964B89"/>
    <w:rsid w:val="00964F83"/>
    <w:rsid w:val="009650A9"/>
    <w:rsid w:val="00965160"/>
    <w:rsid w:val="0096580E"/>
    <w:rsid w:val="00965BB3"/>
    <w:rsid w:val="00966484"/>
    <w:rsid w:val="00966788"/>
    <w:rsid w:val="0096680F"/>
    <w:rsid w:val="00966955"/>
    <w:rsid w:val="00966A88"/>
    <w:rsid w:val="00966B03"/>
    <w:rsid w:val="00966CBB"/>
    <w:rsid w:val="00966E50"/>
    <w:rsid w:val="00966F51"/>
    <w:rsid w:val="0096736F"/>
    <w:rsid w:val="009677BC"/>
    <w:rsid w:val="0096793D"/>
    <w:rsid w:val="00967A9C"/>
    <w:rsid w:val="00967DE9"/>
    <w:rsid w:val="00967F36"/>
    <w:rsid w:val="00970108"/>
    <w:rsid w:val="009701A0"/>
    <w:rsid w:val="00970A98"/>
    <w:rsid w:val="00970AB8"/>
    <w:rsid w:val="00970B24"/>
    <w:rsid w:val="00970C23"/>
    <w:rsid w:val="009711BA"/>
    <w:rsid w:val="00971560"/>
    <w:rsid w:val="009716E2"/>
    <w:rsid w:val="009718A2"/>
    <w:rsid w:val="00971EF8"/>
    <w:rsid w:val="00972628"/>
    <w:rsid w:val="009727C0"/>
    <w:rsid w:val="00972EE1"/>
    <w:rsid w:val="00972FB4"/>
    <w:rsid w:val="0097336B"/>
    <w:rsid w:val="0097351A"/>
    <w:rsid w:val="00974009"/>
    <w:rsid w:val="0097466E"/>
    <w:rsid w:val="00974802"/>
    <w:rsid w:val="00974956"/>
    <w:rsid w:val="00974A19"/>
    <w:rsid w:val="00974AFE"/>
    <w:rsid w:val="00974B94"/>
    <w:rsid w:val="00974E3E"/>
    <w:rsid w:val="00974F9E"/>
    <w:rsid w:val="00975282"/>
    <w:rsid w:val="00975B01"/>
    <w:rsid w:val="00975B4E"/>
    <w:rsid w:val="00976A03"/>
    <w:rsid w:val="00976ECE"/>
    <w:rsid w:val="0097732A"/>
    <w:rsid w:val="00977AEA"/>
    <w:rsid w:val="009805D0"/>
    <w:rsid w:val="009805D8"/>
    <w:rsid w:val="009808C2"/>
    <w:rsid w:val="00980999"/>
    <w:rsid w:val="00980A94"/>
    <w:rsid w:val="00980B24"/>
    <w:rsid w:val="00980F0C"/>
    <w:rsid w:val="00980FC5"/>
    <w:rsid w:val="00981B50"/>
    <w:rsid w:val="00981FA3"/>
    <w:rsid w:val="00982062"/>
    <w:rsid w:val="00982086"/>
    <w:rsid w:val="00982117"/>
    <w:rsid w:val="009821B1"/>
    <w:rsid w:val="00982575"/>
    <w:rsid w:val="0098261B"/>
    <w:rsid w:val="00982E55"/>
    <w:rsid w:val="00983786"/>
    <w:rsid w:val="00983931"/>
    <w:rsid w:val="00985030"/>
    <w:rsid w:val="0098544D"/>
    <w:rsid w:val="00985C45"/>
    <w:rsid w:val="00985C79"/>
    <w:rsid w:val="00985E67"/>
    <w:rsid w:val="009860AA"/>
    <w:rsid w:val="0098670F"/>
    <w:rsid w:val="00986A1E"/>
    <w:rsid w:val="00986A8E"/>
    <w:rsid w:val="00986AEB"/>
    <w:rsid w:val="00986B45"/>
    <w:rsid w:val="00987119"/>
    <w:rsid w:val="00987346"/>
    <w:rsid w:val="009874FA"/>
    <w:rsid w:val="00987569"/>
    <w:rsid w:val="00987D6A"/>
    <w:rsid w:val="00990B7D"/>
    <w:rsid w:val="00991B64"/>
    <w:rsid w:val="00992343"/>
    <w:rsid w:val="009923BF"/>
    <w:rsid w:val="0099265F"/>
    <w:rsid w:val="009927EC"/>
    <w:rsid w:val="00992A80"/>
    <w:rsid w:val="00992E29"/>
    <w:rsid w:val="0099329C"/>
    <w:rsid w:val="009936D4"/>
    <w:rsid w:val="0099399F"/>
    <w:rsid w:val="00993F96"/>
    <w:rsid w:val="00994175"/>
    <w:rsid w:val="009941AF"/>
    <w:rsid w:val="00994217"/>
    <w:rsid w:val="00994437"/>
    <w:rsid w:val="00994510"/>
    <w:rsid w:val="009946B4"/>
    <w:rsid w:val="0099505A"/>
    <w:rsid w:val="0099509D"/>
    <w:rsid w:val="00995802"/>
    <w:rsid w:val="009958C0"/>
    <w:rsid w:val="009958DF"/>
    <w:rsid w:val="00995BF5"/>
    <w:rsid w:val="00995D12"/>
    <w:rsid w:val="00995D20"/>
    <w:rsid w:val="00995E2A"/>
    <w:rsid w:val="00995ECF"/>
    <w:rsid w:val="009962BC"/>
    <w:rsid w:val="00996691"/>
    <w:rsid w:val="00996983"/>
    <w:rsid w:val="009969BB"/>
    <w:rsid w:val="00996B88"/>
    <w:rsid w:val="00996C50"/>
    <w:rsid w:val="00996FBD"/>
    <w:rsid w:val="00997450"/>
    <w:rsid w:val="009974C8"/>
    <w:rsid w:val="0099750F"/>
    <w:rsid w:val="00997B7F"/>
    <w:rsid w:val="009A0252"/>
    <w:rsid w:val="009A0773"/>
    <w:rsid w:val="009A0867"/>
    <w:rsid w:val="009A11A0"/>
    <w:rsid w:val="009A13CA"/>
    <w:rsid w:val="009A1438"/>
    <w:rsid w:val="009A17E1"/>
    <w:rsid w:val="009A1831"/>
    <w:rsid w:val="009A1878"/>
    <w:rsid w:val="009A1C28"/>
    <w:rsid w:val="009A2134"/>
    <w:rsid w:val="009A2500"/>
    <w:rsid w:val="009A2999"/>
    <w:rsid w:val="009A2D8A"/>
    <w:rsid w:val="009A314B"/>
    <w:rsid w:val="009A31AD"/>
    <w:rsid w:val="009A3653"/>
    <w:rsid w:val="009A3CBB"/>
    <w:rsid w:val="009A3FC3"/>
    <w:rsid w:val="009A409F"/>
    <w:rsid w:val="009A41C1"/>
    <w:rsid w:val="009A4A65"/>
    <w:rsid w:val="009A4B31"/>
    <w:rsid w:val="009A4B5F"/>
    <w:rsid w:val="009A4BF0"/>
    <w:rsid w:val="009A4EA5"/>
    <w:rsid w:val="009A4F2E"/>
    <w:rsid w:val="009A50BA"/>
    <w:rsid w:val="009A5169"/>
    <w:rsid w:val="009A52A9"/>
    <w:rsid w:val="009A57D9"/>
    <w:rsid w:val="009A5F59"/>
    <w:rsid w:val="009A5FF6"/>
    <w:rsid w:val="009A62EF"/>
    <w:rsid w:val="009A642E"/>
    <w:rsid w:val="009A6792"/>
    <w:rsid w:val="009A6A52"/>
    <w:rsid w:val="009A6ADF"/>
    <w:rsid w:val="009A6CB4"/>
    <w:rsid w:val="009A6CEC"/>
    <w:rsid w:val="009A6FA4"/>
    <w:rsid w:val="009A72F5"/>
    <w:rsid w:val="009A7746"/>
    <w:rsid w:val="009A7B19"/>
    <w:rsid w:val="009A7B78"/>
    <w:rsid w:val="009A7CAC"/>
    <w:rsid w:val="009B022A"/>
    <w:rsid w:val="009B0669"/>
    <w:rsid w:val="009B067C"/>
    <w:rsid w:val="009B06C2"/>
    <w:rsid w:val="009B07C2"/>
    <w:rsid w:val="009B07FE"/>
    <w:rsid w:val="009B0875"/>
    <w:rsid w:val="009B0D99"/>
    <w:rsid w:val="009B13F6"/>
    <w:rsid w:val="009B14E2"/>
    <w:rsid w:val="009B14FC"/>
    <w:rsid w:val="009B150F"/>
    <w:rsid w:val="009B1510"/>
    <w:rsid w:val="009B15A3"/>
    <w:rsid w:val="009B15D2"/>
    <w:rsid w:val="009B1820"/>
    <w:rsid w:val="009B1A7F"/>
    <w:rsid w:val="009B1CC0"/>
    <w:rsid w:val="009B21D3"/>
    <w:rsid w:val="009B2444"/>
    <w:rsid w:val="009B2851"/>
    <w:rsid w:val="009B2A87"/>
    <w:rsid w:val="009B2D44"/>
    <w:rsid w:val="009B35DF"/>
    <w:rsid w:val="009B3602"/>
    <w:rsid w:val="009B37F0"/>
    <w:rsid w:val="009B392E"/>
    <w:rsid w:val="009B39C7"/>
    <w:rsid w:val="009B3AB6"/>
    <w:rsid w:val="009B3C0B"/>
    <w:rsid w:val="009B3FBE"/>
    <w:rsid w:val="009B425E"/>
    <w:rsid w:val="009B44D8"/>
    <w:rsid w:val="009B473A"/>
    <w:rsid w:val="009B47E8"/>
    <w:rsid w:val="009B4B27"/>
    <w:rsid w:val="009B4C5B"/>
    <w:rsid w:val="009B50B4"/>
    <w:rsid w:val="009B538E"/>
    <w:rsid w:val="009B5599"/>
    <w:rsid w:val="009B5A40"/>
    <w:rsid w:val="009B5F71"/>
    <w:rsid w:val="009B613E"/>
    <w:rsid w:val="009B6553"/>
    <w:rsid w:val="009B6881"/>
    <w:rsid w:val="009B6F0B"/>
    <w:rsid w:val="009B6FBE"/>
    <w:rsid w:val="009B70A4"/>
    <w:rsid w:val="009B7468"/>
    <w:rsid w:val="009B7675"/>
    <w:rsid w:val="009B7722"/>
    <w:rsid w:val="009B7C33"/>
    <w:rsid w:val="009B7E13"/>
    <w:rsid w:val="009C00B7"/>
    <w:rsid w:val="009C0129"/>
    <w:rsid w:val="009C0B79"/>
    <w:rsid w:val="009C0C40"/>
    <w:rsid w:val="009C15D5"/>
    <w:rsid w:val="009C1D12"/>
    <w:rsid w:val="009C1D5C"/>
    <w:rsid w:val="009C1EA5"/>
    <w:rsid w:val="009C1FEE"/>
    <w:rsid w:val="009C2275"/>
    <w:rsid w:val="009C234C"/>
    <w:rsid w:val="009C258A"/>
    <w:rsid w:val="009C264C"/>
    <w:rsid w:val="009C2758"/>
    <w:rsid w:val="009C2C88"/>
    <w:rsid w:val="009C3223"/>
    <w:rsid w:val="009C347C"/>
    <w:rsid w:val="009C3CAE"/>
    <w:rsid w:val="009C40F8"/>
    <w:rsid w:val="009C4422"/>
    <w:rsid w:val="009C465A"/>
    <w:rsid w:val="009C4A06"/>
    <w:rsid w:val="009C4DAB"/>
    <w:rsid w:val="009C4F53"/>
    <w:rsid w:val="009C52A7"/>
    <w:rsid w:val="009C5551"/>
    <w:rsid w:val="009C589E"/>
    <w:rsid w:val="009C62F9"/>
    <w:rsid w:val="009C63C1"/>
    <w:rsid w:val="009C6AC0"/>
    <w:rsid w:val="009C6FE3"/>
    <w:rsid w:val="009C7061"/>
    <w:rsid w:val="009C73CB"/>
    <w:rsid w:val="009C776E"/>
    <w:rsid w:val="009C7A8A"/>
    <w:rsid w:val="009D0376"/>
    <w:rsid w:val="009D049F"/>
    <w:rsid w:val="009D09C6"/>
    <w:rsid w:val="009D0DF1"/>
    <w:rsid w:val="009D0F4E"/>
    <w:rsid w:val="009D1109"/>
    <w:rsid w:val="009D1D68"/>
    <w:rsid w:val="009D1FE0"/>
    <w:rsid w:val="009D2102"/>
    <w:rsid w:val="009D2285"/>
    <w:rsid w:val="009D2659"/>
    <w:rsid w:val="009D2723"/>
    <w:rsid w:val="009D2DD3"/>
    <w:rsid w:val="009D311A"/>
    <w:rsid w:val="009D3CAF"/>
    <w:rsid w:val="009D4090"/>
    <w:rsid w:val="009D420F"/>
    <w:rsid w:val="009D4503"/>
    <w:rsid w:val="009D4D19"/>
    <w:rsid w:val="009D5767"/>
    <w:rsid w:val="009D5B53"/>
    <w:rsid w:val="009D5D54"/>
    <w:rsid w:val="009D5FAE"/>
    <w:rsid w:val="009D6010"/>
    <w:rsid w:val="009D6353"/>
    <w:rsid w:val="009D6CB0"/>
    <w:rsid w:val="009D6E8B"/>
    <w:rsid w:val="009D7333"/>
    <w:rsid w:val="009D7658"/>
    <w:rsid w:val="009D781A"/>
    <w:rsid w:val="009D78B6"/>
    <w:rsid w:val="009D7920"/>
    <w:rsid w:val="009E00D2"/>
    <w:rsid w:val="009E058F"/>
    <w:rsid w:val="009E094C"/>
    <w:rsid w:val="009E0961"/>
    <w:rsid w:val="009E0C3A"/>
    <w:rsid w:val="009E0CE6"/>
    <w:rsid w:val="009E1BCA"/>
    <w:rsid w:val="009E1BF1"/>
    <w:rsid w:val="009E21A1"/>
    <w:rsid w:val="009E29F2"/>
    <w:rsid w:val="009E2ACC"/>
    <w:rsid w:val="009E2E99"/>
    <w:rsid w:val="009E2F69"/>
    <w:rsid w:val="009E3440"/>
    <w:rsid w:val="009E36B8"/>
    <w:rsid w:val="009E385D"/>
    <w:rsid w:val="009E3CF4"/>
    <w:rsid w:val="009E4018"/>
    <w:rsid w:val="009E428D"/>
    <w:rsid w:val="009E52FD"/>
    <w:rsid w:val="009E5CD8"/>
    <w:rsid w:val="009E5CE6"/>
    <w:rsid w:val="009E603D"/>
    <w:rsid w:val="009E622B"/>
    <w:rsid w:val="009E6AF7"/>
    <w:rsid w:val="009E6EAD"/>
    <w:rsid w:val="009E7046"/>
    <w:rsid w:val="009E70CD"/>
    <w:rsid w:val="009E77D5"/>
    <w:rsid w:val="009E787A"/>
    <w:rsid w:val="009E7980"/>
    <w:rsid w:val="009E7C14"/>
    <w:rsid w:val="009F00BC"/>
    <w:rsid w:val="009F0B1C"/>
    <w:rsid w:val="009F0F4C"/>
    <w:rsid w:val="009F13F0"/>
    <w:rsid w:val="009F14A3"/>
    <w:rsid w:val="009F155A"/>
    <w:rsid w:val="009F15D2"/>
    <w:rsid w:val="009F16A9"/>
    <w:rsid w:val="009F19B8"/>
    <w:rsid w:val="009F1CE0"/>
    <w:rsid w:val="009F1E14"/>
    <w:rsid w:val="009F20F4"/>
    <w:rsid w:val="009F2470"/>
    <w:rsid w:val="009F2BA0"/>
    <w:rsid w:val="009F3544"/>
    <w:rsid w:val="009F4070"/>
    <w:rsid w:val="009F412E"/>
    <w:rsid w:val="009F4A37"/>
    <w:rsid w:val="009F4B9D"/>
    <w:rsid w:val="009F4DD0"/>
    <w:rsid w:val="009F4DF1"/>
    <w:rsid w:val="009F4FC3"/>
    <w:rsid w:val="009F5146"/>
    <w:rsid w:val="009F52F7"/>
    <w:rsid w:val="009F563A"/>
    <w:rsid w:val="009F5688"/>
    <w:rsid w:val="009F5783"/>
    <w:rsid w:val="009F5C52"/>
    <w:rsid w:val="009F6242"/>
    <w:rsid w:val="009F6282"/>
    <w:rsid w:val="009F66CA"/>
    <w:rsid w:val="009F6842"/>
    <w:rsid w:val="009F6AC6"/>
    <w:rsid w:val="009F713E"/>
    <w:rsid w:val="009F7998"/>
    <w:rsid w:val="009F7AA4"/>
    <w:rsid w:val="009F7B22"/>
    <w:rsid w:val="009F7D5A"/>
    <w:rsid w:val="009F7EED"/>
    <w:rsid w:val="009F7F01"/>
    <w:rsid w:val="00A00178"/>
    <w:rsid w:val="00A0047C"/>
    <w:rsid w:val="00A00FC8"/>
    <w:rsid w:val="00A01004"/>
    <w:rsid w:val="00A01589"/>
    <w:rsid w:val="00A01B2E"/>
    <w:rsid w:val="00A01C62"/>
    <w:rsid w:val="00A022CE"/>
    <w:rsid w:val="00A023DD"/>
    <w:rsid w:val="00A024F6"/>
    <w:rsid w:val="00A0301D"/>
    <w:rsid w:val="00A03210"/>
    <w:rsid w:val="00A04354"/>
    <w:rsid w:val="00A0440C"/>
    <w:rsid w:val="00A04689"/>
    <w:rsid w:val="00A04A24"/>
    <w:rsid w:val="00A0512A"/>
    <w:rsid w:val="00A0562E"/>
    <w:rsid w:val="00A0569D"/>
    <w:rsid w:val="00A05DEC"/>
    <w:rsid w:val="00A0652D"/>
    <w:rsid w:val="00A06EA7"/>
    <w:rsid w:val="00A071CD"/>
    <w:rsid w:val="00A07427"/>
    <w:rsid w:val="00A0777B"/>
    <w:rsid w:val="00A0783E"/>
    <w:rsid w:val="00A07BAE"/>
    <w:rsid w:val="00A10063"/>
    <w:rsid w:val="00A10A07"/>
    <w:rsid w:val="00A10D6D"/>
    <w:rsid w:val="00A10DA5"/>
    <w:rsid w:val="00A1108A"/>
    <w:rsid w:val="00A11619"/>
    <w:rsid w:val="00A1199D"/>
    <w:rsid w:val="00A11E5E"/>
    <w:rsid w:val="00A11EF2"/>
    <w:rsid w:val="00A1219E"/>
    <w:rsid w:val="00A1234C"/>
    <w:rsid w:val="00A1246F"/>
    <w:rsid w:val="00A1289B"/>
    <w:rsid w:val="00A12BD9"/>
    <w:rsid w:val="00A13004"/>
    <w:rsid w:val="00A1380F"/>
    <w:rsid w:val="00A13DAD"/>
    <w:rsid w:val="00A13EE2"/>
    <w:rsid w:val="00A13F16"/>
    <w:rsid w:val="00A13F71"/>
    <w:rsid w:val="00A140E2"/>
    <w:rsid w:val="00A146A9"/>
    <w:rsid w:val="00A1481C"/>
    <w:rsid w:val="00A14879"/>
    <w:rsid w:val="00A14ED7"/>
    <w:rsid w:val="00A1565D"/>
    <w:rsid w:val="00A15B7C"/>
    <w:rsid w:val="00A15B9D"/>
    <w:rsid w:val="00A16274"/>
    <w:rsid w:val="00A1635A"/>
    <w:rsid w:val="00A16651"/>
    <w:rsid w:val="00A16F40"/>
    <w:rsid w:val="00A170D2"/>
    <w:rsid w:val="00A17216"/>
    <w:rsid w:val="00A17959"/>
    <w:rsid w:val="00A17B75"/>
    <w:rsid w:val="00A17C12"/>
    <w:rsid w:val="00A17D0E"/>
    <w:rsid w:val="00A17E7B"/>
    <w:rsid w:val="00A20DE0"/>
    <w:rsid w:val="00A20EA4"/>
    <w:rsid w:val="00A210A3"/>
    <w:rsid w:val="00A21114"/>
    <w:rsid w:val="00A21364"/>
    <w:rsid w:val="00A21647"/>
    <w:rsid w:val="00A217C0"/>
    <w:rsid w:val="00A217F2"/>
    <w:rsid w:val="00A217FE"/>
    <w:rsid w:val="00A21D7D"/>
    <w:rsid w:val="00A22154"/>
    <w:rsid w:val="00A2259F"/>
    <w:rsid w:val="00A22615"/>
    <w:rsid w:val="00A22928"/>
    <w:rsid w:val="00A22DC2"/>
    <w:rsid w:val="00A22E62"/>
    <w:rsid w:val="00A230CC"/>
    <w:rsid w:val="00A2365A"/>
    <w:rsid w:val="00A237F8"/>
    <w:rsid w:val="00A2383A"/>
    <w:rsid w:val="00A24029"/>
    <w:rsid w:val="00A2411A"/>
    <w:rsid w:val="00A246FA"/>
    <w:rsid w:val="00A25376"/>
    <w:rsid w:val="00A25B47"/>
    <w:rsid w:val="00A26020"/>
    <w:rsid w:val="00A26608"/>
    <w:rsid w:val="00A268B3"/>
    <w:rsid w:val="00A26961"/>
    <w:rsid w:val="00A275DC"/>
    <w:rsid w:val="00A27A51"/>
    <w:rsid w:val="00A27B93"/>
    <w:rsid w:val="00A27C35"/>
    <w:rsid w:val="00A300BC"/>
    <w:rsid w:val="00A30296"/>
    <w:rsid w:val="00A304E2"/>
    <w:rsid w:val="00A3126A"/>
    <w:rsid w:val="00A3167F"/>
    <w:rsid w:val="00A3178A"/>
    <w:rsid w:val="00A31C79"/>
    <w:rsid w:val="00A31DD3"/>
    <w:rsid w:val="00A323A0"/>
    <w:rsid w:val="00A323F9"/>
    <w:rsid w:val="00A32623"/>
    <w:rsid w:val="00A3289A"/>
    <w:rsid w:val="00A32937"/>
    <w:rsid w:val="00A32C48"/>
    <w:rsid w:val="00A3326A"/>
    <w:rsid w:val="00A333F5"/>
    <w:rsid w:val="00A3343C"/>
    <w:rsid w:val="00A334A1"/>
    <w:rsid w:val="00A3371E"/>
    <w:rsid w:val="00A339AF"/>
    <w:rsid w:val="00A33F10"/>
    <w:rsid w:val="00A33FDC"/>
    <w:rsid w:val="00A3403F"/>
    <w:rsid w:val="00A340E0"/>
    <w:rsid w:val="00A3414D"/>
    <w:rsid w:val="00A34202"/>
    <w:rsid w:val="00A348D5"/>
    <w:rsid w:val="00A34BA6"/>
    <w:rsid w:val="00A351F1"/>
    <w:rsid w:val="00A355EC"/>
    <w:rsid w:val="00A35639"/>
    <w:rsid w:val="00A357C2"/>
    <w:rsid w:val="00A35937"/>
    <w:rsid w:val="00A35A6B"/>
    <w:rsid w:val="00A36087"/>
    <w:rsid w:val="00A362BC"/>
    <w:rsid w:val="00A36392"/>
    <w:rsid w:val="00A365A9"/>
    <w:rsid w:val="00A36B0B"/>
    <w:rsid w:val="00A37230"/>
    <w:rsid w:val="00A373B6"/>
    <w:rsid w:val="00A376FE"/>
    <w:rsid w:val="00A37CD6"/>
    <w:rsid w:val="00A4005B"/>
    <w:rsid w:val="00A400F3"/>
    <w:rsid w:val="00A403EF"/>
    <w:rsid w:val="00A406C2"/>
    <w:rsid w:val="00A4091B"/>
    <w:rsid w:val="00A40CDE"/>
    <w:rsid w:val="00A40D98"/>
    <w:rsid w:val="00A41002"/>
    <w:rsid w:val="00A41110"/>
    <w:rsid w:val="00A411C1"/>
    <w:rsid w:val="00A418CB"/>
    <w:rsid w:val="00A41FDB"/>
    <w:rsid w:val="00A426E0"/>
    <w:rsid w:val="00A42A19"/>
    <w:rsid w:val="00A42E4F"/>
    <w:rsid w:val="00A43528"/>
    <w:rsid w:val="00A435C4"/>
    <w:rsid w:val="00A43A45"/>
    <w:rsid w:val="00A43BC7"/>
    <w:rsid w:val="00A442AB"/>
    <w:rsid w:val="00A4443D"/>
    <w:rsid w:val="00A444C8"/>
    <w:rsid w:val="00A44C72"/>
    <w:rsid w:val="00A44DC1"/>
    <w:rsid w:val="00A44F67"/>
    <w:rsid w:val="00A4513B"/>
    <w:rsid w:val="00A452D3"/>
    <w:rsid w:val="00A45562"/>
    <w:rsid w:val="00A45825"/>
    <w:rsid w:val="00A45B20"/>
    <w:rsid w:val="00A45B7E"/>
    <w:rsid w:val="00A46020"/>
    <w:rsid w:val="00A46069"/>
    <w:rsid w:val="00A46774"/>
    <w:rsid w:val="00A4677E"/>
    <w:rsid w:val="00A46B68"/>
    <w:rsid w:val="00A47033"/>
    <w:rsid w:val="00A474C1"/>
    <w:rsid w:val="00A47A35"/>
    <w:rsid w:val="00A47CF3"/>
    <w:rsid w:val="00A47D43"/>
    <w:rsid w:val="00A50073"/>
    <w:rsid w:val="00A50460"/>
    <w:rsid w:val="00A50C37"/>
    <w:rsid w:val="00A50DDA"/>
    <w:rsid w:val="00A512AB"/>
    <w:rsid w:val="00A51418"/>
    <w:rsid w:val="00A515CA"/>
    <w:rsid w:val="00A515E3"/>
    <w:rsid w:val="00A51857"/>
    <w:rsid w:val="00A5192F"/>
    <w:rsid w:val="00A519E4"/>
    <w:rsid w:val="00A51CD2"/>
    <w:rsid w:val="00A521F0"/>
    <w:rsid w:val="00A52800"/>
    <w:rsid w:val="00A52B10"/>
    <w:rsid w:val="00A52E6C"/>
    <w:rsid w:val="00A5312E"/>
    <w:rsid w:val="00A53137"/>
    <w:rsid w:val="00A53249"/>
    <w:rsid w:val="00A5367B"/>
    <w:rsid w:val="00A53F1D"/>
    <w:rsid w:val="00A54017"/>
    <w:rsid w:val="00A543C3"/>
    <w:rsid w:val="00A54400"/>
    <w:rsid w:val="00A54A63"/>
    <w:rsid w:val="00A54DF0"/>
    <w:rsid w:val="00A55062"/>
    <w:rsid w:val="00A55756"/>
    <w:rsid w:val="00A56442"/>
    <w:rsid w:val="00A5662A"/>
    <w:rsid w:val="00A5696F"/>
    <w:rsid w:val="00A569CB"/>
    <w:rsid w:val="00A56A56"/>
    <w:rsid w:val="00A56D35"/>
    <w:rsid w:val="00A56F1D"/>
    <w:rsid w:val="00A56F28"/>
    <w:rsid w:val="00A5728E"/>
    <w:rsid w:val="00A5736C"/>
    <w:rsid w:val="00A575D2"/>
    <w:rsid w:val="00A5781C"/>
    <w:rsid w:val="00A57866"/>
    <w:rsid w:val="00A578C2"/>
    <w:rsid w:val="00A57CD8"/>
    <w:rsid w:val="00A57DC5"/>
    <w:rsid w:val="00A57E22"/>
    <w:rsid w:val="00A60BF0"/>
    <w:rsid w:val="00A60D1E"/>
    <w:rsid w:val="00A60EC0"/>
    <w:rsid w:val="00A60EE3"/>
    <w:rsid w:val="00A60FBA"/>
    <w:rsid w:val="00A612AA"/>
    <w:rsid w:val="00A61994"/>
    <w:rsid w:val="00A61D32"/>
    <w:rsid w:val="00A62032"/>
    <w:rsid w:val="00A620CE"/>
    <w:rsid w:val="00A6213E"/>
    <w:rsid w:val="00A626BF"/>
    <w:rsid w:val="00A628F4"/>
    <w:rsid w:val="00A62B04"/>
    <w:rsid w:val="00A62B55"/>
    <w:rsid w:val="00A62C07"/>
    <w:rsid w:val="00A62CB1"/>
    <w:rsid w:val="00A62F10"/>
    <w:rsid w:val="00A62FF0"/>
    <w:rsid w:val="00A63560"/>
    <w:rsid w:val="00A63623"/>
    <w:rsid w:val="00A639D2"/>
    <w:rsid w:val="00A63CD8"/>
    <w:rsid w:val="00A6465F"/>
    <w:rsid w:val="00A64752"/>
    <w:rsid w:val="00A64953"/>
    <w:rsid w:val="00A65409"/>
    <w:rsid w:val="00A654D1"/>
    <w:rsid w:val="00A658F6"/>
    <w:rsid w:val="00A65E70"/>
    <w:rsid w:val="00A6624A"/>
    <w:rsid w:val="00A664B9"/>
    <w:rsid w:val="00A66776"/>
    <w:rsid w:val="00A6678F"/>
    <w:rsid w:val="00A66C0A"/>
    <w:rsid w:val="00A66FB7"/>
    <w:rsid w:val="00A6744E"/>
    <w:rsid w:val="00A675C6"/>
    <w:rsid w:val="00A67A09"/>
    <w:rsid w:val="00A67BBD"/>
    <w:rsid w:val="00A701F0"/>
    <w:rsid w:val="00A70AB1"/>
    <w:rsid w:val="00A717D7"/>
    <w:rsid w:val="00A719F2"/>
    <w:rsid w:val="00A719FA"/>
    <w:rsid w:val="00A72624"/>
    <w:rsid w:val="00A726E2"/>
    <w:rsid w:val="00A72CA3"/>
    <w:rsid w:val="00A73104"/>
    <w:rsid w:val="00A7362C"/>
    <w:rsid w:val="00A7394B"/>
    <w:rsid w:val="00A73B31"/>
    <w:rsid w:val="00A73C7C"/>
    <w:rsid w:val="00A73DDC"/>
    <w:rsid w:val="00A73F15"/>
    <w:rsid w:val="00A7438F"/>
    <w:rsid w:val="00A74403"/>
    <w:rsid w:val="00A7487A"/>
    <w:rsid w:val="00A74ABC"/>
    <w:rsid w:val="00A74FF3"/>
    <w:rsid w:val="00A7501B"/>
    <w:rsid w:val="00A7502E"/>
    <w:rsid w:val="00A7573E"/>
    <w:rsid w:val="00A757D9"/>
    <w:rsid w:val="00A757F3"/>
    <w:rsid w:val="00A758AF"/>
    <w:rsid w:val="00A75991"/>
    <w:rsid w:val="00A759D2"/>
    <w:rsid w:val="00A75E2E"/>
    <w:rsid w:val="00A76042"/>
    <w:rsid w:val="00A760CE"/>
    <w:rsid w:val="00A76F0E"/>
    <w:rsid w:val="00A76F64"/>
    <w:rsid w:val="00A77424"/>
    <w:rsid w:val="00A779BA"/>
    <w:rsid w:val="00A77A91"/>
    <w:rsid w:val="00A77AD9"/>
    <w:rsid w:val="00A77DCE"/>
    <w:rsid w:val="00A77E88"/>
    <w:rsid w:val="00A77F5F"/>
    <w:rsid w:val="00A803D4"/>
    <w:rsid w:val="00A8071C"/>
    <w:rsid w:val="00A808B1"/>
    <w:rsid w:val="00A80CD6"/>
    <w:rsid w:val="00A80F23"/>
    <w:rsid w:val="00A82139"/>
    <w:rsid w:val="00A8268C"/>
    <w:rsid w:val="00A82F07"/>
    <w:rsid w:val="00A8327A"/>
    <w:rsid w:val="00A83C7B"/>
    <w:rsid w:val="00A83CD8"/>
    <w:rsid w:val="00A842AE"/>
    <w:rsid w:val="00A84C8D"/>
    <w:rsid w:val="00A84E28"/>
    <w:rsid w:val="00A85FA9"/>
    <w:rsid w:val="00A866E6"/>
    <w:rsid w:val="00A8694D"/>
    <w:rsid w:val="00A86C94"/>
    <w:rsid w:val="00A86EA7"/>
    <w:rsid w:val="00A86FF9"/>
    <w:rsid w:val="00A870A0"/>
    <w:rsid w:val="00A87362"/>
    <w:rsid w:val="00A87709"/>
    <w:rsid w:val="00A87845"/>
    <w:rsid w:val="00A8793A"/>
    <w:rsid w:val="00A87AF0"/>
    <w:rsid w:val="00A87FDB"/>
    <w:rsid w:val="00A901D2"/>
    <w:rsid w:val="00A90200"/>
    <w:rsid w:val="00A90558"/>
    <w:rsid w:val="00A9077D"/>
    <w:rsid w:val="00A90DBA"/>
    <w:rsid w:val="00A90EAC"/>
    <w:rsid w:val="00A90F67"/>
    <w:rsid w:val="00A9114F"/>
    <w:rsid w:val="00A91182"/>
    <w:rsid w:val="00A91757"/>
    <w:rsid w:val="00A91C47"/>
    <w:rsid w:val="00A92340"/>
    <w:rsid w:val="00A92870"/>
    <w:rsid w:val="00A92AA7"/>
    <w:rsid w:val="00A92DCA"/>
    <w:rsid w:val="00A932A4"/>
    <w:rsid w:val="00A932E2"/>
    <w:rsid w:val="00A932F0"/>
    <w:rsid w:val="00A94371"/>
    <w:rsid w:val="00A945A4"/>
    <w:rsid w:val="00A94A93"/>
    <w:rsid w:val="00A94AE7"/>
    <w:rsid w:val="00A94C0A"/>
    <w:rsid w:val="00A950E6"/>
    <w:rsid w:val="00A95732"/>
    <w:rsid w:val="00A95797"/>
    <w:rsid w:val="00A95809"/>
    <w:rsid w:val="00A958DF"/>
    <w:rsid w:val="00A95B4E"/>
    <w:rsid w:val="00A96A38"/>
    <w:rsid w:val="00A96F8D"/>
    <w:rsid w:val="00A96FE7"/>
    <w:rsid w:val="00A972DF"/>
    <w:rsid w:val="00A9745A"/>
    <w:rsid w:val="00A977E1"/>
    <w:rsid w:val="00A979D1"/>
    <w:rsid w:val="00A97CEF"/>
    <w:rsid w:val="00AA023B"/>
    <w:rsid w:val="00AA08E5"/>
    <w:rsid w:val="00AA0D4E"/>
    <w:rsid w:val="00AA0D91"/>
    <w:rsid w:val="00AA0F51"/>
    <w:rsid w:val="00AA1E44"/>
    <w:rsid w:val="00AA2508"/>
    <w:rsid w:val="00AA261A"/>
    <w:rsid w:val="00AA27C7"/>
    <w:rsid w:val="00AA2C71"/>
    <w:rsid w:val="00AA30AA"/>
    <w:rsid w:val="00AA31B4"/>
    <w:rsid w:val="00AA346D"/>
    <w:rsid w:val="00AA349E"/>
    <w:rsid w:val="00AA3AA2"/>
    <w:rsid w:val="00AA3FA0"/>
    <w:rsid w:val="00AA40CC"/>
    <w:rsid w:val="00AA4200"/>
    <w:rsid w:val="00AA423C"/>
    <w:rsid w:val="00AA440D"/>
    <w:rsid w:val="00AA4AEE"/>
    <w:rsid w:val="00AA4AF8"/>
    <w:rsid w:val="00AA4D80"/>
    <w:rsid w:val="00AA4DE2"/>
    <w:rsid w:val="00AA5290"/>
    <w:rsid w:val="00AA5503"/>
    <w:rsid w:val="00AA55ED"/>
    <w:rsid w:val="00AA57D9"/>
    <w:rsid w:val="00AA5896"/>
    <w:rsid w:val="00AA5BF1"/>
    <w:rsid w:val="00AA5DD1"/>
    <w:rsid w:val="00AA6323"/>
    <w:rsid w:val="00AA6E80"/>
    <w:rsid w:val="00AA6F20"/>
    <w:rsid w:val="00AA76AB"/>
    <w:rsid w:val="00AA77DB"/>
    <w:rsid w:val="00AA7B6E"/>
    <w:rsid w:val="00AB077A"/>
    <w:rsid w:val="00AB0A77"/>
    <w:rsid w:val="00AB11BC"/>
    <w:rsid w:val="00AB1200"/>
    <w:rsid w:val="00AB1B7A"/>
    <w:rsid w:val="00AB1B98"/>
    <w:rsid w:val="00AB215E"/>
    <w:rsid w:val="00AB2745"/>
    <w:rsid w:val="00AB280E"/>
    <w:rsid w:val="00AB2A27"/>
    <w:rsid w:val="00AB2D27"/>
    <w:rsid w:val="00AB2EBE"/>
    <w:rsid w:val="00AB3194"/>
    <w:rsid w:val="00AB3380"/>
    <w:rsid w:val="00AB379C"/>
    <w:rsid w:val="00AB37C3"/>
    <w:rsid w:val="00AB39E9"/>
    <w:rsid w:val="00AB3F1B"/>
    <w:rsid w:val="00AB4E4F"/>
    <w:rsid w:val="00AB50B6"/>
    <w:rsid w:val="00AB562D"/>
    <w:rsid w:val="00AB5865"/>
    <w:rsid w:val="00AB5A8C"/>
    <w:rsid w:val="00AB5BBA"/>
    <w:rsid w:val="00AB5CB8"/>
    <w:rsid w:val="00AB6333"/>
    <w:rsid w:val="00AB6451"/>
    <w:rsid w:val="00AB6AAB"/>
    <w:rsid w:val="00AB6E6B"/>
    <w:rsid w:val="00AB7171"/>
    <w:rsid w:val="00AB726B"/>
    <w:rsid w:val="00AB7436"/>
    <w:rsid w:val="00AB7439"/>
    <w:rsid w:val="00AB79BD"/>
    <w:rsid w:val="00AB79E5"/>
    <w:rsid w:val="00AB7A39"/>
    <w:rsid w:val="00AB7CBF"/>
    <w:rsid w:val="00AB7CF6"/>
    <w:rsid w:val="00AC040E"/>
    <w:rsid w:val="00AC09E3"/>
    <w:rsid w:val="00AC192F"/>
    <w:rsid w:val="00AC1E96"/>
    <w:rsid w:val="00AC1EF4"/>
    <w:rsid w:val="00AC2213"/>
    <w:rsid w:val="00AC25A3"/>
    <w:rsid w:val="00AC265D"/>
    <w:rsid w:val="00AC288F"/>
    <w:rsid w:val="00AC2B4F"/>
    <w:rsid w:val="00AC2B53"/>
    <w:rsid w:val="00AC2F4D"/>
    <w:rsid w:val="00AC30D9"/>
    <w:rsid w:val="00AC31CB"/>
    <w:rsid w:val="00AC347F"/>
    <w:rsid w:val="00AC3EA5"/>
    <w:rsid w:val="00AC438B"/>
    <w:rsid w:val="00AC439E"/>
    <w:rsid w:val="00AC491E"/>
    <w:rsid w:val="00AC517E"/>
    <w:rsid w:val="00AC56F7"/>
    <w:rsid w:val="00AC5A8B"/>
    <w:rsid w:val="00AC5A8D"/>
    <w:rsid w:val="00AC5E2A"/>
    <w:rsid w:val="00AC5F8F"/>
    <w:rsid w:val="00AC61AB"/>
    <w:rsid w:val="00AC6758"/>
    <w:rsid w:val="00AC67E4"/>
    <w:rsid w:val="00AC6CB5"/>
    <w:rsid w:val="00AC6E14"/>
    <w:rsid w:val="00AC700E"/>
    <w:rsid w:val="00AC73C2"/>
    <w:rsid w:val="00AC7671"/>
    <w:rsid w:val="00AC7A39"/>
    <w:rsid w:val="00AD00C6"/>
    <w:rsid w:val="00AD02CF"/>
    <w:rsid w:val="00AD02F6"/>
    <w:rsid w:val="00AD08F0"/>
    <w:rsid w:val="00AD0F4C"/>
    <w:rsid w:val="00AD10D0"/>
    <w:rsid w:val="00AD1219"/>
    <w:rsid w:val="00AD141F"/>
    <w:rsid w:val="00AD151A"/>
    <w:rsid w:val="00AD171B"/>
    <w:rsid w:val="00AD1A3D"/>
    <w:rsid w:val="00AD1B93"/>
    <w:rsid w:val="00AD1CD5"/>
    <w:rsid w:val="00AD1DF0"/>
    <w:rsid w:val="00AD217F"/>
    <w:rsid w:val="00AD221D"/>
    <w:rsid w:val="00AD2D11"/>
    <w:rsid w:val="00AD2E88"/>
    <w:rsid w:val="00AD312F"/>
    <w:rsid w:val="00AD33A8"/>
    <w:rsid w:val="00AD33C0"/>
    <w:rsid w:val="00AD34E6"/>
    <w:rsid w:val="00AD3503"/>
    <w:rsid w:val="00AD3724"/>
    <w:rsid w:val="00AD3B3D"/>
    <w:rsid w:val="00AD4F1D"/>
    <w:rsid w:val="00AD4FE3"/>
    <w:rsid w:val="00AD5879"/>
    <w:rsid w:val="00AD5B05"/>
    <w:rsid w:val="00AD5B43"/>
    <w:rsid w:val="00AD5CDE"/>
    <w:rsid w:val="00AD5D44"/>
    <w:rsid w:val="00AD5EF8"/>
    <w:rsid w:val="00AD624A"/>
    <w:rsid w:val="00AD6D17"/>
    <w:rsid w:val="00AD6F5B"/>
    <w:rsid w:val="00AD711C"/>
    <w:rsid w:val="00AD725F"/>
    <w:rsid w:val="00AD75C4"/>
    <w:rsid w:val="00AD7CB4"/>
    <w:rsid w:val="00AE025E"/>
    <w:rsid w:val="00AE0760"/>
    <w:rsid w:val="00AE0884"/>
    <w:rsid w:val="00AE0983"/>
    <w:rsid w:val="00AE0F11"/>
    <w:rsid w:val="00AE1120"/>
    <w:rsid w:val="00AE12B3"/>
    <w:rsid w:val="00AE15D0"/>
    <w:rsid w:val="00AE169A"/>
    <w:rsid w:val="00AE16E2"/>
    <w:rsid w:val="00AE1952"/>
    <w:rsid w:val="00AE2068"/>
    <w:rsid w:val="00AE2357"/>
    <w:rsid w:val="00AE264B"/>
    <w:rsid w:val="00AE2AD9"/>
    <w:rsid w:val="00AE3237"/>
    <w:rsid w:val="00AE3BB0"/>
    <w:rsid w:val="00AE4076"/>
    <w:rsid w:val="00AE467C"/>
    <w:rsid w:val="00AE4906"/>
    <w:rsid w:val="00AE4FA0"/>
    <w:rsid w:val="00AE54FA"/>
    <w:rsid w:val="00AE56A3"/>
    <w:rsid w:val="00AE5948"/>
    <w:rsid w:val="00AE65B5"/>
    <w:rsid w:val="00AE66A3"/>
    <w:rsid w:val="00AE6A70"/>
    <w:rsid w:val="00AE6C2D"/>
    <w:rsid w:val="00AE6F16"/>
    <w:rsid w:val="00AE7642"/>
    <w:rsid w:val="00AE7E97"/>
    <w:rsid w:val="00AF00EB"/>
    <w:rsid w:val="00AF079B"/>
    <w:rsid w:val="00AF0EBB"/>
    <w:rsid w:val="00AF10CA"/>
    <w:rsid w:val="00AF11F2"/>
    <w:rsid w:val="00AF1498"/>
    <w:rsid w:val="00AF14E6"/>
    <w:rsid w:val="00AF1766"/>
    <w:rsid w:val="00AF18B4"/>
    <w:rsid w:val="00AF1D0B"/>
    <w:rsid w:val="00AF1D11"/>
    <w:rsid w:val="00AF20CE"/>
    <w:rsid w:val="00AF22B1"/>
    <w:rsid w:val="00AF242B"/>
    <w:rsid w:val="00AF2C5A"/>
    <w:rsid w:val="00AF2D4D"/>
    <w:rsid w:val="00AF30FF"/>
    <w:rsid w:val="00AF3575"/>
    <w:rsid w:val="00AF3723"/>
    <w:rsid w:val="00AF3A5C"/>
    <w:rsid w:val="00AF3BBD"/>
    <w:rsid w:val="00AF3E0D"/>
    <w:rsid w:val="00AF40AD"/>
    <w:rsid w:val="00AF444C"/>
    <w:rsid w:val="00AF4BD4"/>
    <w:rsid w:val="00AF4F0D"/>
    <w:rsid w:val="00AF537E"/>
    <w:rsid w:val="00AF583F"/>
    <w:rsid w:val="00AF5DA8"/>
    <w:rsid w:val="00AF5FCF"/>
    <w:rsid w:val="00AF63D1"/>
    <w:rsid w:val="00AF6B34"/>
    <w:rsid w:val="00AF6B66"/>
    <w:rsid w:val="00AF7115"/>
    <w:rsid w:val="00AF7462"/>
    <w:rsid w:val="00AF752F"/>
    <w:rsid w:val="00AF761E"/>
    <w:rsid w:val="00AF78D6"/>
    <w:rsid w:val="00AF7AAD"/>
    <w:rsid w:val="00B003C1"/>
    <w:rsid w:val="00B00587"/>
    <w:rsid w:val="00B00635"/>
    <w:rsid w:val="00B006DE"/>
    <w:rsid w:val="00B0083A"/>
    <w:rsid w:val="00B00D6A"/>
    <w:rsid w:val="00B00ECA"/>
    <w:rsid w:val="00B01056"/>
    <w:rsid w:val="00B0107B"/>
    <w:rsid w:val="00B0161E"/>
    <w:rsid w:val="00B01FD7"/>
    <w:rsid w:val="00B0247F"/>
    <w:rsid w:val="00B02871"/>
    <w:rsid w:val="00B02B4F"/>
    <w:rsid w:val="00B02B82"/>
    <w:rsid w:val="00B02DAB"/>
    <w:rsid w:val="00B0389B"/>
    <w:rsid w:val="00B03D91"/>
    <w:rsid w:val="00B04081"/>
    <w:rsid w:val="00B04A34"/>
    <w:rsid w:val="00B04ED9"/>
    <w:rsid w:val="00B05365"/>
    <w:rsid w:val="00B053C2"/>
    <w:rsid w:val="00B055A9"/>
    <w:rsid w:val="00B05613"/>
    <w:rsid w:val="00B05854"/>
    <w:rsid w:val="00B06F81"/>
    <w:rsid w:val="00B06FA1"/>
    <w:rsid w:val="00B07AB1"/>
    <w:rsid w:val="00B07B43"/>
    <w:rsid w:val="00B10410"/>
    <w:rsid w:val="00B10445"/>
    <w:rsid w:val="00B116E4"/>
    <w:rsid w:val="00B11746"/>
    <w:rsid w:val="00B118FE"/>
    <w:rsid w:val="00B11C05"/>
    <w:rsid w:val="00B1200D"/>
    <w:rsid w:val="00B121E7"/>
    <w:rsid w:val="00B12397"/>
    <w:rsid w:val="00B12820"/>
    <w:rsid w:val="00B12C43"/>
    <w:rsid w:val="00B1317A"/>
    <w:rsid w:val="00B13641"/>
    <w:rsid w:val="00B13964"/>
    <w:rsid w:val="00B13992"/>
    <w:rsid w:val="00B13F36"/>
    <w:rsid w:val="00B141B9"/>
    <w:rsid w:val="00B143A7"/>
    <w:rsid w:val="00B1472B"/>
    <w:rsid w:val="00B14930"/>
    <w:rsid w:val="00B149A1"/>
    <w:rsid w:val="00B14EDC"/>
    <w:rsid w:val="00B152D8"/>
    <w:rsid w:val="00B15662"/>
    <w:rsid w:val="00B158B0"/>
    <w:rsid w:val="00B15994"/>
    <w:rsid w:val="00B15FA2"/>
    <w:rsid w:val="00B162CA"/>
    <w:rsid w:val="00B1635F"/>
    <w:rsid w:val="00B1638B"/>
    <w:rsid w:val="00B16D1A"/>
    <w:rsid w:val="00B17596"/>
    <w:rsid w:val="00B17A2B"/>
    <w:rsid w:val="00B17DB5"/>
    <w:rsid w:val="00B20381"/>
    <w:rsid w:val="00B20651"/>
    <w:rsid w:val="00B214B2"/>
    <w:rsid w:val="00B21B58"/>
    <w:rsid w:val="00B2248D"/>
    <w:rsid w:val="00B225EC"/>
    <w:rsid w:val="00B2327F"/>
    <w:rsid w:val="00B23AE9"/>
    <w:rsid w:val="00B240F9"/>
    <w:rsid w:val="00B24272"/>
    <w:rsid w:val="00B24B93"/>
    <w:rsid w:val="00B24E78"/>
    <w:rsid w:val="00B254C1"/>
    <w:rsid w:val="00B26337"/>
    <w:rsid w:val="00B26465"/>
    <w:rsid w:val="00B268CA"/>
    <w:rsid w:val="00B269CB"/>
    <w:rsid w:val="00B26E07"/>
    <w:rsid w:val="00B26E2A"/>
    <w:rsid w:val="00B27063"/>
    <w:rsid w:val="00B27822"/>
    <w:rsid w:val="00B27AFE"/>
    <w:rsid w:val="00B27C0F"/>
    <w:rsid w:val="00B27CFA"/>
    <w:rsid w:val="00B27DDF"/>
    <w:rsid w:val="00B27F68"/>
    <w:rsid w:val="00B30232"/>
    <w:rsid w:val="00B3070C"/>
    <w:rsid w:val="00B30A0A"/>
    <w:rsid w:val="00B31264"/>
    <w:rsid w:val="00B314BB"/>
    <w:rsid w:val="00B31B28"/>
    <w:rsid w:val="00B3259C"/>
    <w:rsid w:val="00B32A75"/>
    <w:rsid w:val="00B32D41"/>
    <w:rsid w:val="00B32D96"/>
    <w:rsid w:val="00B32E38"/>
    <w:rsid w:val="00B32F51"/>
    <w:rsid w:val="00B3325C"/>
    <w:rsid w:val="00B333E0"/>
    <w:rsid w:val="00B33481"/>
    <w:rsid w:val="00B33680"/>
    <w:rsid w:val="00B337BD"/>
    <w:rsid w:val="00B33870"/>
    <w:rsid w:val="00B33C97"/>
    <w:rsid w:val="00B341CB"/>
    <w:rsid w:val="00B347AD"/>
    <w:rsid w:val="00B34997"/>
    <w:rsid w:val="00B3555D"/>
    <w:rsid w:val="00B356C2"/>
    <w:rsid w:val="00B35F8B"/>
    <w:rsid w:val="00B35FAD"/>
    <w:rsid w:val="00B363D6"/>
    <w:rsid w:val="00B3695C"/>
    <w:rsid w:val="00B370ED"/>
    <w:rsid w:val="00B377CD"/>
    <w:rsid w:val="00B37AA8"/>
    <w:rsid w:val="00B401AA"/>
    <w:rsid w:val="00B4024C"/>
    <w:rsid w:val="00B40372"/>
    <w:rsid w:val="00B40771"/>
    <w:rsid w:val="00B40F47"/>
    <w:rsid w:val="00B410C9"/>
    <w:rsid w:val="00B41692"/>
    <w:rsid w:val="00B4177F"/>
    <w:rsid w:val="00B41C25"/>
    <w:rsid w:val="00B426B1"/>
    <w:rsid w:val="00B42BD0"/>
    <w:rsid w:val="00B42CA2"/>
    <w:rsid w:val="00B43356"/>
    <w:rsid w:val="00B43D1E"/>
    <w:rsid w:val="00B43E85"/>
    <w:rsid w:val="00B44297"/>
    <w:rsid w:val="00B4474C"/>
    <w:rsid w:val="00B4488C"/>
    <w:rsid w:val="00B44B3B"/>
    <w:rsid w:val="00B44B7F"/>
    <w:rsid w:val="00B44D16"/>
    <w:rsid w:val="00B44EF6"/>
    <w:rsid w:val="00B4511E"/>
    <w:rsid w:val="00B45DC4"/>
    <w:rsid w:val="00B46073"/>
    <w:rsid w:val="00B46597"/>
    <w:rsid w:val="00B4676B"/>
    <w:rsid w:val="00B46CF9"/>
    <w:rsid w:val="00B4751A"/>
    <w:rsid w:val="00B476E0"/>
    <w:rsid w:val="00B47A2E"/>
    <w:rsid w:val="00B47B45"/>
    <w:rsid w:val="00B507D1"/>
    <w:rsid w:val="00B51FAB"/>
    <w:rsid w:val="00B51FCD"/>
    <w:rsid w:val="00B5203F"/>
    <w:rsid w:val="00B524BC"/>
    <w:rsid w:val="00B5252A"/>
    <w:rsid w:val="00B5272B"/>
    <w:rsid w:val="00B5283E"/>
    <w:rsid w:val="00B52AE5"/>
    <w:rsid w:val="00B52B23"/>
    <w:rsid w:val="00B530A5"/>
    <w:rsid w:val="00B53337"/>
    <w:rsid w:val="00B53512"/>
    <w:rsid w:val="00B5365F"/>
    <w:rsid w:val="00B536C1"/>
    <w:rsid w:val="00B53DA2"/>
    <w:rsid w:val="00B541E6"/>
    <w:rsid w:val="00B54229"/>
    <w:rsid w:val="00B543EF"/>
    <w:rsid w:val="00B545EB"/>
    <w:rsid w:val="00B54886"/>
    <w:rsid w:val="00B54AB0"/>
    <w:rsid w:val="00B54F8B"/>
    <w:rsid w:val="00B550ED"/>
    <w:rsid w:val="00B55153"/>
    <w:rsid w:val="00B5554E"/>
    <w:rsid w:val="00B55709"/>
    <w:rsid w:val="00B55874"/>
    <w:rsid w:val="00B55BB9"/>
    <w:rsid w:val="00B55CDF"/>
    <w:rsid w:val="00B5688B"/>
    <w:rsid w:val="00B569FC"/>
    <w:rsid w:val="00B57240"/>
    <w:rsid w:val="00B57B22"/>
    <w:rsid w:val="00B602B7"/>
    <w:rsid w:val="00B60512"/>
    <w:rsid w:val="00B60626"/>
    <w:rsid w:val="00B6065D"/>
    <w:rsid w:val="00B6076E"/>
    <w:rsid w:val="00B61128"/>
    <w:rsid w:val="00B61214"/>
    <w:rsid w:val="00B6130F"/>
    <w:rsid w:val="00B61594"/>
    <w:rsid w:val="00B61736"/>
    <w:rsid w:val="00B61AE1"/>
    <w:rsid w:val="00B61DE7"/>
    <w:rsid w:val="00B621D4"/>
    <w:rsid w:val="00B62540"/>
    <w:rsid w:val="00B62AF1"/>
    <w:rsid w:val="00B63422"/>
    <w:rsid w:val="00B63636"/>
    <w:rsid w:val="00B63DE6"/>
    <w:rsid w:val="00B63E84"/>
    <w:rsid w:val="00B64092"/>
    <w:rsid w:val="00B6442F"/>
    <w:rsid w:val="00B64664"/>
    <w:rsid w:val="00B64906"/>
    <w:rsid w:val="00B64D91"/>
    <w:rsid w:val="00B64DC8"/>
    <w:rsid w:val="00B64DD8"/>
    <w:rsid w:val="00B64EB8"/>
    <w:rsid w:val="00B64F96"/>
    <w:rsid w:val="00B651CB"/>
    <w:rsid w:val="00B65914"/>
    <w:rsid w:val="00B65922"/>
    <w:rsid w:val="00B65A36"/>
    <w:rsid w:val="00B66C38"/>
    <w:rsid w:val="00B66E1F"/>
    <w:rsid w:val="00B67042"/>
    <w:rsid w:val="00B6725C"/>
    <w:rsid w:val="00B67276"/>
    <w:rsid w:val="00B673D2"/>
    <w:rsid w:val="00B67444"/>
    <w:rsid w:val="00B678CB"/>
    <w:rsid w:val="00B6792A"/>
    <w:rsid w:val="00B67E55"/>
    <w:rsid w:val="00B67ED7"/>
    <w:rsid w:val="00B70607"/>
    <w:rsid w:val="00B70BF3"/>
    <w:rsid w:val="00B70E42"/>
    <w:rsid w:val="00B70FAD"/>
    <w:rsid w:val="00B711BC"/>
    <w:rsid w:val="00B71321"/>
    <w:rsid w:val="00B715F6"/>
    <w:rsid w:val="00B71696"/>
    <w:rsid w:val="00B71790"/>
    <w:rsid w:val="00B72106"/>
    <w:rsid w:val="00B722DA"/>
    <w:rsid w:val="00B72E6D"/>
    <w:rsid w:val="00B73488"/>
    <w:rsid w:val="00B73CE0"/>
    <w:rsid w:val="00B74438"/>
    <w:rsid w:val="00B74537"/>
    <w:rsid w:val="00B74B5D"/>
    <w:rsid w:val="00B74BCC"/>
    <w:rsid w:val="00B751D9"/>
    <w:rsid w:val="00B7532B"/>
    <w:rsid w:val="00B75A50"/>
    <w:rsid w:val="00B75EAB"/>
    <w:rsid w:val="00B75F91"/>
    <w:rsid w:val="00B75FB7"/>
    <w:rsid w:val="00B76023"/>
    <w:rsid w:val="00B76935"/>
    <w:rsid w:val="00B76AD6"/>
    <w:rsid w:val="00B7711C"/>
    <w:rsid w:val="00B77122"/>
    <w:rsid w:val="00B7730F"/>
    <w:rsid w:val="00B77A43"/>
    <w:rsid w:val="00B77B40"/>
    <w:rsid w:val="00B77B56"/>
    <w:rsid w:val="00B80537"/>
    <w:rsid w:val="00B80A54"/>
    <w:rsid w:val="00B80E13"/>
    <w:rsid w:val="00B81247"/>
    <w:rsid w:val="00B812C3"/>
    <w:rsid w:val="00B81E0A"/>
    <w:rsid w:val="00B825D5"/>
    <w:rsid w:val="00B829B1"/>
    <w:rsid w:val="00B82A3C"/>
    <w:rsid w:val="00B82D81"/>
    <w:rsid w:val="00B83057"/>
    <w:rsid w:val="00B830F7"/>
    <w:rsid w:val="00B83309"/>
    <w:rsid w:val="00B8340C"/>
    <w:rsid w:val="00B835DF"/>
    <w:rsid w:val="00B8364B"/>
    <w:rsid w:val="00B83A3B"/>
    <w:rsid w:val="00B83CDA"/>
    <w:rsid w:val="00B83F15"/>
    <w:rsid w:val="00B84A55"/>
    <w:rsid w:val="00B84B32"/>
    <w:rsid w:val="00B84C58"/>
    <w:rsid w:val="00B84C65"/>
    <w:rsid w:val="00B84CD5"/>
    <w:rsid w:val="00B85198"/>
    <w:rsid w:val="00B85226"/>
    <w:rsid w:val="00B852FF"/>
    <w:rsid w:val="00B8557D"/>
    <w:rsid w:val="00B85845"/>
    <w:rsid w:val="00B85F91"/>
    <w:rsid w:val="00B861DB"/>
    <w:rsid w:val="00B86372"/>
    <w:rsid w:val="00B86807"/>
    <w:rsid w:val="00B870EB"/>
    <w:rsid w:val="00B87559"/>
    <w:rsid w:val="00B87A48"/>
    <w:rsid w:val="00B905EB"/>
    <w:rsid w:val="00B9091B"/>
    <w:rsid w:val="00B909E5"/>
    <w:rsid w:val="00B90E31"/>
    <w:rsid w:val="00B90F0F"/>
    <w:rsid w:val="00B90F6E"/>
    <w:rsid w:val="00B9116E"/>
    <w:rsid w:val="00B913C3"/>
    <w:rsid w:val="00B918BC"/>
    <w:rsid w:val="00B91AA7"/>
    <w:rsid w:val="00B9238D"/>
    <w:rsid w:val="00B927F5"/>
    <w:rsid w:val="00B92E56"/>
    <w:rsid w:val="00B93363"/>
    <w:rsid w:val="00B934E2"/>
    <w:rsid w:val="00B93896"/>
    <w:rsid w:val="00B93D3B"/>
    <w:rsid w:val="00B93D4D"/>
    <w:rsid w:val="00B943E8"/>
    <w:rsid w:val="00B946B6"/>
    <w:rsid w:val="00B94709"/>
    <w:rsid w:val="00B948CA"/>
    <w:rsid w:val="00B94F09"/>
    <w:rsid w:val="00B95194"/>
    <w:rsid w:val="00B95396"/>
    <w:rsid w:val="00B95BD0"/>
    <w:rsid w:val="00B96251"/>
    <w:rsid w:val="00B96BA5"/>
    <w:rsid w:val="00B96CF5"/>
    <w:rsid w:val="00B9785A"/>
    <w:rsid w:val="00B97934"/>
    <w:rsid w:val="00B979AE"/>
    <w:rsid w:val="00B97B5A"/>
    <w:rsid w:val="00BA00C5"/>
    <w:rsid w:val="00BA0517"/>
    <w:rsid w:val="00BA0A61"/>
    <w:rsid w:val="00BA0B54"/>
    <w:rsid w:val="00BA0C0C"/>
    <w:rsid w:val="00BA0D2F"/>
    <w:rsid w:val="00BA1132"/>
    <w:rsid w:val="00BA12E1"/>
    <w:rsid w:val="00BA1340"/>
    <w:rsid w:val="00BA157E"/>
    <w:rsid w:val="00BA2194"/>
    <w:rsid w:val="00BA2B34"/>
    <w:rsid w:val="00BA2C58"/>
    <w:rsid w:val="00BA2F68"/>
    <w:rsid w:val="00BA3063"/>
    <w:rsid w:val="00BA314A"/>
    <w:rsid w:val="00BA35BA"/>
    <w:rsid w:val="00BA3D78"/>
    <w:rsid w:val="00BA444A"/>
    <w:rsid w:val="00BA459F"/>
    <w:rsid w:val="00BA46C6"/>
    <w:rsid w:val="00BA47F8"/>
    <w:rsid w:val="00BA4B11"/>
    <w:rsid w:val="00BA4DD0"/>
    <w:rsid w:val="00BA50F2"/>
    <w:rsid w:val="00BA52B9"/>
    <w:rsid w:val="00BA55CF"/>
    <w:rsid w:val="00BA5D74"/>
    <w:rsid w:val="00BA68FF"/>
    <w:rsid w:val="00BA6C68"/>
    <w:rsid w:val="00BA6CC1"/>
    <w:rsid w:val="00BA6ED5"/>
    <w:rsid w:val="00BA705C"/>
    <w:rsid w:val="00BA72F1"/>
    <w:rsid w:val="00BA7B58"/>
    <w:rsid w:val="00BA7BEA"/>
    <w:rsid w:val="00BA7E1A"/>
    <w:rsid w:val="00BB0080"/>
    <w:rsid w:val="00BB0987"/>
    <w:rsid w:val="00BB1656"/>
    <w:rsid w:val="00BB1848"/>
    <w:rsid w:val="00BB1C34"/>
    <w:rsid w:val="00BB21E6"/>
    <w:rsid w:val="00BB23D1"/>
    <w:rsid w:val="00BB271A"/>
    <w:rsid w:val="00BB2B3A"/>
    <w:rsid w:val="00BB2F84"/>
    <w:rsid w:val="00BB302C"/>
    <w:rsid w:val="00BB3938"/>
    <w:rsid w:val="00BB3BDC"/>
    <w:rsid w:val="00BB49ED"/>
    <w:rsid w:val="00BB4CAF"/>
    <w:rsid w:val="00BB4E9B"/>
    <w:rsid w:val="00BB5066"/>
    <w:rsid w:val="00BB57C7"/>
    <w:rsid w:val="00BB5863"/>
    <w:rsid w:val="00BB62BA"/>
    <w:rsid w:val="00BB62CE"/>
    <w:rsid w:val="00BB63BA"/>
    <w:rsid w:val="00BB689E"/>
    <w:rsid w:val="00BB68D1"/>
    <w:rsid w:val="00BB6CE5"/>
    <w:rsid w:val="00BB6D1E"/>
    <w:rsid w:val="00BB7516"/>
    <w:rsid w:val="00BB76C0"/>
    <w:rsid w:val="00BB7837"/>
    <w:rsid w:val="00BB796A"/>
    <w:rsid w:val="00BB7B93"/>
    <w:rsid w:val="00BC055D"/>
    <w:rsid w:val="00BC05CB"/>
    <w:rsid w:val="00BC0C54"/>
    <w:rsid w:val="00BC14A8"/>
    <w:rsid w:val="00BC188A"/>
    <w:rsid w:val="00BC1F1C"/>
    <w:rsid w:val="00BC247C"/>
    <w:rsid w:val="00BC26F4"/>
    <w:rsid w:val="00BC29B5"/>
    <w:rsid w:val="00BC30FC"/>
    <w:rsid w:val="00BC3118"/>
    <w:rsid w:val="00BC3278"/>
    <w:rsid w:val="00BC3392"/>
    <w:rsid w:val="00BC38B6"/>
    <w:rsid w:val="00BC39B8"/>
    <w:rsid w:val="00BC3ABC"/>
    <w:rsid w:val="00BC3CA1"/>
    <w:rsid w:val="00BC3DF8"/>
    <w:rsid w:val="00BC3E19"/>
    <w:rsid w:val="00BC405D"/>
    <w:rsid w:val="00BC42C1"/>
    <w:rsid w:val="00BC4894"/>
    <w:rsid w:val="00BC4E2D"/>
    <w:rsid w:val="00BC5215"/>
    <w:rsid w:val="00BC58EC"/>
    <w:rsid w:val="00BC5900"/>
    <w:rsid w:val="00BC5D76"/>
    <w:rsid w:val="00BC600C"/>
    <w:rsid w:val="00BC6DEA"/>
    <w:rsid w:val="00BC70C6"/>
    <w:rsid w:val="00BC71CC"/>
    <w:rsid w:val="00BC7C9B"/>
    <w:rsid w:val="00BD0363"/>
    <w:rsid w:val="00BD09EA"/>
    <w:rsid w:val="00BD1C58"/>
    <w:rsid w:val="00BD239B"/>
    <w:rsid w:val="00BD2564"/>
    <w:rsid w:val="00BD2867"/>
    <w:rsid w:val="00BD2889"/>
    <w:rsid w:val="00BD28DA"/>
    <w:rsid w:val="00BD2BF5"/>
    <w:rsid w:val="00BD2C7B"/>
    <w:rsid w:val="00BD3041"/>
    <w:rsid w:val="00BD307C"/>
    <w:rsid w:val="00BD3244"/>
    <w:rsid w:val="00BD3339"/>
    <w:rsid w:val="00BD3659"/>
    <w:rsid w:val="00BD39FC"/>
    <w:rsid w:val="00BD3C53"/>
    <w:rsid w:val="00BD4058"/>
    <w:rsid w:val="00BD4130"/>
    <w:rsid w:val="00BD4331"/>
    <w:rsid w:val="00BD4428"/>
    <w:rsid w:val="00BD45FF"/>
    <w:rsid w:val="00BD467A"/>
    <w:rsid w:val="00BD4D18"/>
    <w:rsid w:val="00BD55EB"/>
    <w:rsid w:val="00BD767A"/>
    <w:rsid w:val="00BD7B58"/>
    <w:rsid w:val="00BD7CA4"/>
    <w:rsid w:val="00BD7E71"/>
    <w:rsid w:val="00BD7FDD"/>
    <w:rsid w:val="00BE01E5"/>
    <w:rsid w:val="00BE099B"/>
    <w:rsid w:val="00BE0E90"/>
    <w:rsid w:val="00BE0F94"/>
    <w:rsid w:val="00BE1208"/>
    <w:rsid w:val="00BE125F"/>
    <w:rsid w:val="00BE132F"/>
    <w:rsid w:val="00BE190F"/>
    <w:rsid w:val="00BE21D8"/>
    <w:rsid w:val="00BE2523"/>
    <w:rsid w:val="00BE257B"/>
    <w:rsid w:val="00BE2A2B"/>
    <w:rsid w:val="00BE2D3B"/>
    <w:rsid w:val="00BE3973"/>
    <w:rsid w:val="00BE422F"/>
    <w:rsid w:val="00BE4F5D"/>
    <w:rsid w:val="00BE50A0"/>
    <w:rsid w:val="00BE5BD2"/>
    <w:rsid w:val="00BE6070"/>
    <w:rsid w:val="00BE60C5"/>
    <w:rsid w:val="00BE61C3"/>
    <w:rsid w:val="00BE62CA"/>
    <w:rsid w:val="00BE657C"/>
    <w:rsid w:val="00BE6E38"/>
    <w:rsid w:val="00BE6ECA"/>
    <w:rsid w:val="00BE72C7"/>
    <w:rsid w:val="00BE76DE"/>
    <w:rsid w:val="00BE76DF"/>
    <w:rsid w:val="00BE7754"/>
    <w:rsid w:val="00BE7CDE"/>
    <w:rsid w:val="00BE7D37"/>
    <w:rsid w:val="00BE7DFB"/>
    <w:rsid w:val="00BF0119"/>
    <w:rsid w:val="00BF0132"/>
    <w:rsid w:val="00BF064C"/>
    <w:rsid w:val="00BF0CDA"/>
    <w:rsid w:val="00BF1A36"/>
    <w:rsid w:val="00BF1B1C"/>
    <w:rsid w:val="00BF1E07"/>
    <w:rsid w:val="00BF24AF"/>
    <w:rsid w:val="00BF251D"/>
    <w:rsid w:val="00BF2652"/>
    <w:rsid w:val="00BF33E4"/>
    <w:rsid w:val="00BF3458"/>
    <w:rsid w:val="00BF35DB"/>
    <w:rsid w:val="00BF36E6"/>
    <w:rsid w:val="00BF37D7"/>
    <w:rsid w:val="00BF3B0E"/>
    <w:rsid w:val="00BF3CEE"/>
    <w:rsid w:val="00BF49C8"/>
    <w:rsid w:val="00BF4A97"/>
    <w:rsid w:val="00BF5264"/>
    <w:rsid w:val="00BF53E6"/>
    <w:rsid w:val="00BF558E"/>
    <w:rsid w:val="00BF569B"/>
    <w:rsid w:val="00BF586D"/>
    <w:rsid w:val="00BF58EF"/>
    <w:rsid w:val="00BF5A2D"/>
    <w:rsid w:val="00BF6B69"/>
    <w:rsid w:val="00BF6F34"/>
    <w:rsid w:val="00BF719C"/>
    <w:rsid w:val="00BF7457"/>
    <w:rsid w:val="00BF754D"/>
    <w:rsid w:val="00BF7B7E"/>
    <w:rsid w:val="00BF7E49"/>
    <w:rsid w:val="00C000DE"/>
    <w:rsid w:val="00C00DDB"/>
    <w:rsid w:val="00C00DF1"/>
    <w:rsid w:val="00C011B3"/>
    <w:rsid w:val="00C0137D"/>
    <w:rsid w:val="00C014DF"/>
    <w:rsid w:val="00C01FB6"/>
    <w:rsid w:val="00C0249C"/>
    <w:rsid w:val="00C025A5"/>
    <w:rsid w:val="00C025E7"/>
    <w:rsid w:val="00C02CE1"/>
    <w:rsid w:val="00C02F73"/>
    <w:rsid w:val="00C03827"/>
    <w:rsid w:val="00C038DB"/>
    <w:rsid w:val="00C039AB"/>
    <w:rsid w:val="00C03A65"/>
    <w:rsid w:val="00C03B13"/>
    <w:rsid w:val="00C03CFC"/>
    <w:rsid w:val="00C03E79"/>
    <w:rsid w:val="00C0449D"/>
    <w:rsid w:val="00C04525"/>
    <w:rsid w:val="00C048F4"/>
    <w:rsid w:val="00C049A7"/>
    <w:rsid w:val="00C04ACA"/>
    <w:rsid w:val="00C04EA0"/>
    <w:rsid w:val="00C05793"/>
    <w:rsid w:val="00C05A36"/>
    <w:rsid w:val="00C05AEA"/>
    <w:rsid w:val="00C05BE2"/>
    <w:rsid w:val="00C05C38"/>
    <w:rsid w:val="00C06064"/>
    <w:rsid w:val="00C07447"/>
    <w:rsid w:val="00C0753D"/>
    <w:rsid w:val="00C078A1"/>
    <w:rsid w:val="00C1054A"/>
    <w:rsid w:val="00C1075F"/>
    <w:rsid w:val="00C107AC"/>
    <w:rsid w:val="00C10A83"/>
    <w:rsid w:val="00C10CEC"/>
    <w:rsid w:val="00C10D7A"/>
    <w:rsid w:val="00C116DF"/>
    <w:rsid w:val="00C12578"/>
    <w:rsid w:val="00C12893"/>
    <w:rsid w:val="00C12993"/>
    <w:rsid w:val="00C12DB8"/>
    <w:rsid w:val="00C130B7"/>
    <w:rsid w:val="00C132C8"/>
    <w:rsid w:val="00C13659"/>
    <w:rsid w:val="00C13FE2"/>
    <w:rsid w:val="00C14159"/>
    <w:rsid w:val="00C14512"/>
    <w:rsid w:val="00C14571"/>
    <w:rsid w:val="00C149D5"/>
    <w:rsid w:val="00C14AC3"/>
    <w:rsid w:val="00C14AEC"/>
    <w:rsid w:val="00C14E29"/>
    <w:rsid w:val="00C14FC7"/>
    <w:rsid w:val="00C1554D"/>
    <w:rsid w:val="00C15914"/>
    <w:rsid w:val="00C15D75"/>
    <w:rsid w:val="00C16067"/>
    <w:rsid w:val="00C16280"/>
    <w:rsid w:val="00C16C72"/>
    <w:rsid w:val="00C16F69"/>
    <w:rsid w:val="00C1728D"/>
    <w:rsid w:val="00C173F1"/>
    <w:rsid w:val="00C20024"/>
    <w:rsid w:val="00C2033D"/>
    <w:rsid w:val="00C20448"/>
    <w:rsid w:val="00C207D6"/>
    <w:rsid w:val="00C207F3"/>
    <w:rsid w:val="00C20990"/>
    <w:rsid w:val="00C20CA5"/>
    <w:rsid w:val="00C20D84"/>
    <w:rsid w:val="00C20EA1"/>
    <w:rsid w:val="00C21267"/>
    <w:rsid w:val="00C2141D"/>
    <w:rsid w:val="00C2159E"/>
    <w:rsid w:val="00C21A2B"/>
    <w:rsid w:val="00C21BF6"/>
    <w:rsid w:val="00C21DC9"/>
    <w:rsid w:val="00C222D3"/>
    <w:rsid w:val="00C2245E"/>
    <w:rsid w:val="00C2262C"/>
    <w:rsid w:val="00C2269C"/>
    <w:rsid w:val="00C227AC"/>
    <w:rsid w:val="00C22DCB"/>
    <w:rsid w:val="00C22E92"/>
    <w:rsid w:val="00C2317D"/>
    <w:rsid w:val="00C23641"/>
    <w:rsid w:val="00C237A3"/>
    <w:rsid w:val="00C23864"/>
    <w:rsid w:val="00C23AC5"/>
    <w:rsid w:val="00C23FBC"/>
    <w:rsid w:val="00C24220"/>
    <w:rsid w:val="00C244AD"/>
    <w:rsid w:val="00C24CEE"/>
    <w:rsid w:val="00C2520B"/>
    <w:rsid w:val="00C2547C"/>
    <w:rsid w:val="00C25848"/>
    <w:rsid w:val="00C259F9"/>
    <w:rsid w:val="00C25B5C"/>
    <w:rsid w:val="00C25C11"/>
    <w:rsid w:val="00C2686E"/>
    <w:rsid w:val="00C26A05"/>
    <w:rsid w:val="00C26E8B"/>
    <w:rsid w:val="00C26F51"/>
    <w:rsid w:val="00C272B3"/>
    <w:rsid w:val="00C27E9C"/>
    <w:rsid w:val="00C303E7"/>
    <w:rsid w:val="00C304A1"/>
    <w:rsid w:val="00C30614"/>
    <w:rsid w:val="00C308B4"/>
    <w:rsid w:val="00C311A6"/>
    <w:rsid w:val="00C31358"/>
    <w:rsid w:val="00C315BE"/>
    <w:rsid w:val="00C319FA"/>
    <w:rsid w:val="00C31A1A"/>
    <w:rsid w:val="00C31F92"/>
    <w:rsid w:val="00C32324"/>
    <w:rsid w:val="00C32449"/>
    <w:rsid w:val="00C32C61"/>
    <w:rsid w:val="00C33563"/>
    <w:rsid w:val="00C33AC9"/>
    <w:rsid w:val="00C33D3B"/>
    <w:rsid w:val="00C33E05"/>
    <w:rsid w:val="00C345E3"/>
    <w:rsid w:val="00C3493E"/>
    <w:rsid w:val="00C34ABC"/>
    <w:rsid w:val="00C35322"/>
    <w:rsid w:val="00C35920"/>
    <w:rsid w:val="00C35BBD"/>
    <w:rsid w:val="00C36205"/>
    <w:rsid w:val="00C362D9"/>
    <w:rsid w:val="00C36309"/>
    <w:rsid w:val="00C36315"/>
    <w:rsid w:val="00C36FCC"/>
    <w:rsid w:val="00C3788E"/>
    <w:rsid w:val="00C4003C"/>
    <w:rsid w:val="00C40284"/>
    <w:rsid w:val="00C402E1"/>
    <w:rsid w:val="00C40453"/>
    <w:rsid w:val="00C4114A"/>
    <w:rsid w:val="00C4124F"/>
    <w:rsid w:val="00C418B6"/>
    <w:rsid w:val="00C41903"/>
    <w:rsid w:val="00C419B5"/>
    <w:rsid w:val="00C41BE4"/>
    <w:rsid w:val="00C41D8D"/>
    <w:rsid w:val="00C41EC3"/>
    <w:rsid w:val="00C42022"/>
    <w:rsid w:val="00C4210D"/>
    <w:rsid w:val="00C42186"/>
    <w:rsid w:val="00C428C6"/>
    <w:rsid w:val="00C4291B"/>
    <w:rsid w:val="00C42FA6"/>
    <w:rsid w:val="00C43330"/>
    <w:rsid w:val="00C43714"/>
    <w:rsid w:val="00C43B09"/>
    <w:rsid w:val="00C43CB6"/>
    <w:rsid w:val="00C44657"/>
    <w:rsid w:val="00C4482D"/>
    <w:rsid w:val="00C44B09"/>
    <w:rsid w:val="00C44F64"/>
    <w:rsid w:val="00C459F1"/>
    <w:rsid w:val="00C45D7C"/>
    <w:rsid w:val="00C45F2D"/>
    <w:rsid w:val="00C45F59"/>
    <w:rsid w:val="00C45F97"/>
    <w:rsid w:val="00C46206"/>
    <w:rsid w:val="00C4650F"/>
    <w:rsid w:val="00C468C9"/>
    <w:rsid w:val="00C46CCE"/>
    <w:rsid w:val="00C46F64"/>
    <w:rsid w:val="00C47190"/>
    <w:rsid w:val="00C477C2"/>
    <w:rsid w:val="00C47C1C"/>
    <w:rsid w:val="00C47D06"/>
    <w:rsid w:val="00C50089"/>
    <w:rsid w:val="00C50434"/>
    <w:rsid w:val="00C50867"/>
    <w:rsid w:val="00C50C8A"/>
    <w:rsid w:val="00C50CD4"/>
    <w:rsid w:val="00C5145F"/>
    <w:rsid w:val="00C514E9"/>
    <w:rsid w:val="00C515AB"/>
    <w:rsid w:val="00C51868"/>
    <w:rsid w:val="00C51AD0"/>
    <w:rsid w:val="00C51D0F"/>
    <w:rsid w:val="00C52019"/>
    <w:rsid w:val="00C52573"/>
    <w:rsid w:val="00C52625"/>
    <w:rsid w:val="00C52E28"/>
    <w:rsid w:val="00C532A0"/>
    <w:rsid w:val="00C53311"/>
    <w:rsid w:val="00C53662"/>
    <w:rsid w:val="00C53E5A"/>
    <w:rsid w:val="00C54479"/>
    <w:rsid w:val="00C5460C"/>
    <w:rsid w:val="00C548A3"/>
    <w:rsid w:val="00C54A26"/>
    <w:rsid w:val="00C54DB9"/>
    <w:rsid w:val="00C550A2"/>
    <w:rsid w:val="00C551C0"/>
    <w:rsid w:val="00C55F07"/>
    <w:rsid w:val="00C566B7"/>
    <w:rsid w:val="00C566F6"/>
    <w:rsid w:val="00C5682E"/>
    <w:rsid w:val="00C5689E"/>
    <w:rsid w:val="00C56A2E"/>
    <w:rsid w:val="00C56C00"/>
    <w:rsid w:val="00C56ECA"/>
    <w:rsid w:val="00C56F55"/>
    <w:rsid w:val="00C57316"/>
    <w:rsid w:val="00C57345"/>
    <w:rsid w:val="00C5758C"/>
    <w:rsid w:val="00C57685"/>
    <w:rsid w:val="00C576C4"/>
    <w:rsid w:val="00C57708"/>
    <w:rsid w:val="00C5785D"/>
    <w:rsid w:val="00C57E44"/>
    <w:rsid w:val="00C602FC"/>
    <w:rsid w:val="00C608F3"/>
    <w:rsid w:val="00C609ED"/>
    <w:rsid w:val="00C60C10"/>
    <w:rsid w:val="00C6122A"/>
    <w:rsid w:val="00C61CA7"/>
    <w:rsid w:val="00C6290C"/>
    <w:rsid w:val="00C62A08"/>
    <w:rsid w:val="00C62BB0"/>
    <w:rsid w:val="00C62CC6"/>
    <w:rsid w:val="00C62DA3"/>
    <w:rsid w:val="00C630DE"/>
    <w:rsid w:val="00C634DD"/>
    <w:rsid w:val="00C637E0"/>
    <w:rsid w:val="00C63E8C"/>
    <w:rsid w:val="00C64180"/>
    <w:rsid w:val="00C64183"/>
    <w:rsid w:val="00C642CB"/>
    <w:rsid w:val="00C6431D"/>
    <w:rsid w:val="00C647B9"/>
    <w:rsid w:val="00C648C0"/>
    <w:rsid w:val="00C64A6A"/>
    <w:rsid w:val="00C65BE2"/>
    <w:rsid w:val="00C65D75"/>
    <w:rsid w:val="00C66012"/>
    <w:rsid w:val="00C66021"/>
    <w:rsid w:val="00C666B7"/>
    <w:rsid w:val="00C66B40"/>
    <w:rsid w:val="00C67667"/>
    <w:rsid w:val="00C67673"/>
    <w:rsid w:val="00C6768B"/>
    <w:rsid w:val="00C6782B"/>
    <w:rsid w:val="00C6788F"/>
    <w:rsid w:val="00C67FD5"/>
    <w:rsid w:val="00C701AB"/>
    <w:rsid w:val="00C702AB"/>
    <w:rsid w:val="00C707AF"/>
    <w:rsid w:val="00C708E2"/>
    <w:rsid w:val="00C709CB"/>
    <w:rsid w:val="00C70A21"/>
    <w:rsid w:val="00C70B5F"/>
    <w:rsid w:val="00C7121F"/>
    <w:rsid w:val="00C71334"/>
    <w:rsid w:val="00C71789"/>
    <w:rsid w:val="00C71C0B"/>
    <w:rsid w:val="00C71D6E"/>
    <w:rsid w:val="00C723E4"/>
    <w:rsid w:val="00C723EC"/>
    <w:rsid w:val="00C729C5"/>
    <w:rsid w:val="00C72BCB"/>
    <w:rsid w:val="00C72BFA"/>
    <w:rsid w:val="00C72C82"/>
    <w:rsid w:val="00C72FCA"/>
    <w:rsid w:val="00C73211"/>
    <w:rsid w:val="00C733D4"/>
    <w:rsid w:val="00C734D4"/>
    <w:rsid w:val="00C73714"/>
    <w:rsid w:val="00C74390"/>
    <w:rsid w:val="00C746B3"/>
    <w:rsid w:val="00C75952"/>
    <w:rsid w:val="00C76482"/>
    <w:rsid w:val="00C7686B"/>
    <w:rsid w:val="00C768DB"/>
    <w:rsid w:val="00C7691E"/>
    <w:rsid w:val="00C76977"/>
    <w:rsid w:val="00C76E0B"/>
    <w:rsid w:val="00C773F2"/>
    <w:rsid w:val="00C77859"/>
    <w:rsid w:val="00C77870"/>
    <w:rsid w:val="00C778B4"/>
    <w:rsid w:val="00C77AFE"/>
    <w:rsid w:val="00C77B2D"/>
    <w:rsid w:val="00C77B69"/>
    <w:rsid w:val="00C77C54"/>
    <w:rsid w:val="00C8029E"/>
    <w:rsid w:val="00C809DB"/>
    <w:rsid w:val="00C80A74"/>
    <w:rsid w:val="00C80B37"/>
    <w:rsid w:val="00C80B9B"/>
    <w:rsid w:val="00C80FCF"/>
    <w:rsid w:val="00C81234"/>
    <w:rsid w:val="00C81658"/>
    <w:rsid w:val="00C818A5"/>
    <w:rsid w:val="00C821E6"/>
    <w:rsid w:val="00C8247C"/>
    <w:rsid w:val="00C827B9"/>
    <w:rsid w:val="00C828A6"/>
    <w:rsid w:val="00C82D95"/>
    <w:rsid w:val="00C83130"/>
    <w:rsid w:val="00C83898"/>
    <w:rsid w:val="00C83B81"/>
    <w:rsid w:val="00C83C40"/>
    <w:rsid w:val="00C83D2A"/>
    <w:rsid w:val="00C84388"/>
    <w:rsid w:val="00C84B00"/>
    <w:rsid w:val="00C84F13"/>
    <w:rsid w:val="00C854EC"/>
    <w:rsid w:val="00C855BA"/>
    <w:rsid w:val="00C85BB9"/>
    <w:rsid w:val="00C85C47"/>
    <w:rsid w:val="00C861F5"/>
    <w:rsid w:val="00C86527"/>
    <w:rsid w:val="00C86599"/>
    <w:rsid w:val="00C865DF"/>
    <w:rsid w:val="00C8668F"/>
    <w:rsid w:val="00C86A0F"/>
    <w:rsid w:val="00C86EBD"/>
    <w:rsid w:val="00C86F7B"/>
    <w:rsid w:val="00C87358"/>
    <w:rsid w:val="00C87379"/>
    <w:rsid w:val="00C874E5"/>
    <w:rsid w:val="00C8786C"/>
    <w:rsid w:val="00C87B61"/>
    <w:rsid w:val="00C90514"/>
    <w:rsid w:val="00C90B92"/>
    <w:rsid w:val="00C90C79"/>
    <w:rsid w:val="00C90E50"/>
    <w:rsid w:val="00C90F09"/>
    <w:rsid w:val="00C91060"/>
    <w:rsid w:val="00C921C2"/>
    <w:rsid w:val="00C92734"/>
    <w:rsid w:val="00C9283F"/>
    <w:rsid w:val="00C92E70"/>
    <w:rsid w:val="00C93420"/>
    <w:rsid w:val="00C93477"/>
    <w:rsid w:val="00C93C16"/>
    <w:rsid w:val="00C946CE"/>
    <w:rsid w:val="00C9510D"/>
    <w:rsid w:val="00C9533E"/>
    <w:rsid w:val="00C9557F"/>
    <w:rsid w:val="00C95AC8"/>
    <w:rsid w:val="00C95E5F"/>
    <w:rsid w:val="00C9619D"/>
    <w:rsid w:val="00C963CF"/>
    <w:rsid w:val="00C96A34"/>
    <w:rsid w:val="00C96DC3"/>
    <w:rsid w:val="00C96E34"/>
    <w:rsid w:val="00C96F04"/>
    <w:rsid w:val="00C97119"/>
    <w:rsid w:val="00C97902"/>
    <w:rsid w:val="00C97A40"/>
    <w:rsid w:val="00C97E2C"/>
    <w:rsid w:val="00C97E63"/>
    <w:rsid w:val="00C97F5F"/>
    <w:rsid w:val="00CA0159"/>
    <w:rsid w:val="00CA035A"/>
    <w:rsid w:val="00CA1051"/>
    <w:rsid w:val="00CA1102"/>
    <w:rsid w:val="00CA145E"/>
    <w:rsid w:val="00CA1996"/>
    <w:rsid w:val="00CA199D"/>
    <w:rsid w:val="00CA1BC0"/>
    <w:rsid w:val="00CA1DB2"/>
    <w:rsid w:val="00CA229A"/>
    <w:rsid w:val="00CA2669"/>
    <w:rsid w:val="00CA353E"/>
    <w:rsid w:val="00CA3586"/>
    <w:rsid w:val="00CA3676"/>
    <w:rsid w:val="00CA37B3"/>
    <w:rsid w:val="00CA3C37"/>
    <w:rsid w:val="00CA44B8"/>
    <w:rsid w:val="00CA4A69"/>
    <w:rsid w:val="00CA4D13"/>
    <w:rsid w:val="00CA5344"/>
    <w:rsid w:val="00CA556F"/>
    <w:rsid w:val="00CA5E16"/>
    <w:rsid w:val="00CA64DE"/>
    <w:rsid w:val="00CA6EA4"/>
    <w:rsid w:val="00CA746B"/>
    <w:rsid w:val="00CA770C"/>
    <w:rsid w:val="00CA7887"/>
    <w:rsid w:val="00CA7917"/>
    <w:rsid w:val="00CA796A"/>
    <w:rsid w:val="00CA7E6E"/>
    <w:rsid w:val="00CA7EEA"/>
    <w:rsid w:val="00CB0742"/>
    <w:rsid w:val="00CB0A05"/>
    <w:rsid w:val="00CB0B8A"/>
    <w:rsid w:val="00CB0DCD"/>
    <w:rsid w:val="00CB11E1"/>
    <w:rsid w:val="00CB191F"/>
    <w:rsid w:val="00CB1F23"/>
    <w:rsid w:val="00CB2D69"/>
    <w:rsid w:val="00CB30F1"/>
    <w:rsid w:val="00CB36BE"/>
    <w:rsid w:val="00CB3ABD"/>
    <w:rsid w:val="00CB3D7B"/>
    <w:rsid w:val="00CB407E"/>
    <w:rsid w:val="00CB4489"/>
    <w:rsid w:val="00CB479E"/>
    <w:rsid w:val="00CB4D17"/>
    <w:rsid w:val="00CB5064"/>
    <w:rsid w:val="00CB53B5"/>
    <w:rsid w:val="00CB58CD"/>
    <w:rsid w:val="00CB5BB3"/>
    <w:rsid w:val="00CB5C6C"/>
    <w:rsid w:val="00CB5E6C"/>
    <w:rsid w:val="00CB5E8F"/>
    <w:rsid w:val="00CB60B3"/>
    <w:rsid w:val="00CB626F"/>
    <w:rsid w:val="00CB6912"/>
    <w:rsid w:val="00CB6C17"/>
    <w:rsid w:val="00CB6D9E"/>
    <w:rsid w:val="00CB6E27"/>
    <w:rsid w:val="00CB719C"/>
    <w:rsid w:val="00CB76A1"/>
    <w:rsid w:val="00CB77CC"/>
    <w:rsid w:val="00CB7980"/>
    <w:rsid w:val="00CB7A74"/>
    <w:rsid w:val="00CB7D91"/>
    <w:rsid w:val="00CB7DFA"/>
    <w:rsid w:val="00CB7DFD"/>
    <w:rsid w:val="00CC0434"/>
    <w:rsid w:val="00CC063B"/>
    <w:rsid w:val="00CC1628"/>
    <w:rsid w:val="00CC1B59"/>
    <w:rsid w:val="00CC26FA"/>
    <w:rsid w:val="00CC2BDA"/>
    <w:rsid w:val="00CC2D05"/>
    <w:rsid w:val="00CC2D5D"/>
    <w:rsid w:val="00CC2D8E"/>
    <w:rsid w:val="00CC2DD3"/>
    <w:rsid w:val="00CC3019"/>
    <w:rsid w:val="00CC3481"/>
    <w:rsid w:val="00CC3726"/>
    <w:rsid w:val="00CC3A6A"/>
    <w:rsid w:val="00CC3B39"/>
    <w:rsid w:val="00CC3F10"/>
    <w:rsid w:val="00CC3F3A"/>
    <w:rsid w:val="00CC4116"/>
    <w:rsid w:val="00CC519F"/>
    <w:rsid w:val="00CC5965"/>
    <w:rsid w:val="00CC5F07"/>
    <w:rsid w:val="00CC6011"/>
    <w:rsid w:val="00CC6060"/>
    <w:rsid w:val="00CC6363"/>
    <w:rsid w:val="00CC64DC"/>
    <w:rsid w:val="00CC6B01"/>
    <w:rsid w:val="00CC6E92"/>
    <w:rsid w:val="00CC7012"/>
    <w:rsid w:val="00CC755E"/>
    <w:rsid w:val="00CC7965"/>
    <w:rsid w:val="00CC7A5D"/>
    <w:rsid w:val="00CC7A76"/>
    <w:rsid w:val="00CC7C53"/>
    <w:rsid w:val="00CC7D07"/>
    <w:rsid w:val="00CC7E3E"/>
    <w:rsid w:val="00CD0116"/>
    <w:rsid w:val="00CD0B35"/>
    <w:rsid w:val="00CD1018"/>
    <w:rsid w:val="00CD110E"/>
    <w:rsid w:val="00CD13D0"/>
    <w:rsid w:val="00CD15D1"/>
    <w:rsid w:val="00CD1675"/>
    <w:rsid w:val="00CD1AF0"/>
    <w:rsid w:val="00CD1D55"/>
    <w:rsid w:val="00CD1D6A"/>
    <w:rsid w:val="00CD21CB"/>
    <w:rsid w:val="00CD286D"/>
    <w:rsid w:val="00CD28E6"/>
    <w:rsid w:val="00CD29B1"/>
    <w:rsid w:val="00CD2F41"/>
    <w:rsid w:val="00CD3171"/>
    <w:rsid w:val="00CD376A"/>
    <w:rsid w:val="00CD3A4E"/>
    <w:rsid w:val="00CD3D73"/>
    <w:rsid w:val="00CD3D9C"/>
    <w:rsid w:val="00CD4609"/>
    <w:rsid w:val="00CD470D"/>
    <w:rsid w:val="00CD4BDB"/>
    <w:rsid w:val="00CD504D"/>
    <w:rsid w:val="00CD5298"/>
    <w:rsid w:val="00CD55B6"/>
    <w:rsid w:val="00CD569B"/>
    <w:rsid w:val="00CD581E"/>
    <w:rsid w:val="00CD59C1"/>
    <w:rsid w:val="00CD61DA"/>
    <w:rsid w:val="00CD627B"/>
    <w:rsid w:val="00CD629C"/>
    <w:rsid w:val="00CD62D7"/>
    <w:rsid w:val="00CD6406"/>
    <w:rsid w:val="00CD6753"/>
    <w:rsid w:val="00CD6C44"/>
    <w:rsid w:val="00CD741E"/>
    <w:rsid w:val="00CD7576"/>
    <w:rsid w:val="00CE0A71"/>
    <w:rsid w:val="00CE0B1B"/>
    <w:rsid w:val="00CE0E4B"/>
    <w:rsid w:val="00CE188B"/>
    <w:rsid w:val="00CE1B43"/>
    <w:rsid w:val="00CE1B7B"/>
    <w:rsid w:val="00CE1BC2"/>
    <w:rsid w:val="00CE245E"/>
    <w:rsid w:val="00CE28AC"/>
    <w:rsid w:val="00CE295E"/>
    <w:rsid w:val="00CE2A0F"/>
    <w:rsid w:val="00CE2A1E"/>
    <w:rsid w:val="00CE2A24"/>
    <w:rsid w:val="00CE308D"/>
    <w:rsid w:val="00CE3515"/>
    <w:rsid w:val="00CE36C2"/>
    <w:rsid w:val="00CE3F3A"/>
    <w:rsid w:val="00CE4300"/>
    <w:rsid w:val="00CE4395"/>
    <w:rsid w:val="00CE4C45"/>
    <w:rsid w:val="00CE4CB3"/>
    <w:rsid w:val="00CE564A"/>
    <w:rsid w:val="00CE57F1"/>
    <w:rsid w:val="00CE5975"/>
    <w:rsid w:val="00CE5B3C"/>
    <w:rsid w:val="00CE6619"/>
    <w:rsid w:val="00CE6664"/>
    <w:rsid w:val="00CE67EA"/>
    <w:rsid w:val="00CE6D64"/>
    <w:rsid w:val="00CE6DCE"/>
    <w:rsid w:val="00CE71F5"/>
    <w:rsid w:val="00CF00A4"/>
    <w:rsid w:val="00CF02B3"/>
    <w:rsid w:val="00CF076C"/>
    <w:rsid w:val="00CF110A"/>
    <w:rsid w:val="00CF1200"/>
    <w:rsid w:val="00CF1720"/>
    <w:rsid w:val="00CF175E"/>
    <w:rsid w:val="00CF1981"/>
    <w:rsid w:val="00CF1FAC"/>
    <w:rsid w:val="00CF205E"/>
    <w:rsid w:val="00CF23A5"/>
    <w:rsid w:val="00CF2755"/>
    <w:rsid w:val="00CF2A32"/>
    <w:rsid w:val="00CF2CCB"/>
    <w:rsid w:val="00CF3266"/>
    <w:rsid w:val="00CF3489"/>
    <w:rsid w:val="00CF3812"/>
    <w:rsid w:val="00CF3903"/>
    <w:rsid w:val="00CF3A3E"/>
    <w:rsid w:val="00CF3CCA"/>
    <w:rsid w:val="00CF42C2"/>
    <w:rsid w:val="00CF469C"/>
    <w:rsid w:val="00CF46E7"/>
    <w:rsid w:val="00CF4738"/>
    <w:rsid w:val="00CF4B4E"/>
    <w:rsid w:val="00CF4E68"/>
    <w:rsid w:val="00CF4F1A"/>
    <w:rsid w:val="00CF4FF5"/>
    <w:rsid w:val="00CF57DC"/>
    <w:rsid w:val="00CF62CB"/>
    <w:rsid w:val="00CF67A7"/>
    <w:rsid w:val="00CF6B7B"/>
    <w:rsid w:val="00CF715E"/>
    <w:rsid w:val="00CF7165"/>
    <w:rsid w:val="00CF71B6"/>
    <w:rsid w:val="00D005FF"/>
    <w:rsid w:val="00D007BD"/>
    <w:rsid w:val="00D00B61"/>
    <w:rsid w:val="00D01059"/>
    <w:rsid w:val="00D01513"/>
    <w:rsid w:val="00D01678"/>
    <w:rsid w:val="00D01855"/>
    <w:rsid w:val="00D01F87"/>
    <w:rsid w:val="00D01FB0"/>
    <w:rsid w:val="00D020A4"/>
    <w:rsid w:val="00D02827"/>
    <w:rsid w:val="00D02A24"/>
    <w:rsid w:val="00D02AB5"/>
    <w:rsid w:val="00D02ADC"/>
    <w:rsid w:val="00D02C9B"/>
    <w:rsid w:val="00D02EC1"/>
    <w:rsid w:val="00D03103"/>
    <w:rsid w:val="00D03196"/>
    <w:rsid w:val="00D031FE"/>
    <w:rsid w:val="00D033BB"/>
    <w:rsid w:val="00D03437"/>
    <w:rsid w:val="00D035BA"/>
    <w:rsid w:val="00D03679"/>
    <w:rsid w:val="00D038AD"/>
    <w:rsid w:val="00D03BA8"/>
    <w:rsid w:val="00D04A72"/>
    <w:rsid w:val="00D04F47"/>
    <w:rsid w:val="00D05467"/>
    <w:rsid w:val="00D05866"/>
    <w:rsid w:val="00D05BBD"/>
    <w:rsid w:val="00D05C7B"/>
    <w:rsid w:val="00D05EFD"/>
    <w:rsid w:val="00D05F53"/>
    <w:rsid w:val="00D06311"/>
    <w:rsid w:val="00D063E2"/>
    <w:rsid w:val="00D066EB"/>
    <w:rsid w:val="00D06F63"/>
    <w:rsid w:val="00D071D0"/>
    <w:rsid w:val="00D073C8"/>
    <w:rsid w:val="00D073F7"/>
    <w:rsid w:val="00D07760"/>
    <w:rsid w:val="00D07BF9"/>
    <w:rsid w:val="00D07DDD"/>
    <w:rsid w:val="00D07EC1"/>
    <w:rsid w:val="00D10962"/>
    <w:rsid w:val="00D10976"/>
    <w:rsid w:val="00D10DAB"/>
    <w:rsid w:val="00D10DD2"/>
    <w:rsid w:val="00D10EF2"/>
    <w:rsid w:val="00D10F3C"/>
    <w:rsid w:val="00D1148F"/>
    <w:rsid w:val="00D11E84"/>
    <w:rsid w:val="00D11ED4"/>
    <w:rsid w:val="00D12463"/>
    <w:rsid w:val="00D125CF"/>
    <w:rsid w:val="00D127A6"/>
    <w:rsid w:val="00D129F2"/>
    <w:rsid w:val="00D12B23"/>
    <w:rsid w:val="00D12C63"/>
    <w:rsid w:val="00D13272"/>
    <w:rsid w:val="00D13330"/>
    <w:rsid w:val="00D1382A"/>
    <w:rsid w:val="00D13866"/>
    <w:rsid w:val="00D13BEB"/>
    <w:rsid w:val="00D14267"/>
    <w:rsid w:val="00D14720"/>
    <w:rsid w:val="00D148A1"/>
    <w:rsid w:val="00D14E12"/>
    <w:rsid w:val="00D14E9C"/>
    <w:rsid w:val="00D15110"/>
    <w:rsid w:val="00D15311"/>
    <w:rsid w:val="00D155B5"/>
    <w:rsid w:val="00D15C2D"/>
    <w:rsid w:val="00D15D59"/>
    <w:rsid w:val="00D15F02"/>
    <w:rsid w:val="00D16169"/>
    <w:rsid w:val="00D1650D"/>
    <w:rsid w:val="00D16892"/>
    <w:rsid w:val="00D168C1"/>
    <w:rsid w:val="00D16CBD"/>
    <w:rsid w:val="00D1750D"/>
    <w:rsid w:val="00D175C3"/>
    <w:rsid w:val="00D17957"/>
    <w:rsid w:val="00D17B6C"/>
    <w:rsid w:val="00D17DF8"/>
    <w:rsid w:val="00D17FA0"/>
    <w:rsid w:val="00D204AD"/>
    <w:rsid w:val="00D20969"/>
    <w:rsid w:val="00D20BBD"/>
    <w:rsid w:val="00D20C98"/>
    <w:rsid w:val="00D20E92"/>
    <w:rsid w:val="00D211F0"/>
    <w:rsid w:val="00D212D9"/>
    <w:rsid w:val="00D212EF"/>
    <w:rsid w:val="00D215A3"/>
    <w:rsid w:val="00D22263"/>
    <w:rsid w:val="00D22563"/>
    <w:rsid w:val="00D229C2"/>
    <w:rsid w:val="00D22A2B"/>
    <w:rsid w:val="00D22B0D"/>
    <w:rsid w:val="00D22BFD"/>
    <w:rsid w:val="00D22E6F"/>
    <w:rsid w:val="00D2304D"/>
    <w:rsid w:val="00D235AA"/>
    <w:rsid w:val="00D2381C"/>
    <w:rsid w:val="00D23BE6"/>
    <w:rsid w:val="00D23EE1"/>
    <w:rsid w:val="00D2444D"/>
    <w:rsid w:val="00D246D0"/>
    <w:rsid w:val="00D24FEB"/>
    <w:rsid w:val="00D253FB"/>
    <w:rsid w:val="00D2562D"/>
    <w:rsid w:val="00D256D3"/>
    <w:rsid w:val="00D256EF"/>
    <w:rsid w:val="00D258ED"/>
    <w:rsid w:val="00D25931"/>
    <w:rsid w:val="00D2623D"/>
    <w:rsid w:val="00D2640A"/>
    <w:rsid w:val="00D26F1E"/>
    <w:rsid w:val="00D271BF"/>
    <w:rsid w:val="00D2738A"/>
    <w:rsid w:val="00D27572"/>
    <w:rsid w:val="00D278D5"/>
    <w:rsid w:val="00D27C36"/>
    <w:rsid w:val="00D27C88"/>
    <w:rsid w:val="00D306CF"/>
    <w:rsid w:val="00D30AE9"/>
    <w:rsid w:val="00D30B22"/>
    <w:rsid w:val="00D3100D"/>
    <w:rsid w:val="00D3104E"/>
    <w:rsid w:val="00D311A6"/>
    <w:rsid w:val="00D3140A"/>
    <w:rsid w:val="00D31A24"/>
    <w:rsid w:val="00D32018"/>
    <w:rsid w:val="00D32204"/>
    <w:rsid w:val="00D3222D"/>
    <w:rsid w:val="00D32A7C"/>
    <w:rsid w:val="00D32B0A"/>
    <w:rsid w:val="00D32C4C"/>
    <w:rsid w:val="00D32DC7"/>
    <w:rsid w:val="00D33024"/>
    <w:rsid w:val="00D33282"/>
    <w:rsid w:val="00D3331F"/>
    <w:rsid w:val="00D3368B"/>
    <w:rsid w:val="00D33B6E"/>
    <w:rsid w:val="00D33CDA"/>
    <w:rsid w:val="00D345AB"/>
    <w:rsid w:val="00D345EE"/>
    <w:rsid w:val="00D34AA6"/>
    <w:rsid w:val="00D35280"/>
    <w:rsid w:val="00D35B58"/>
    <w:rsid w:val="00D362D2"/>
    <w:rsid w:val="00D36894"/>
    <w:rsid w:val="00D36A75"/>
    <w:rsid w:val="00D36C68"/>
    <w:rsid w:val="00D373B8"/>
    <w:rsid w:val="00D3799A"/>
    <w:rsid w:val="00D379CE"/>
    <w:rsid w:val="00D37ADB"/>
    <w:rsid w:val="00D37D3A"/>
    <w:rsid w:val="00D40329"/>
    <w:rsid w:val="00D40764"/>
    <w:rsid w:val="00D40BD1"/>
    <w:rsid w:val="00D40DC1"/>
    <w:rsid w:val="00D41530"/>
    <w:rsid w:val="00D41777"/>
    <w:rsid w:val="00D419DA"/>
    <w:rsid w:val="00D41E19"/>
    <w:rsid w:val="00D421AA"/>
    <w:rsid w:val="00D422C0"/>
    <w:rsid w:val="00D42408"/>
    <w:rsid w:val="00D425CA"/>
    <w:rsid w:val="00D42638"/>
    <w:rsid w:val="00D42803"/>
    <w:rsid w:val="00D42CA2"/>
    <w:rsid w:val="00D42DE3"/>
    <w:rsid w:val="00D43006"/>
    <w:rsid w:val="00D433E9"/>
    <w:rsid w:val="00D438FC"/>
    <w:rsid w:val="00D439BF"/>
    <w:rsid w:val="00D439CC"/>
    <w:rsid w:val="00D44115"/>
    <w:rsid w:val="00D4489C"/>
    <w:rsid w:val="00D44A11"/>
    <w:rsid w:val="00D44A31"/>
    <w:rsid w:val="00D44D09"/>
    <w:rsid w:val="00D44DCA"/>
    <w:rsid w:val="00D44E7F"/>
    <w:rsid w:val="00D4500A"/>
    <w:rsid w:val="00D4502B"/>
    <w:rsid w:val="00D4524D"/>
    <w:rsid w:val="00D4573D"/>
    <w:rsid w:val="00D45A65"/>
    <w:rsid w:val="00D45B43"/>
    <w:rsid w:val="00D462A1"/>
    <w:rsid w:val="00D46416"/>
    <w:rsid w:val="00D46C89"/>
    <w:rsid w:val="00D46FA9"/>
    <w:rsid w:val="00D47029"/>
    <w:rsid w:val="00D4713E"/>
    <w:rsid w:val="00D472C3"/>
    <w:rsid w:val="00D47351"/>
    <w:rsid w:val="00D4782F"/>
    <w:rsid w:val="00D47DB4"/>
    <w:rsid w:val="00D5020D"/>
    <w:rsid w:val="00D5026D"/>
    <w:rsid w:val="00D504FC"/>
    <w:rsid w:val="00D5092A"/>
    <w:rsid w:val="00D50960"/>
    <w:rsid w:val="00D50A5B"/>
    <w:rsid w:val="00D510BF"/>
    <w:rsid w:val="00D51264"/>
    <w:rsid w:val="00D514E0"/>
    <w:rsid w:val="00D516DC"/>
    <w:rsid w:val="00D51794"/>
    <w:rsid w:val="00D52093"/>
    <w:rsid w:val="00D52213"/>
    <w:rsid w:val="00D52297"/>
    <w:rsid w:val="00D522D2"/>
    <w:rsid w:val="00D523D7"/>
    <w:rsid w:val="00D5256B"/>
    <w:rsid w:val="00D52654"/>
    <w:rsid w:val="00D529B7"/>
    <w:rsid w:val="00D529C0"/>
    <w:rsid w:val="00D52B18"/>
    <w:rsid w:val="00D52DB5"/>
    <w:rsid w:val="00D53A1F"/>
    <w:rsid w:val="00D544CD"/>
    <w:rsid w:val="00D54532"/>
    <w:rsid w:val="00D54533"/>
    <w:rsid w:val="00D5493D"/>
    <w:rsid w:val="00D54CC5"/>
    <w:rsid w:val="00D54E0B"/>
    <w:rsid w:val="00D55024"/>
    <w:rsid w:val="00D55C0B"/>
    <w:rsid w:val="00D56451"/>
    <w:rsid w:val="00D56773"/>
    <w:rsid w:val="00D573DA"/>
    <w:rsid w:val="00D57441"/>
    <w:rsid w:val="00D578EF"/>
    <w:rsid w:val="00D579E4"/>
    <w:rsid w:val="00D57B7B"/>
    <w:rsid w:val="00D57D71"/>
    <w:rsid w:val="00D60081"/>
    <w:rsid w:val="00D60573"/>
    <w:rsid w:val="00D605CA"/>
    <w:rsid w:val="00D60610"/>
    <w:rsid w:val="00D60A60"/>
    <w:rsid w:val="00D60D58"/>
    <w:rsid w:val="00D60D6E"/>
    <w:rsid w:val="00D61214"/>
    <w:rsid w:val="00D61342"/>
    <w:rsid w:val="00D61549"/>
    <w:rsid w:val="00D6198E"/>
    <w:rsid w:val="00D619F6"/>
    <w:rsid w:val="00D61B18"/>
    <w:rsid w:val="00D61C73"/>
    <w:rsid w:val="00D61EBC"/>
    <w:rsid w:val="00D62237"/>
    <w:rsid w:val="00D6223C"/>
    <w:rsid w:val="00D6252F"/>
    <w:rsid w:val="00D62B1D"/>
    <w:rsid w:val="00D63104"/>
    <w:rsid w:val="00D634E5"/>
    <w:rsid w:val="00D63961"/>
    <w:rsid w:val="00D64192"/>
    <w:rsid w:val="00D64687"/>
    <w:rsid w:val="00D64B41"/>
    <w:rsid w:val="00D64CC1"/>
    <w:rsid w:val="00D6547C"/>
    <w:rsid w:val="00D6559B"/>
    <w:rsid w:val="00D65E7A"/>
    <w:rsid w:val="00D65E96"/>
    <w:rsid w:val="00D665F1"/>
    <w:rsid w:val="00D66ABC"/>
    <w:rsid w:val="00D66E48"/>
    <w:rsid w:val="00D66E7E"/>
    <w:rsid w:val="00D6705A"/>
    <w:rsid w:val="00D6725A"/>
    <w:rsid w:val="00D674FA"/>
    <w:rsid w:val="00D67586"/>
    <w:rsid w:val="00D67597"/>
    <w:rsid w:val="00D6792F"/>
    <w:rsid w:val="00D67A36"/>
    <w:rsid w:val="00D701CA"/>
    <w:rsid w:val="00D702CA"/>
    <w:rsid w:val="00D706AC"/>
    <w:rsid w:val="00D709CF"/>
    <w:rsid w:val="00D70AAD"/>
    <w:rsid w:val="00D70BD1"/>
    <w:rsid w:val="00D71AD3"/>
    <w:rsid w:val="00D71CAF"/>
    <w:rsid w:val="00D71CBD"/>
    <w:rsid w:val="00D71DCC"/>
    <w:rsid w:val="00D71E63"/>
    <w:rsid w:val="00D71E69"/>
    <w:rsid w:val="00D72414"/>
    <w:rsid w:val="00D72A91"/>
    <w:rsid w:val="00D72D5B"/>
    <w:rsid w:val="00D73393"/>
    <w:rsid w:val="00D73641"/>
    <w:rsid w:val="00D738E3"/>
    <w:rsid w:val="00D73D02"/>
    <w:rsid w:val="00D73F77"/>
    <w:rsid w:val="00D74216"/>
    <w:rsid w:val="00D7430E"/>
    <w:rsid w:val="00D7443E"/>
    <w:rsid w:val="00D7453B"/>
    <w:rsid w:val="00D745CF"/>
    <w:rsid w:val="00D748B4"/>
    <w:rsid w:val="00D749CD"/>
    <w:rsid w:val="00D74A02"/>
    <w:rsid w:val="00D74A86"/>
    <w:rsid w:val="00D74DC8"/>
    <w:rsid w:val="00D74F30"/>
    <w:rsid w:val="00D750D7"/>
    <w:rsid w:val="00D7529C"/>
    <w:rsid w:val="00D766C7"/>
    <w:rsid w:val="00D767AF"/>
    <w:rsid w:val="00D76869"/>
    <w:rsid w:val="00D770C9"/>
    <w:rsid w:val="00D77533"/>
    <w:rsid w:val="00D779ED"/>
    <w:rsid w:val="00D77CA2"/>
    <w:rsid w:val="00D77D12"/>
    <w:rsid w:val="00D77EF9"/>
    <w:rsid w:val="00D801F4"/>
    <w:rsid w:val="00D8029F"/>
    <w:rsid w:val="00D80CA2"/>
    <w:rsid w:val="00D81040"/>
    <w:rsid w:val="00D810F9"/>
    <w:rsid w:val="00D81A73"/>
    <w:rsid w:val="00D81D25"/>
    <w:rsid w:val="00D82778"/>
    <w:rsid w:val="00D82E1E"/>
    <w:rsid w:val="00D82EFD"/>
    <w:rsid w:val="00D8322B"/>
    <w:rsid w:val="00D832A7"/>
    <w:rsid w:val="00D833B1"/>
    <w:rsid w:val="00D8356B"/>
    <w:rsid w:val="00D8378D"/>
    <w:rsid w:val="00D8383C"/>
    <w:rsid w:val="00D83B91"/>
    <w:rsid w:val="00D83CA9"/>
    <w:rsid w:val="00D83E73"/>
    <w:rsid w:val="00D83F3F"/>
    <w:rsid w:val="00D8435D"/>
    <w:rsid w:val="00D84622"/>
    <w:rsid w:val="00D85099"/>
    <w:rsid w:val="00D8520F"/>
    <w:rsid w:val="00D859E8"/>
    <w:rsid w:val="00D85AC3"/>
    <w:rsid w:val="00D85D00"/>
    <w:rsid w:val="00D85EA8"/>
    <w:rsid w:val="00D869F1"/>
    <w:rsid w:val="00D86D52"/>
    <w:rsid w:val="00D86D66"/>
    <w:rsid w:val="00D877C3"/>
    <w:rsid w:val="00D879CA"/>
    <w:rsid w:val="00D87BD8"/>
    <w:rsid w:val="00D87C98"/>
    <w:rsid w:val="00D87FD8"/>
    <w:rsid w:val="00D900BE"/>
    <w:rsid w:val="00D90E54"/>
    <w:rsid w:val="00D9129A"/>
    <w:rsid w:val="00D91422"/>
    <w:rsid w:val="00D914DD"/>
    <w:rsid w:val="00D91714"/>
    <w:rsid w:val="00D919B1"/>
    <w:rsid w:val="00D91C6F"/>
    <w:rsid w:val="00D91D68"/>
    <w:rsid w:val="00D926CE"/>
    <w:rsid w:val="00D92735"/>
    <w:rsid w:val="00D9283F"/>
    <w:rsid w:val="00D92A73"/>
    <w:rsid w:val="00D92C6E"/>
    <w:rsid w:val="00D92D88"/>
    <w:rsid w:val="00D9300D"/>
    <w:rsid w:val="00D931A8"/>
    <w:rsid w:val="00D93402"/>
    <w:rsid w:val="00D93F97"/>
    <w:rsid w:val="00D940D4"/>
    <w:rsid w:val="00D94315"/>
    <w:rsid w:val="00D94744"/>
    <w:rsid w:val="00D949F2"/>
    <w:rsid w:val="00D94E6B"/>
    <w:rsid w:val="00D95357"/>
    <w:rsid w:val="00D95E3E"/>
    <w:rsid w:val="00D96404"/>
    <w:rsid w:val="00D96718"/>
    <w:rsid w:val="00D9678F"/>
    <w:rsid w:val="00D9695F"/>
    <w:rsid w:val="00D96A31"/>
    <w:rsid w:val="00D97655"/>
    <w:rsid w:val="00DA04A7"/>
    <w:rsid w:val="00DA08EF"/>
    <w:rsid w:val="00DA13B2"/>
    <w:rsid w:val="00DA1673"/>
    <w:rsid w:val="00DA185F"/>
    <w:rsid w:val="00DA1B0B"/>
    <w:rsid w:val="00DA1C86"/>
    <w:rsid w:val="00DA1D57"/>
    <w:rsid w:val="00DA1E93"/>
    <w:rsid w:val="00DA23DB"/>
    <w:rsid w:val="00DA30B5"/>
    <w:rsid w:val="00DA32D3"/>
    <w:rsid w:val="00DA3425"/>
    <w:rsid w:val="00DA3BEE"/>
    <w:rsid w:val="00DA43A2"/>
    <w:rsid w:val="00DA4AD2"/>
    <w:rsid w:val="00DA4F0C"/>
    <w:rsid w:val="00DA4FA3"/>
    <w:rsid w:val="00DA512F"/>
    <w:rsid w:val="00DA51E3"/>
    <w:rsid w:val="00DA57A2"/>
    <w:rsid w:val="00DA5BC8"/>
    <w:rsid w:val="00DA5C1D"/>
    <w:rsid w:val="00DA60A4"/>
    <w:rsid w:val="00DA60C4"/>
    <w:rsid w:val="00DA61CF"/>
    <w:rsid w:val="00DA6209"/>
    <w:rsid w:val="00DA62CF"/>
    <w:rsid w:val="00DA65B1"/>
    <w:rsid w:val="00DA66AC"/>
    <w:rsid w:val="00DA6E17"/>
    <w:rsid w:val="00DA6ECC"/>
    <w:rsid w:val="00DA719E"/>
    <w:rsid w:val="00DB023F"/>
    <w:rsid w:val="00DB0469"/>
    <w:rsid w:val="00DB0964"/>
    <w:rsid w:val="00DB0AA5"/>
    <w:rsid w:val="00DB0C48"/>
    <w:rsid w:val="00DB14C6"/>
    <w:rsid w:val="00DB1857"/>
    <w:rsid w:val="00DB1C21"/>
    <w:rsid w:val="00DB1EB0"/>
    <w:rsid w:val="00DB1F97"/>
    <w:rsid w:val="00DB24C4"/>
    <w:rsid w:val="00DB2998"/>
    <w:rsid w:val="00DB2BE0"/>
    <w:rsid w:val="00DB3172"/>
    <w:rsid w:val="00DB33B1"/>
    <w:rsid w:val="00DB3C9F"/>
    <w:rsid w:val="00DB3FD5"/>
    <w:rsid w:val="00DB4155"/>
    <w:rsid w:val="00DB5166"/>
    <w:rsid w:val="00DB529D"/>
    <w:rsid w:val="00DB52FD"/>
    <w:rsid w:val="00DB5CA1"/>
    <w:rsid w:val="00DB64BF"/>
    <w:rsid w:val="00DB668F"/>
    <w:rsid w:val="00DB67D6"/>
    <w:rsid w:val="00DB69F8"/>
    <w:rsid w:val="00DB6FAC"/>
    <w:rsid w:val="00DB7256"/>
    <w:rsid w:val="00DB76C9"/>
    <w:rsid w:val="00DB7A05"/>
    <w:rsid w:val="00DB7A47"/>
    <w:rsid w:val="00DB7C87"/>
    <w:rsid w:val="00DB7D40"/>
    <w:rsid w:val="00DB7E4D"/>
    <w:rsid w:val="00DB7F9F"/>
    <w:rsid w:val="00DC0119"/>
    <w:rsid w:val="00DC026F"/>
    <w:rsid w:val="00DC0A88"/>
    <w:rsid w:val="00DC0BBE"/>
    <w:rsid w:val="00DC0F82"/>
    <w:rsid w:val="00DC10FC"/>
    <w:rsid w:val="00DC17C9"/>
    <w:rsid w:val="00DC195F"/>
    <w:rsid w:val="00DC1AB5"/>
    <w:rsid w:val="00DC2594"/>
    <w:rsid w:val="00DC269D"/>
    <w:rsid w:val="00DC2BBA"/>
    <w:rsid w:val="00DC3290"/>
    <w:rsid w:val="00DC32E4"/>
    <w:rsid w:val="00DC36A6"/>
    <w:rsid w:val="00DC3BD1"/>
    <w:rsid w:val="00DC3E15"/>
    <w:rsid w:val="00DC42B9"/>
    <w:rsid w:val="00DC43F7"/>
    <w:rsid w:val="00DC4698"/>
    <w:rsid w:val="00DC4990"/>
    <w:rsid w:val="00DC49C3"/>
    <w:rsid w:val="00DC4BBF"/>
    <w:rsid w:val="00DC5019"/>
    <w:rsid w:val="00DC57EF"/>
    <w:rsid w:val="00DC5A08"/>
    <w:rsid w:val="00DC5A76"/>
    <w:rsid w:val="00DC6314"/>
    <w:rsid w:val="00DC644B"/>
    <w:rsid w:val="00DC65F8"/>
    <w:rsid w:val="00DC6841"/>
    <w:rsid w:val="00DC692C"/>
    <w:rsid w:val="00DC6A30"/>
    <w:rsid w:val="00DC6AEB"/>
    <w:rsid w:val="00DC71B9"/>
    <w:rsid w:val="00DC7446"/>
    <w:rsid w:val="00DC74D1"/>
    <w:rsid w:val="00DC75DE"/>
    <w:rsid w:val="00DC75F0"/>
    <w:rsid w:val="00DC76A3"/>
    <w:rsid w:val="00DC7756"/>
    <w:rsid w:val="00DC7978"/>
    <w:rsid w:val="00DC7FD2"/>
    <w:rsid w:val="00DD0884"/>
    <w:rsid w:val="00DD0E4A"/>
    <w:rsid w:val="00DD0F0E"/>
    <w:rsid w:val="00DD1122"/>
    <w:rsid w:val="00DD1728"/>
    <w:rsid w:val="00DD1796"/>
    <w:rsid w:val="00DD1E56"/>
    <w:rsid w:val="00DD2D86"/>
    <w:rsid w:val="00DD2F7E"/>
    <w:rsid w:val="00DD2FD5"/>
    <w:rsid w:val="00DD34DC"/>
    <w:rsid w:val="00DD3E6B"/>
    <w:rsid w:val="00DD40FD"/>
    <w:rsid w:val="00DD41A5"/>
    <w:rsid w:val="00DD43FB"/>
    <w:rsid w:val="00DD4415"/>
    <w:rsid w:val="00DD44B9"/>
    <w:rsid w:val="00DD4954"/>
    <w:rsid w:val="00DD56B0"/>
    <w:rsid w:val="00DD6056"/>
    <w:rsid w:val="00DD6A1E"/>
    <w:rsid w:val="00DD6EA0"/>
    <w:rsid w:val="00DD7853"/>
    <w:rsid w:val="00DD78C4"/>
    <w:rsid w:val="00DD7910"/>
    <w:rsid w:val="00DD7CC7"/>
    <w:rsid w:val="00DD7E24"/>
    <w:rsid w:val="00DE027A"/>
    <w:rsid w:val="00DE07F4"/>
    <w:rsid w:val="00DE09F8"/>
    <w:rsid w:val="00DE0ADC"/>
    <w:rsid w:val="00DE0EEA"/>
    <w:rsid w:val="00DE11DB"/>
    <w:rsid w:val="00DE124D"/>
    <w:rsid w:val="00DE1AFB"/>
    <w:rsid w:val="00DE2159"/>
    <w:rsid w:val="00DE24FD"/>
    <w:rsid w:val="00DE2644"/>
    <w:rsid w:val="00DE2646"/>
    <w:rsid w:val="00DE2A98"/>
    <w:rsid w:val="00DE2C21"/>
    <w:rsid w:val="00DE2DCA"/>
    <w:rsid w:val="00DE380C"/>
    <w:rsid w:val="00DE3A33"/>
    <w:rsid w:val="00DE3B06"/>
    <w:rsid w:val="00DE3B5A"/>
    <w:rsid w:val="00DE3F48"/>
    <w:rsid w:val="00DE3F8F"/>
    <w:rsid w:val="00DE45C8"/>
    <w:rsid w:val="00DE4730"/>
    <w:rsid w:val="00DE47C1"/>
    <w:rsid w:val="00DE4BCD"/>
    <w:rsid w:val="00DE4C33"/>
    <w:rsid w:val="00DE58A9"/>
    <w:rsid w:val="00DE5AD2"/>
    <w:rsid w:val="00DE5B6D"/>
    <w:rsid w:val="00DE5EF2"/>
    <w:rsid w:val="00DE5F82"/>
    <w:rsid w:val="00DE60D0"/>
    <w:rsid w:val="00DE632E"/>
    <w:rsid w:val="00DE6514"/>
    <w:rsid w:val="00DE67EA"/>
    <w:rsid w:val="00DE67F7"/>
    <w:rsid w:val="00DE68FC"/>
    <w:rsid w:val="00DE69BC"/>
    <w:rsid w:val="00DE6C43"/>
    <w:rsid w:val="00DE6CF3"/>
    <w:rsid w:val="00DE70B7"/>
    <w:rsid w:val="00DE7382"/>
    <w:rsid w:val="00DE7BFC"/>
    <w:rsid w:val="00DE7E98"/>
    <w:rsid w:val="00DF02EA"/>
    <w:rsid w:val="00DF0827"/>
    <w:rsid w:val="00DF0F6B"/>
    <w:rsid w:val="00DF1261"/>
    <w:rsid w:val="00DF1455"/>
    <w:rsid w:val="00DF14B3"/>
    <w:rsid w:val="00DF16F7"/>
    <w:rsid w:val="00DF17F7"/>
    <w:rsid w:val="00DF1FD7"/>
    <w:rsid w:val="00DF1FDD"/>
    <w:rsid w:val="00DF21A3"/>
    <w:rsid w:val="00DF2262"/>
    <w:rsid w:val="00DF254D"/>
    <w:rsid w:val="00DF2A9B"/>
    <w:rsid w:val="00DF361C"/>
    <w:rsid w:val="00DF3C74"/>
    <w:rsid w:val="00DF3D4D"/>
    <w:rsid w:val="00DF3DAB"/>
    <w:rsid w:val="00DF3FE2"/>
    <w:rsid w:val="00DF4015"/>
    <w:rsid w:val="00DF41BB"/>
    <w:rsid w:val="00DF41D6"/>
    <w:rsid w:val="00DF47DD"/>
    <w:rsid w:val="00DF48A1"/>
    <w:rsid w:val="00DF4A65"/>
    <w:rsid w:val="00DF4C2B"/>
    <w:rsid w:val="00DF4E6E"/>
    <w:rsid w:val="00DF4F0D"/>
    <w:rsid w:val="00DF5043"/>
    <w:rsid w:val="00DF5830"/>
    <w:rsid w:val="00DF58E0"/>
    <w:rsid w:val="00DF5A8C"/>
    <w:rsid w:val="00DF611F"/>
    <w:rsid w:val="00DF6A85"/>
    <w:rsid w:val="00DF7011"/>
    <w:rsid w:val="00DF7194"/>
    <w:rsid w:val="00DF723E"/>
    <w:rsid w:val="00DF725E"/>
    <w:rsid w:val="00DF72A3"/>
    <w:rsid w:val="00DF72B5"/>
    <w:rsid w:val="00DF78D4"/>
    <w:rsid w:val="00DF7B57"/>
    <w:rsid w:val="00E005DC"/>
    <w:rsid w:val="00E00626"/>
    <w:rsid w:val="00E00AF2"/>
    <w:rsid w:val="00E00BB2"/>
    <w:rsid w:val="00E00C09"/>
    <w:rsid w:val="00E01666"/>
    <w:rsid w:val="00E01A19"/>
    <w:rsid w:val="00E01A55"/>
    <w:rsid w:val="00E01D30"/>
    <w:rsid w:val="00E01D79"/>
    <w:rsid w:val="00E0203C"/>
    <w:rsid w:val="00E021E4"/>
    <w:rsid w:val="00E02367"/>
    <w:rsid w:val="00E025C0"/>
    <w:rsid w:val="00E02A0D"/>
    <w:rsid w:val="00E02A3F"/>
    <w:rsid w:val="00E02BC3"/>
    <w:rsid w:val="00E02C41"/>
    <w:rsid w:val="00E02C81"/>
    <w:rsid w:val="00E02D3E"/>
    <w:rsid w:val="00E03597"/>
    <w:rsid w:val="00E03730"/>
    <w:rsid w:val="00E03E92"/>
    <w:rsid w:val="00E04475"/>
    <w:rsid w:val="00E046B5"/>
    <w:rsid w:val="00E04A28"/>
    <w:rsid w:val="00E05111"/>
    <w:rsid w:val="00E0514F"/>
    <w:rsid w:val="00E0581F"/>
    <w:rsid w:val="00E061B2"/>
    <w:rsid w:val="00E062C5"/>
    <w:rsid w:val="00E062E5"/>
    <w:rsid w:val="00E06D80"/>
    <w:rsid w:val="00E07A25"/>
    <w:rsid w:val="00E10323"/>
    <w:rsid w:val="00E10C48"/>
    <w:rsid w:val="00E10E5F"/>
    <w:rsid w:val="00E111E3"/>
    <w:rsid w:val="00E11294"/>
    <w:rsid w:val="00E11796"/>
    <w:rsid w:val="00E11D17"/>
    <w:rsid w:val="00E11D6E"/>
    <w:rsid w:val="00E120C2"/>
    <w:rsid w:val="00E12579"/>
    <w:rsid w:val="00E128E2"/>
    <w:rsid w:val="00E12B5D"/>
    <w:rsid w:val="00E12E8F"/>
    <w:rsid w:val="00E133B3"/>
    <w:rsid w:val="00E13AA2"/>
    <w:rsid w:val="00E13AAD"/>
    <w:rsid w:val="00E13B85"/>
    <w:rsid w:val="00E14041"/>
    <w:rsid w:val="00E14571"/>
    <w:rsid w:val="00E14D33"/>
    <w:rsid w:val="00E1523E"/>
    <w:rsid w:val="00E15465"/>
    <w:rsid w:val="00E15526"/>
    <w:rsid w:val="00E15896"/>
    <w:rsid w:val="00E16020"/>
    <w:rsid w:val="00E166BA"/>
    <w:rsid w:val="00E166C0"/>
    <w:rsid w:val="00E167EE"/>
    <w:rsid w:val="00E1694A"/>
    <w:rsid w:val="00E16B46"/>
    <w:rsid w:val="00E16CC4"/>
    <w:rsid w:val="00E16CC5"/>
    <w:rsid w:val="00E17327"/>
    <w:rsid w:val="00E17339"/>
    <w:rsid w:val="00E173D2"/>
    <w:rsid w:val="00E1797E"/>
    <w:rsid w:val="00E17FF5"/>
    <w:rsid w:val="00E20395"/>
    <w:rsid w:val="00E20613"/>
    <w:rsid w:val="00E206DE"/>
    <w:rsid w:val="00E21000"/>
    <w:rsid w:val="00E217BF"/>
    <w:rsid w:val="00E21999"/>
    <w:rsid w:val="00E21BA8"/>
    <w:rsid w:val="00E21DE6"/>
    <w:rsid w:val="00E21EDD"/>
    <w:rsid w:val="00E226E9"/>
    <w:rsid w:val="00E22C0F"/>
    <w:rsid w:val="00E22CE8"/>
    <w:rsid w:val="00E22D6A"/>
    <w:rsid w:val="00E22E4E"/>
    <w:rsid w:val="00E242D6"/>
    <w:rsid w:val="00E24312"/>
    <w:rsid w:val="00E24C5C"/>
    <w:rsid w:val="00E24DBD"/>
    <w:rsid w:val="00E25403"/>
    <w:rsid w:val="00E2575B"/>
    <w:rsid w:val="00E25B95"/>
    <w:rsid w:val="00E25E24"/>
    <w:rsid w:val="00E25F02"/>
    <w:rsid w:val="00E260C1"/>
    <w:rsid w:val="00E2665D"/>
    <w:rsid w:val="00E267C1"/>
    <w:rsid w:val="00E2687B"/>
    <w:rsid w:val="00E26B64"/>
    <w:rsid w:val="00E26C04"/>
    <w:rsid w:val="00E27419"/>
    <w:rsid w:val="00E276EB"/>
    <w:rsid w:val="00E3007A"/>
    <w:rsid w:val="00E30556"/>
    <w:rsid w:val="00E30774"/>
    <w:rsid w:val="00E30798"/>
    <w:rsid w:val="00E308B7"/>
    <w:rsid w:val="00E309CF"/>
    <w:rsid w:val="00E30B58"/>
    <w:rsid w:val="00E30CD6"/>
    <w:rsid w:val="00E31A3F"/>
    <w:rsid w:val="00E328B0"/>
    <w:rsid w:val="00E33202"/>
    <w:rsid w:val="00E332B5"/>
    <w:rsid w:val="00E335F4"/>
    <w:rsid w:val="00E33612"/>
    <w:rsid w:val="00E3374D"/>
    <w:rsid w:val="00E33B27"/>
    <w:rsid w:val="00E33D97"/>
    <w:rsid w:val="00E33E95"/>
    <w:rsid w:val="00E34510"/>
    <w:rsid w:val="00E3491B"/>
    <w:rsid w:val="00E3498D"/>
    <w:rsid w:val="00E34BB6"/>
    <w:rsid w:val="00E34CC6"/>
    <w:rsid w:val="00E35039"/>
    <w:rsid w:val="00E35442"/>
    <w:rsid w:val="00E35449"/>
    <w:rsid w:val="00E3545C"/>
    <w:rsid w:val="00E3552C"/>
    <w:rsid w:val="00E35604"/>
    <w:rsid w:val="00E35FAD"/>
    <w:rsid w:val="00E36139"/>
    <w:rsid w:val="00E36159"/>
    <w:rsid w:val="00E3616A"/>
    <w:rsid w:val="00E364C0"/>
    <w:rsid w:val="00E36780"/>
    <w:rsid w:val="00E36C03"/>
    <w:rsid w:val="00E36DC2"/>
    <w:rsid w:val="00E36FCD"/>
    <w:rsid w:val="00E36FD9"/>
    <w:rsid w:val="00E3722E"/>
    <w:rsid w:val="00E375B8"/>
    <w:rsid w:val="00E37733"/>
    <w:rsid w:val="00E40031"/>
    <w:rsid w:val="00E403BE"/>
    <w:rsid w:val="00E406AC"/>
    <w:rsid w:val="00E4072E"/>
    <w:rsid w:val="00E40F38"/>
    <w:rsid w:val="00E4164B"/>
    <w:rsid w:val="00E4184D"/>
    <w:rsid w:val="00E41873"/>
    <w:rsid w:val="00E41BA9"/>
    <w:rsid w:val="00E41C40"/>
    <w:rsid w:val="00E41C55"/>
    <w:rsid w:val="00E41EF4"/>
    <w:rsid w:val="00E41F1D"/>
    <w:rsid w:val="00E42636"/>
    <w:rsid w:val="00E426BC"/>
    <w:rsid w:val="00E428C2"/>
    <w:rsid w:val="00E42973"/>
    <w:rsid w:val="00E42C29"/>
    <w:rsid w:val="00E431D0"/>
    <w:rsid w:val="00E4322C"/>
    <w:rsid w:val="00E438D6"/>
    <w:rsid w:val="00E43A6B"/>
    <w:rsid w:val="00E43AAB"/>
    <w:rsid w:val="00E43B57"/>
    <w:rsid w:val="00E44392"/>
    <w:rsid w:val="00E44805"/>
    <w:rsid w:val="00E4485A"/>
    <w:rsid w:val="00E44FE4"/>
    <w:rsid w:val="00E452AB"/>
    <w:rsid w:val="00E45477"/>
    <w:rsid w:val="00E45534"/>
    <w:rsid w:val="00E45A9B"/>
    <w:rsid w:val="00E45EBF"/>
    <w:rsid w:val="00E467F9"/>
    <w:rsid w:val="00E46BB8"/>
    <w:rsid w:val="00E46CCB"/>
    <w:rsid w:val="00E46EF5"/>
    <w:rsid w:val="00E46F2A"/>
    <w:rsid w:val="00E46FD9"/>
    <w:rsid w:val="00E47439"/>
    <w:rsid w:val="00E47470"/>
    <w:rsid w:val="00E474CF"/>
    <w:rsid w:val="00E47ECC"/>
    <w:rsid w:val="00E506F5"/>
    <w:rsid w:val="00E50859"/>
    <w:rsid w:val="00E50939"/>
    <w:rsid w:val="00E50A12"/>
    <w:rsid w:val="00E510FB"/>
    <w:rsid w:val="00E5113F"/>
    <w:rsid w:val="00E5120A"/>
    <w:rsid w:val="00E51666"/>
    <w:rsid w:val="00E5179F"/>
    <w:rsid w:val="00E5184C"/>
    <w:rsid w:val="00E51A70"/>
    <w:rsid w:val="00E51F72"/>
    <w:rsid w:val="00E52321"/>
    <w:rsid w:val="00E52418"/>
    <w:rsid w:val="00E52789"/>
    <w:rsid w:val="00E52DA5"/>
    <w:rsid w:val="00E53189"/>
    <w:rsid w:val="00E5331D"/>
    <w:rsid w:val="00E534A5"/>
    <w:rsid w:val="00E53A71"/>
    <w:rsid w:val="00E53C93"/>
    <w:rsid w:val="00E53E7D"/>
    <w:rsid w:val="00E53E84"/>
    <w:rsid w:val="00E54154"/>
    <w:rsid w:val="00E5464F"/>
    <w:rsid w:val="00E55716"/>
    <w:rsid w:val="00E557F7"/>
    <w:rsid w:val="00E559E4"/>
    <w:rsid w:val="00E561DC"/>
    <w:rsid w:val="00E56336"/>
    <w:rsid w:val="00E56533"/>
    <w:rsid w:val="00E56A9F"/>
    <w:rsid w:val="00E56EEA"/>
    <w:rsid w:val="00E57518"/>
    <w:rsid w:val="00E57547"/>
    <w:rsid w:val="00E57557"/>
    <w:rsid w:val="00E57616"/>
    <w:rsid w:val="00E578A2"/>
    <w:rsid w:val="00E57FB9"/>
    <w:rsid w:val="00E6018F"/>
    <w:rsid w:val="00E60622"/>
    <w:rsid w:val="00E607A5"/>
    <w:rsid w:val="00E60AC5"/>
    <w:rsid w:val="00E60B2B"/>
    <w:rsid w:val="00E60E31"/>
    <w:rsid w:val="00E60F97"/>
    <w:rsid w:val="00E62371"/>
    <w:rsid w:val="00E62B23"/>
    <w:rsid w:val="00E62C34"/>
    <w:rsid w:val="00E62DA2"/>
    <w:rsid w:val="00E62F66"/>
    <w:rsid w:val="00E62FFF"/>
    <w:rsid w:val="00E63005"/>
    <w:rsid w:val="00E634E5"/>
    <w:rsid w:val="00E6391D"/>
    <w:rsid w:val="00E63C69"/>
    <w:rsid w:val="00E63CBB"/>
    <w:rsid w:val="00E650F8"/>
    <w:rsid w:val="00E651FB"/>
    <w:rsid w:val="00E6521E"/>
    <w:rsid w:val="00E65B19"/>
    <w:rsid w:val="00E65C72"/>
    <w:rsid w:val="00E65E58"/>
    <w:rsid w:val="00E65FBC"/>
    <w:rsid w:val="00E66195"/>
    <w:rsid w:val="00E6630F"/>
    <w:rsid w:val="00E66441"/>
    <w:rsid w:val="00E666FB"/>
    <w:rsid w:val="00E668DF"/>
    <w:rsid w:val="00E66997"/>
    <w:rsid w:val="00E66C16"/>
    <w:rsid w:val="00E67228"/>
    <w:rsid w:val="00E67361"/>
    <w:rsid w:val="00E67557"/>
    <w:rsid w:val="00E677CA"/>
    <w:rsid w:val="00E67CCD"/>
    <w:rsid w:val="00E7057A"/>
    <w:rsid w:val="00E70FCE"/>
    <w:rsid w:val="00E71768"/>
    <w:rsid w:val="00E71DC9"/>
    <w:rsid w:val="00E71FBD"/>
    <w:rsid w:val="00E72617"/>
    <w:rsid w:val="00E72C59"/>
    <w:rsid w:val="00E72C98"/>
    <w:rsid w:val="00E72E53"/>
    <w:rsid w:val="00E73B67"/>
    <w:rsid w:val="00E73D56"/>
    <w:rsid w:val="00E73E94"/>
    <w:rsid w:val="00E747B3"/>
    <w:rsid w:val="00E74A68"/>
    <w:rsid w:val="00E74C26"/>
    <w:rsid w:val="00E74CD1"/>
    <w:rsid w:val="00E74D26"/>
    <w:rsid w:val="00E7539C"/>
    <w:rsid w:val="00E75856"/>
    <w:rsid w:val="00E75B34"/>
    <w:rsid w:val="00E75CA1"/>
    <w:rsid w:val="00E75D06"/>
    <w:rsid w:val="00E76838"/>
    <w:rsid w:val="00E76AE1"/>
    <w:rsid w:val="00E7708D"/>
    <w:rsid w:val="00E7793F"/>
    <w:rsid w:val="00E77BB0"/>
    <w:rsid w:val="00E80045"/>
    <w:rsid w:val="00E80256"/>
    <w:rsid w:val="00E8026F"/>
    <w:rsid w:val="00E8087D"/>
    <w:rsid w:val="00E809DA"/>
    <w:rsid w:val="00E8157D"/>
    <w:rsid w:val="00E8161A"/>
    <w:rsid w:val="00E816DA"/>
    <w:rsid w:val="00E81C96"/>
    <w:rsid w:val="00E81DBD"/>
    <w:rsid w:val="00E822FA"/>
    <w:rsid w:val="00E82915"/>
    <w:rsid w:val="00E82DB0"/>
    <w:rsid w:val="00E82DDB"/>
    <w:rsid w:val="00E82E47"/>
    <w:rsid w:val="00E834BB"/>
    <w:rsid w:val="00E834F4"/>
    <w:rsid w:val="00E835B6"/>
    <w:rsid w:val="00E83A96"/>
    <w:rsid w:val="00E83B2E"/>
    <w:rsid w:val="00E83C6A"/>
    <w:rsid w:val="00E83C94"/>
    <w:rsid w:val="00E83C97"/>
    <w:rsid w:val="00E83DF7"/>
    <w:rsid w:val="00E83FBF"/>
    <w:rsid w:val="00E84033"/>
    <w:rsid w:val="00E8427A"/>
    <w:rsid w:val="00E847BD"/>
    <w:rsid w:val="00E84964"/>
    <w:rsid w:val="00E85162"/>
    <w:rsid w:val="00E8563E"/>
    <w:rsid w:val="00E859AC"/>
    <w:rsid w:val="00E85C21"/>
    <w:rsid w:val="00E8645A"/>
    <w:rsid w:val="00E86BC2"/>
    <w:rsid w:val="00E86F8E"/>
    <w:rsid w:val="00E87273"/>
    <w:rsid w:val="00E873B6"/>
    <w:rsid w:val="00E876B5"/>
    <w:rsid w:val="00E87A8C"/>
    <w:rsid w:val="00E87BF8"/>
    <w:rsid w:val="00E87F9A"/>
    <w:rsid w:val="00E90394"/>
    <w:rsid w:val="00E904B5"/>
    <w:rsid w:val="00E9086C"/>
    <w:rsid w:val="00E90DF8"/>
    <w:rsid w:val="00E91160"/>
    <w:rsid w:val="00E91747"/>
    <w:rsid w:val="00E91F3E"/>
    <w:rsid w:val="00E9231E"/>
    <w:rsid w:val="00E9267D"/>
    <w:rsid w:val="00E92914"/>
    <w:rsid w:val="00E92A0B"/>
    <w:rsid w:val="00E92C08"/>
    <w:rsid w:val="00E937D3"/>
    <w:rsid w:val="00E93836"/>
    <w:rsid w:val="00E93D09"/>
    <w:rsid w:val="00E93D75"/>
    <w:rsid w:val="00E93F2B"/>
    <w:rsid w:val="00E94B58"/>
    <w:rsid w:val="00E94CC8"/>
    <w:rsid w:val="00E9525F"/>
    <w:rsid w:val="00E96025"/>
    <w:rsid w:val="00E9606C"/>
    <w:rsid w:val="00E961B3"/>
    <w:rsid w:val="00E96441"/>
    <w:rsid w:val="00E9673F"/>
    <w:rsid w:val="00E96748"/>
    <w:rsid w:val="00E967A6"/>
    <w:rsid w:val="00E967B7"/>
    <w:rsid w:val="00E96AB9"/>
    <w:rsid w:val="00E96D59"/>
    <w:rsid w:val="00E96DDE"/>
    <w:rsid w:val="00E97192"/>
    <w:rsid w:val="00E9719F"/>
    <w:rsid w:val="00E9721D"/>
    <w:rsid w:val="00E975E3"/>
    <w:rsid w:val="00E97948"/>
    <w:rsid w:val="00E97D2C"/>
    <w:rsid w:val="00E97D92"/>
    <w:rsid w:val="00E97E88"/>
    <w:rsid w:val="00EA011C"/>
    <w:rsid w:val="00EA0D1C"/>
    <w:rsid w:val="00EA0E27"/>
    <w:rsid w:val="00EA0E5F"/>
    <w:rsid w:val="00EA0E83"/>
    <w:rsid w:val="00EA141A"/>
    <w:rsid w:val="00EA1438"/>
    <w:rsid w:val="00EA15D0"/>
    <w:rsid w:val="00EA181B"/>
    <w:rsid w:val="00EA2265"/>
    <w:rsid w:val="00EA2602"/>
    <w:rsid w:val="00EA276B"/>
    <w:rsid w:val="00EA2C2E"/>
    <w:rsid w:val="00EA2E5A"/>
    <w:rsid w:val="00EA2FF9"/>
    <w:rsid w:val="00EA3A77"/>
    <w:rsid w:val="00EA3A93"/>
    <w:rsid w:val="00EA3B00"/>
    <w:rsid w:val="00EA44AD"/>
    <w:rsid w:val="00EA44CD"/>
    <w:rsid w:val="00EA4587"/>
    <w:rsid w:val="00EA4C90"/>
    <w:rsid w:val="00EA50E2"/>
    <w:rsid w:val="00EA5213"/>
    <w:rsid w:val="00EA5262"/>
    <w:rsid w:val="00EA57CF"/>
    <w:rsid w:val="00EA59DB"/>
    <w:rsid w:val="00EA5BC0"/>
    <w:rsid w:val="00EA5BE7"/>
    <w:rsid w:val="00EA5D59"/>
    <w:rsid w:val="00EA62D9"/>
    <w:rsid w:val="00EA6625"/>
    <w:rsid w:val="00EA68A2"/>
    <w:rsid w:val="00EA68E6"/>
    <w:rsid w:val="00EA6AD8"/>
    <w:rsid w:val="00EA70B0"/>
    <w:rsid w:val="00EA7117"/>
    <w:rsid w:val="00EA75D5"/>
    <w:rsid w:val="00EA783F"/>
    <w:rsid w:val="00EA7A10"/>
    <w:rsid w:val="00EA7B3D"/>
    <w:rsid w:val="00EA7C4C"/>
    <w:rsid w:val="00EB03DD"/>
    <w:rsid w:val="00EB0789"/>
    <w:rsid w:val="00EB08C7"/>
    <w:rsid w:val="00EB0A57"/>
    <w:rsid w:val="00EB0BCC"/>
    <w:rsid w:val="00EB0C67"/>
    <w:rsid w:val="00EB1DBF"/>
    <w:rsid w:val="00EB2090"/>
    <w:rsid w:val="00EB20B9"/>
    <w:rsid w:val="00EB20F5"/>
    <w:rsid w:val="00EB2194"/>
    <w:rsid w:val="00EB21F5"/>
    <w:rsid w:val="00EB27C9"/>
    <w:rsid w:val="00EB2B31"/>
    <w:rsid w:val="00EB2F2D"/>
    <w:rsid w:val="00EB36BE"/>
    <w:rsid w:val="00EB3D4F"/>
    <w:rsid w:val="00EB40D5"/>
    <w:rsid w:val="00EB440A"/>
    <w:rsid w:val="00EB4643"/>
    <w:rsid w:val="00EB4676"/>
    <w:rsid w:val="00EB486C"/>
    <w:rsid w:val="00EB4A90"/>
    <w:rsid w:val="00EB4E13"/>
    <w:rsid w:val="00EB5A17"/>
    <w:rsid w:val="00EB5E4D"/>
    <w:rsid w:val="00EB61AE"/>
    <w:rsid w:val="00EB63C8"/>
    <w:rsid w:val="00EB64CC"/>
    <w:rsid w:val="00EB6851"/>
    <w:rsid w:val="00EB6AC1"/>
    <w:rsid w:val="00EB6C1F"/>
    <w:rsid w:val="00EB6C42"/>
    <w:rsid w:val="00EB6D22"/>
    <w:rsid w:val="00EB6E22"/>
    <w:rsid w:val="00EB6F54"/>
    <w:rsid w:val="00EB76CC"/>
    <w:rsid w:val="00EB7792"/>
    <w:rsid w:val="00EB77AB"/>
    <w:rsid w:val="00EB784E"/>
    <w:rsid w:val="00EC03E0"/>
    <w:rsid w:val="00EC08D6"/>
    <w:rsid w:val="00EC0B02"/>
    <w:rsid w:val="00EC1173"/>
    <w:rsid w:val="00EC1404"/>
    <w:rsid w:val="00EC14BB"/>
    <w:rsid w:val="00EC1700"/>
    <w:rsid w:val="00EC1978"/>
    <w:rsid w:val="00EC1EE0"/>
    <w:rsid w:val="00EC215D"/>
    <w:rsid w:val="00EC2227"/>
    <w:rsid w:val="00EC278A"/>
    <w:rsid w:val="00EC2E74"/>
    <w:rsid w:val="00EC322C"/>
    <w:rsid w:val="00EC328F"/>
    <w:rsid w:val="00EC34AA"/>
    <w:rsid w:val="00EC34E1"/>
    <w:rsid w:val="00EC3601"/>
    <w:rsid w:val="00EC37A6"/>
    <w:rsid w:val="00EC3BBC"/>
    <w:rsid w:val="00EC3BEE"/>
    <w:rsid w:val="00EC3E8E"/>
    <w:rsid w:val="00EC3F50"/>
    <w:rsid w:val="00EC3FA1"/>
    <w:rsid w:val="00EC4FB6"/>
    <w:rsid w:val="00EC5358"/>
    <w:rsid w:val="00EC5444"/>
    <w:rsid w:val="00EC5A11"/>
    <w:rsid w:val="00EC5C10"/>
    <w:rsid w:val="00EC5F73"/>
    <w:rsid w:val="00EC6561"/>
    <w:rsid w:val="00EC66F0"/>
    <w:rsid w:val="00EC6A52"/>
    <w:rsid w:val="00EC6F12"/>
    <w:rsid w:val="00EC735B"/>
    <w:rsid w:val="00EC755F"/>
    <w:rsid w:val="00EC7775"/>
    <w:rsid w:val="00ED09D2"/>
    <w:rsid w:val="00ED116B"/>
    <w:rsid w:val="00ED1534"/>
    <w:rsid w:val="00ED1F33"/>
    <w:rsid w:val="00ED21D7"/>
    <w:rsid w:val="00ED243C"/>
    <w:rsid w:val="00ED262A"/>
    <w:rsid w:val="00ED27B0"/>
    <w:rsid w:val="00ED27EF"/>
    <w:rsid w:val="00ED2A49"/>
    <w:rsid w:val="00ED2EB0"/>
    <w:rsid w:val="00ED38AE"/>
    <w:rsid w:val="00ED3BF0"/>
    <w:rsid w:val="00ED3C8E"/>
    <w:rsid w:val="00ED3D38"/>
    <w:rsid w:val="00ED47E7"/>
    <w:rsid w:val="00ED4A04"/>
    <w:rsid w:val="00ED4C05"/>
    <w:rsid w:val="00ED4E23"/>
    <w:rsid w:val="00ED4F00"/>
    <w:rsid w:val="00ED5139"/>
    <w:rsid w:val="00ED521D"/>
    <w:rsid w:val="00ED5911"/>
    <w:rsid w:val="00ED5B76"/>
    <w:rsid w:val="00ED6B38"/>
    <w:rsid w:val="00ED6D6A"/>
    <w:rsid w:val="00ED6F81"/>
    <w:rsid w:val="00ED767A"/>
    <w:rsid w:val="00ED7AAB"/>
    <w:rsid w:val="00ED7CF4"/>
    <w:rsid w:val="00ED7DC8"/>
    <w:rsid w:val="00EE0083"/>
    <w:rsid w:val="00EE020A"/>
    <w:rsid w:val="00EE0B90"/>
    <w:rsid w:val="00EE0D9C"/>
    <w:rsid w:val="00EE0E42"/>
    <w:rsid w:val="00EE0E93"/>
    <w:rsid w:val="00EE0F9D"/>
    <w:rsid w:val="00EE12B7"/>
    <w:rsid w:val="00EE140F"/>
    <w:rsid w:val="00EE2653"/>
    <w:rsid w:val="00EE2A09"/>
    <w:rsid w:val="00EE2E02"/>
    <w:rsid w:val="00EE2F88"/>
    <w:rsid w:val="00EE38BC"/>
    <w:rsid w:val="00EE3D7E"/>
    <w:rsid w:val="00EE3DED"/>
    <w:rsid w:val="00EE4210"/>
    <w:rsid w:val="00EE46B0"/>
    <w:rsid w:val="00EE476A"/>
    <w:rsid w:val="00EE4920"/>
    <w:rsid w:val="00EE4A3B"/>
    <w:rsid w:val="00EE532D"/>
    <w:rsid w:val="00EE548D"/>
    <w:rsid w:val="00EE5496"/>
    <w:rsid w:val="00EE5B88"/>
    <w:rsid w:val="00EE5DBE"/>
    <w:rsid w:val="00EE626C"/>
    <w:rsid w:val="00EE6FB3"/>
    <w:rsid w:val="00EE7019"/>
    <w:rsid w:val="00EE70B0"/>
    <w:rsid w:val="00EE7740"/>
    <w:rsid w:val="00EE7FE0"/>
    <w:rsid w:val="00EF0269"/>
    <w:rsid w:val="00EF0EB0"/>
    <w:rsid w:val="00EF10B1"/>
    <w:rsid w:val="00EF1398"/>
    <w:rsid w:val="00EF1C67"/>
    <w:rsid w:val="00EF250F"/>
    <w:rsid w:val="00EF2B00"/>
    <w:rsid w:val="00EF2C31"/>
    <w:rsid w:val="00EF2D9C"/>
    <w:rsid w:val="00EF3284"/>
    <w:rsid w:val="00EF34AA"/>
    <w:rsid w:val="00EF393D"/>
    <w:rsid w:val="00EF3A9A"/>
    <w:rsid w:val="00EF47FF"/>
    <w:rsid w:val="00EF4E62"/>
    <w:rsid w:val="00EF510D"/>
    <w:rsid w:val="00EF5407"/>
    <w:rsid w:val="00EF5D89"/>
    <w:rsid w:val="00EF6360"/>
    <w:rsid w:val="00EF67E3"/>
    <w:rsid w:val="00EF6AF4"/>
    <w:rsid w:val="00EF6FD6"/>
    <w:rsid w:val="00EF73EB"/>
    <w:rsid w:val="00EF7C07"/>
    <w:rsid w:val="00F001CC"/>
    <w:rsid w:val="00F003D4"/>
    <w:rsid w:val="00F004C6"/>
    <w:rsid w:val="00F0050B"/>
    <w:rsid w:val="00F00717"/>
    <w:rsid w:val="00F0164B"/>
    <w:rsid w:val="00F016CF"/>
    <w:rsid w:val="00F0174E"/>
    <w:rsid w:val="00F01F14"/>
    <w:rsid w:val="00F0202B"/>
    <w:rsid w:val="00F0218C"/>
    <w:rsid w:val="00F0223D"/>
    <w:rsid w:val="00F025B2"/>
    <w:rsid w:val="00F02689"/>
    <w:rsid w:val="00F02925"/>
    <w:rsid w:val="00F02C01"/>
    <w:rsid w:val="00F036ED"/>
    <w:rsid w:val="00F0375A"/>
    <w:rsid w:val="00F03B9C"/>
    <w:rsid w:val="00F04790"/>
    <w:rsid w:val="00F04A5C"/>
    <w:rsid w:val="00F04CB3"/>
    <w:rsid w:val="00F0518F"/>
    <w:rsid w:val="00F05679"/>
    <w:rsid w:val="00F05BA5"/>
    <w:rsid w:val="00F05F10"/>
    <w:rsid w:val="00F06F5A"/>
    <w:rsid w:val="00F06F9F"/>
    <w:rsid w:val="00F075EF"/>
    <w:rsid w:val="00F07860"/>
    <w:rsid w:val="00F07CA5"/>
    <w:rsid w:val="00F07F11"/>
    <w:rsid w:val="00F10200"/>
    <w:rsid w:val="00F104B1"/>
    <w:rsid w:val="00F1060A"/>
    <w:rsid w:val="00F108D4"/>
    <w:rsid w:val="00F111A1"/>
    <w:rsid w:val="00F118DD"/>
    <w:rsid w:val="00F11AAC"/>
    <w:rsid w:val="00F1204F"/>
    <w:rsid w:val="00F1247B"/>
    <w:rsid w:val="00F12B6C"/>
    <w:rsid w:val="00F12EFE"/>
    <w:rsid w:val="00F13325"/>
    <w:rsid w:val="00F13E59"/>
    <w:rsid w:val="00F140CD"/>
    <w:rsid w:val="00F14401"/>
    <w:rsid w:val="00F1462C"/>
    <w:rsid w:val="00F14698"/>
    <w:rsid w:val="00F14C17"/>
    <w:rsid w:val="00F14C89"/>
    <w:rsid w:val="00F14E9A"/>
    <w:rsid w:val="00F15532"/>
    <w:rsid w:val="00F1560D"/>
    <w:rsid w:val="00F1617B"/>
    <w:rsid w:val="00F164CD"/>
    <w:rsid w:val="00F1651C"/>
    <w:rsid w:val="00F1731C"/>
    <w:rsid w:val="00F17401"/>
    <w:rsid w:val="00F175B2"/>
    <w:rsid w:val="00F17C91"/>
    <w:rsid w:val="00F17DE4"/>
    <w:rsid w:val="00F201A4"/>
    <w:rsid w:val="00F202ED"/>
    <w:rsid w:val="00F202F4"/>
    <w:rsid w:val="00F20466"/>
    <w:rsid w:val="00F20691"/>
    <w:rsid w:val="00F20D42"/>
    <w:rsid w:val="00F20F5B"/>
    <w:rsid w:val="00F21040"/>
    <w:rsid w:val="00F21077"/>
    <w:rsid w:val="00F212DA"/>
    <w:rsid w:val="00F214F0"/>
    <w:rsid w:val="00F216E2"/>
    <w:rsid w:val="00F21805"/>
    <w:rsid w:val="00F21811"/>
    <w:rsid w:val="00F2239B"/>
    <w:rsid w:val="00F2251F"/>
    <w:rsid w:val="00F226A2"/>
    <w:rsid w:val="00F22733"/>
    <w:rsid w:val="00F22779"/>
    <w:rsid w:val="00F22846"/>
    <w:rsid w:val="00F2297B"/>
    <w:rsid w:val="00F22A74"/>
    <w:rsid w:val="00F22D30"/>
    <w:rsid w:val="00F22FDA"/>
    <w:rsid w:val="00F231AA"/>
    <w:rsid w:val="00F2344A"/>
    <w:rsid w:val="00F23DDE"/>
    <w:rsid w:val="00F24197"/>
    <w:rsid w:val="00F242C1"/>
    <w:rsid w:val="00F244A6"/>
    <w:rsid w:val="00F2451E"/>
    <w:rsid w:val="00F24B97"/>
    <w:rsid w:val="00F24CF1"/>
    <w:rsid w:val="00F24D99"/>
    <w:rsid w:val="00F25188"/>
    <w:rsid w:val="00F253A5"/>
    <w:rsid w:val="00F25409"/>
    <w:rsid w:val="00F259C4"/>
    <w:rsid w:val="00F25A52"/>
    <w:rsid w:val="00F25C5E"/>
    <w:rsid w:val="00F2623C"/>
    <w:rsid w:val="00F26415"/>
    <w:rsid w:val="00F26505"/>
    <w:rsid w:val="00F26619"/>
    <w:rsid w:val="00F26C1A"/>
    <w:rsid w:val="00F2777E"/>
    <w:rsid w:val="00F27EEE"/>
    <w:rsid w:val="00F30227"/>
    <w:rsid w:val="00F30C00"/>
    <w:rsid w:val="00F31029"/>
    <w:rsid w:val="00F3136B"/>
    <w:rsid w:val="00F31A74"/>
    <w:rsid w:val="00F31B99"/>
    <w:rsid w:val="00F31BF3"/>
    <w:rsid w:val="00F3203C"/>
    <w:rsid w:val="00F32655"/>
    <w:rsid w:val="00F3271D"/>
    <w:rsid w:val="00F33652"/>
    <w:rsid w:val="00F33870"/>
    <w:rsid w:val="00F33CB4"/>
    <w:rsid w:val="00F33E13"/>
    <w:rsid w:val="00F34171"/>
    <w:rsid w:val="00F34242"/>
    <w:rsid w:val="00F34706"/>
    <w:rsid w:val="00F34A23"/>
    <w:rsid w:val="00F34D91"/>
    <w:rsid w:val="00F3519C"/>
    <w:rsid w:val="00F3534D"/>
    <w:rsid w:val="00F35615"/>
    <w:rsid w:val="00F35730"/>
    <w:rsid w:val="00F3599E"/>
    <w:rsid w:val="00F36A30"/>
    <w:rsid w:val="00F37008"/>
    <w:rsid w:val="00F3772F"/>
    <w:rsid w:val="00F37943"/>
    <w:rsid w:val="00F37B92"/>
    <w:rsid w:val="00F403D4"/>
    <w:rsid w:val="00F40613"/>
    <w:rsid w:val="00F40650"/>
    <w:rsid w:val="00F40A39"/>
    <w:rsid w:val="00F40B6E"/>
    <w:rsid w:val="00F40DD4"/>
    <w:rsid w:val="00F40E2B"/>
    <w:rsid w:val="00F4167D"/>
    <w:rsid w:val="00F41796"/>
    <w:rsid w:val="00F419AB"/>
    <w:rsid w:val="00F419C3"/>
    <w:rsid w:val="00F41AC9"/>
    <w:rsid w:val="00F420D6"/>
    <w:rsid w:val="00F428DE"/>
    <w:rsid w:val="00F42BE4"/>
    <w:rsid w:val="00F42DEC"/>
    <w:rsid w:val="00F42E0F"/>
    <w:rsid w:val="00F430CA"/>
    <w:rsid w:val="00F4322F"/>
    <w:rsid w:val="00F44098"/>
    <w:rsid w:val="00F4414B"/>
    <w:rsid w:val="00F441E9"/>
    <w:rsid w:val="00F4426E"/>
    <w:rsid w:val="00F45109"/>
    <w:rsid w:val="00F454E6"/>
    <w:rsid w:val="00F45C20"/>
    <w:rsid w:val="00F46159"/>
    <w:rsid w:val="00F46295"/>
    <w:rsid w:val="00F467CF"/>
    <w:rsid w:val="00F46A38"/>
    <w:rsid w:val="00F46AB9"/>
    <w:rsid w:val="00F46CF2"/>
    <w:rsid w:val="00F46EAD"/>
    <w:rsid w:val="00F47B23"/>
    <w:rsid w:val="00F47B89"/>
    <w:rsid w:val="00F47E39"/>
    <w:rsid w:val="00F500DA"/>
    <w:rsid w:val="00F501D7"/>
    <w:rsid w:val="00F5059B"/>
    <w:rsid w:val="00F50627"/>
    <w:rsid w:val="00F5092F"/>
    <w:rsid w:val="00F50AF1"/>
    <w:rsid w:val="00F50BAF"/>
    <w:rsid w:val="00F50C1D"/>
    <w:rsid w:val="00F511D6"/>
    <w:rsid w:val="00F515B3"/>
    <w:rsid w:val="00F51A60"/>
    <w:rsid w:val="00F524A8"/>
    <w:rsid w:val="00F525A9"/>
    <w:rsid w:val="00F5288B"/>
    <w:rsid w:val="00F52FB4"/>
    <w:rsid w:val="00F5313E"/>
    <w:rsid w:val="00F5330A"/>
    <w:rsid w:val="00F536F0"/>
    <w:rsid w:val="00F53938"/>
    <w:rsid w:val="00F53AE3"/>
    <w:rsid w:val="00F549B4"/>
    <w:rsid w:val="00F54AEA"/>
    <w:rsid w:val="00F54E01"/>
    <w:rsid w:val="00F551B7"/>
    <w:rsid w:val="00F55241"/>
    <w:rsid w:val="00F5562E"/>
    <w:rsid w:val="00F5585D"/>
    <w:rsid w:val="00F55B48"/>
    <w:rsid w:val="00F55FFE"/>
    <w:rsid w:val="00F56255"/>
    <w:rsid w:val="00F56332"/>
    <w:rsid w:val="00F56656"/>
    <w:rsid w:val="00F5670A"/>
    <w:rsid w:val="00F56919"/>
    <w:rsid w:val="00F571BC"/>
    <w:rsid w:val="00F572A6"/>
    <w:rsid w:val="00F576A6"/>
    <w:rsid w:val="00F578F9"/>
    <w:rsid w:val="00F57CF6"/>
    <w:rsid w:val="00F60007"/>
    <w:rsid w:val="00F60124"/>
    <w:rsid w:val="00F601A7"/>
    <w:rsid w:val="00F60459"/>
    <w:rsid w:val="00F60843"/>
    <w:rsid w:val="00F60B48"/>
    <w:rsid w:val="00F60C7B"/>
    <w:rsid w:val="00F610E0"/>
    <w:rsid w:val="00F6199E"/>
    <w:rsid w:val="00F62022"/>
    <w:rsid w:val="00F622D8"/>
    <w:rsid w:val="00F62540"/>
    <w:rsid w:val="00F62C8E"/>
    <w:rsid w:val="00F63056"/>
    <w:rsid w:val="00F63450"/>
    <w:rsid w:val="00F636A7"/>
    <w:rsid w:val="00F637DD"/>
    <w:rsid w:val="00F63A96"/>
    <w:rsid w:val="00F6413D"/>
    <w:rsid w:val="00F642BC"/>
    <w:rsid w:val="00F648B4"/>
    <w:rsid w:val="00F64BED"/>
    <w:rsid w:val="00F64BFE"/>
    <w:rsid w:val="00F6537A"/>
    <w:rsid w:val="00F65591"/>
    <w:rsid w:val="00F658B3"/>
    <w:rsid w:val="00F65B97"/>
    <w:rsid w:val="00F65DA5"/>
    <w:rsid w:val="00F65EE1"/>
    <w:rsid w:val="00F65FB1"/>
    <w:rsid w:val="00F666DC"/>
    <w:rsid w:val="00F667F2"/>
    <w:rsid w:val="00F669E9"/>
    <w:rsid w:val="00F67B2F"/>
    <w:rsid w:val="00F67B5B"/>
    <w:rsid w:val="00F67FAA"/>
    <w:rsid w:val="00F7004E"/>
    <w:rsid w:val="00F70102"/>
    <w:rsid w:val="00F7057A"/>
    <w:rsid w:val="00F709ED"/>
    <w:rsid w:val="00F70AB0"/>
    <w:rsid w:val="00F70DE3"/>
    <w:rsid w:val="00F70FC5"/>
    <w:rsid w:val="00F710DD"/>
    <w:rsid w:val="00F71128"/>
    <w:rsid w:val="00F711E2"/>
    <w:rsid w:val="00F719EB"/>
    <w:rsid w:val="00F71D3E"/>
    <w:rsid w:val="00F71DFD"/>
    <w:rsid w:val="00F71E48"/>
    <w:rsid w:val="00F720DE"/>
    <w:rsid w:val="00F7230F"/>
    <w:rsid w:val="00F724DF"/>
    <w:rsid w:val="00F728A3"/>
    <w:rsid w:val="00F72A66"/>
    <w:rsid w:val="00F72A94"/>
    <w:rsid w:val="00F72F4C"/>
    <w:rsid w:val="00F73074"/>
    <w:rsid w:val="00F732B2"/>
    <w:rsid w:val="00F73BBD"/>
    <w:rsid w:val="00F73CEF"/>
    <w:rsid w:val="00F74053"/>
    <w:rsid w:val="00F745F9"/>
    <w:rsid w:val="00F7481E"/>
    <w:rsid w:val="00F74CA1"/>
    <w:rsid w:val="00F74E89"/>
    <w:rsid w:val="00F74F9F"/>
    <w:rsid w:val="00F74FB0"/>
    <w:rsid w:val="00F755F4"/>
    <w:rsid w:val="00F7577E"/>
    <w:rsid w:val="00F75C92"/>
    <w:rsid w:val="00F7607C"/>
    <w:rsid w:val="00F7625C"/>
    <w:rsid w:val="00F762ED"/>
    <w:rsid w:val="00F76A20"/>
    <w:rsid w:val="00F76F0D"/>
    <w:rsid w:val="00F76F52"/>
    <w:rsid w:val="00F7705B"/>
    <w:rsid w:val="00F772C6"/>
    <w:rsid w:val="00F77541"/>
    <w:rsid w:val="00F776FD"/>
    <w:rsid w:val="00F77809"/>
    <w:rsid w:val="00F77960"/>
    <w:rsid w:val="00F77CE3"/>
    <w:rsid w:val="00F801A3"/>
    <w:rsid w:val="00F80201"/>
    <w:rsid w:val="00F8040B"/>
    <w:rsid w:val="00F80512"/>
    <w:rsid w:val="00F80C32"/>
    <w:rsid w:val="00F80C42"/>
    <w:rsid w:val="00F80EDE"/>
    <w:rsid w:val="00F8108E"/>
    <w:rsid w:val="00F8142C"/>
    <w:rsid w:val="00F81B63"/>
    <w:rsid w:val="00F81C65"/>
    <w:rsid w:val="00F81F5A"/>
    <w:rsid w:val="00F8271D"/>
    <w:rsid w:val="00F829C5"/>
    <w:rsid w:val="00F82A18"/>
    <w:rsid w:val="00F830D6"/>
    <w:rsid w:val="00F83333"/>
    <w:rsid w:val="00F8339D"/>
    <w:rsid w:val="00F8377E"/>
    <w:rsid w:val="00F83AE2"/>
    <w:rsid w:val="00F83E26"/>
    <w:rsid w:val="00F83FB0"/>
    <w:rsid w:val="00F84587"/>
    <w:rsid w:val="00F845E8"/>
    <w:rsid w:val="00F84B81"/>
    <w:rsid w:val="00F84C02"/>
    <w:rsid w:val="00F84D88"/>
    <w:rsid w:val="00F850C6"/>
    <w:rsid w:val="00F85472"/>
    <w:rsid w:val="00F85547"/>
    <w:rsid w:val="00F8563F"/>
    <w:rsid w:val="00F85A74"/>
    <w:rsid w:val="00F85A87"/>
    <w:rsid w:val="00F85AD6"/>
    <w:rsid w:val="00F85B94"/>
    <w:rsid w:val="00F85C9F"/>
    <w:rsid w:val="00F85E0A"/>
    <w:rsid w:val="00F85EB8"/>
    <w:rsid w:val="00F8612E"/>
    <w:rsid w:val="00F8694B"/>
    <w:rsid w:val="00F86D5F"/>
    <w:rsid w:val="00F8727E"/>
    <w:rsid w:val="00F87E22"/>
    <w:rsid w:val="00F87F4C"/>
    <w:rsid w:val="00F904C9"/>
    <w:rsid w:val="00F906FF"/>
    <w:rsid w:val="00F90C73"/>
    <w:rsid w:val="00F90F73"/>
    <w:rsid w:val="00F91210"/>
    <w:rsid w:val="00F91EEC"/>
    <w:rsid w:val="00F91F83"/>
    <w:rsid w:val="00F92062"/>
    <w:rsid w:val="00F92698"/>
    <w:rsid w:val="00F92955"/>
    <w:rsid w:val="00F92E35"/>
    <w:rsid w:val="00F931B6"/>
    <w:rsid w:val="00F9328B"/>
    <w:rsid w:val="00F93690"/>
    <w:rsid w:val="00F938E5"/>
    <w:rsid w:val="00F93A60"/>
    <w:rsid w:val="00F93B44"/>
    <w:rsid w:val="00F93F4C"/>
    <w:rsid w:val="00F93FC6"/>
    <w:rsid w:val="00F944AA"/>
    <w:rsid w:val="00F947BC"/>
    <w:rsid w:val="00F953BB"/>
    <w:rsid w:val="00F95530"/>
    <w:rsid w:val="00F9580D"/>
    <w:rsid w:val="00F95829"/>
    <w:rsid w:val="00F95853"/>
    <w:rsid w:val="00F95A0C"/>
    <w:rsid w:val="00F95AAE"/>
    <w:rsid w:val="00F95B8E"/>
    <w:rsid w:val="00F95C6B"/>
    <w:rsid w:val="00F96089"/>
    <w:rsid w:val="00F960C0"/>
    <w:rsid w:val="00F9624B"/>
    <w:rsid w:val="00F964E5"/>
    <w:rsid w:val="00F96833"/>
    <w:rsid w:val="00F9691B"/>
    <w:rsid w:val="00F969BF"/>
    <w:rsid w:val="00F96AEA"/>
    <w:rsid w:val="00F96AFA"/>
    <w:rsid w:val="00F96B2D"/>
    <w:rsid w:val="00F97030"/>
    <w:rsid w:val="00F97037"/>
    <w:rsid w:val="00F9714F"/>
    <w:rsid w:val="00F97150"/>
    <w:rsid w:val="00F97254"/>
    <w:rsid w:val="00F9727C"/>
    <w:rsid w:val="00F972B2"/>
    <w:rsid w:val="00FA0116"/>
    <w:rsid w:val="00FA0414"/>
    <w:rsid w:val="00FA07B8"/>
    <w:rsid w:val="00FA0B43"/>
    <w:rsid w:val="00FA0E64"/>
    <w:rsid w:val="00FA1244"/>
    <w:rsid w:val="00FA1740"/>
    <w:rsid w:val="00FA1DE6"/>
    <w:rsid w:val="00FA20DB"/>
    <w:rsid w:val="00FA2158"/>
    <w:rsid w:val="00FA261F"/>
    <w:rsid w:val="00FA277C"/>
    <w:rsid w:val="00FA27B4"/>
    <w:rsid w:val="00FA294C"/>
    <w:rsid w:val="00FA2D00"/>
    <w:rsid w:val="00FA3124"/>
    <w:rsid w:val="00FA34F0"/>
    <w:rsid w:val="00FA38C9"/>
    <w:rsid w:val="00FA409B"/>
    <w:rsid w:val="00FA4222"/>
    <w:rsid w:val="00FA4A9C"/>
    <w:rsid w:val="00FA4AAC"/>
    <w:rsid w:val="00FA5266"/>
    <w:rsid w:val="00FA5B93"/>
    <w:rsid w:val="00FA5FBF"/>
    <w:rsid w:val="00FA60C0"/>
    <w:rsid w:val="00FA610B"/>
    <w:rsid w:val="00FA6145"/>
    <w:rsid w:val="00FA61DF"/>
    <w:rsid w:val="00FA6705"/>
    <w:rsid w:val="00FA6773"/>
    <w:rsid w:val="00FA69FE"/>
    <w:rsid w:val="00FA6BB1"/>
    <w:rsid w:val="00FA6F1A"/>
    <w:rsid w:val="00FA7096"/>
    <w:rsid w:val="00FA711A"/>
    <w:rsid w:val="00FA753C"/>
    <w:rsid w:val="00FA7907"/>
    <w:rsid w:val="00FA7E46"/>
    <w:rsid w:val="00FA7E7B"/>
    <w:rsid w:val="00FA7F34"/>
    <w:rsid w:val="00FB00A1"/>
    <w:rsid w:val="00FB02B4"/>
    <w:rsid w:val="00FB0D2E"/>
    <w:rsid w:val="00FB121B"/>
    <w:rsid w:val="00FB12EC"/>
    <w:rsid w:val="00FB1780"/>
    <w:rsid w:val="00FB1997"/>
    <w:rsid w:val="00FB1CE4"/>
    <w:rsid w:val="00FB1DD2"/>
    <w:rsid w:val="00FB1F2E"/>
    <w:rsid w:val="00FB213D"/>
    <w:rsid w:val="00FB2156"/>
    <w:rsid w:val="00FB22C6"/>
    <w:rsid w:val="00FB2379"/>
    <w:rsid w:val="00FB2440"/>
    <w:rsid w:val="00FB2525"/>
    <w:rsid w:val="00FB2740"/>
    <w:rsid w:val="00FB27DB"/>
    <w:rsid w:val="00FB28EE"/>
    <w:rsid w:val="00FB2A9B"/>
    <w:rsid w:val="00FB2CBD"/>
    <w:rsid w:val="00FB2DDB"/>
    <w:rsid w:val="00FB32ED"/>
    <w:rsid w:val="00FB3CEE"/>
    <w:rsid w:val="00FB3D83"/>
    <w:rsid w:val="00FB41BB"/>
    <w:rsid w:val="00FB45AF"/>
    <w:rsid w:val="00FB470B"/>
    <w:rsid w:val="00FB4CD0"/>
    <w:rsid w:val="00FB4D6E"/>
    <w:rsid w:val="00FB4EF8"/>
    <w:rsid w:val="00FB50D7"/>
    <w:rsid w:val="00FB5268"/>
    <w:rsid w:val="00FB53D3"/>
    <w:rsid w:val="00FB56AA"/>
    <w:rsid w:val="00FB57F9"/>
    <w:rsid w:val="00FB5826"/>
    <w:rsid w:val="00FB5977"/>
    <w:rsid w:val="00FB5AA4"/>
    <w:rsid w:val="00FB5FF9"/>
    <w:rsid w:val="00FB64D4"/>
    <w:rsid w:val="00FB6BDC"/>
    <w:rsid w:val="00FB6F4F"/>
    <w:rsid w:val="00FB761B"/>
    <w:rsid w:val="00FB7803"/>
    <w:rsid w:val="00FB7AC7"/>
    <w:rsid w:val="00FB7B72"/>
    <w:rsid w:val="00FC044A"/>
    <w:rsid w:val="00FC0981"/>
    <w:rsid w:val="00FC0E3E"/>
    <w:rsid w:val="00FC12C3"/>
    <w:rsid w:val="00FC1683"/>
    <w:rsid w:val="00FC1725"/>
    <w:rsid w:val="00FC1946"/>
    <w:rsid w:val="00FC1F5A"/>
    <w:rsid w:val="00FC2400"/>
    <w:rsid w:val="00FC24F0"/>
    <w:rsid w:val="00FC266C"/>
    <w:rsid w:val="00FC3AF6"/>
    <w:rsid w:val="00FC4021"/>
    <w:rsid w:val="00FC40B0"/>
    <w:rsid w:val="00FC41AB"/>
    <w:rsid w:val="00FC4413"/>
    <w:rsid w:val="00FC4C4D"/>
    <w:rsid w:val="00FC4DB5"/>
    <w:rsid w:val="00FC4DDD"/>
    <w:rsid w:val="00FC5879"/>
    <w:rsid w:val="00FC60C4"/>
    <w:rsid w:val="00FC66C6"/>
    <w:rsid w:val="00FC68B6"/>
    <w:rsid w:val="00FC6A70"/>
    <w:rsid w:val="00FC6C2D"/>
    <w:rsid w:val="00FC6C31"/>
    <w:rsid w:val="00FC74BD"/>
    <w:rsid w:val="00FC75F7"/>
    <w:rsid w:val="00FC7621"/>
    <w:rsid w:val="00FC77E4"/>
    <w:rsid w:val="00FC7BF5"/>
    <w:rsid w:val="00FD02B5"/>
    <w:rsid w:val="00FD0437"/>
    <w:rsid w:val="00FD086A"/>
    <w:rsid w:val="00FD0880"/>
    <w:rsid w:val="00FD0E2A"/>
    <w:rsid w:val="00FD1C08"/>
    <w:rsid w:val="00FD1E25"/>
    <w:rsid w:val="00FD1E7E"/>
    <w:rsid w:val="00FD1EAA"/>
    <w:rsid w:val="00FD20F6"/>
    <w:rsid w:val="00FD2D8D"/>
    <w:rsid w:val="00FD3152"/>
    <w:rsid w:val="00FD3289"/>
    <w:rsid w:val="00FD3A4B"/>
    <w:rsid w:val="00FD3D02"/>
    <w:rsid w:val="00FD494A"/>
    <w:rsid w:val="00FD4F11"/>
    <w:rsid w:val="00FD5720"/>
    <w:rsid w:val="00FD5F08"/>
    <w:rsid w:val="00FD62C2"/>
    <w:rsid w:val="00FD62C7"/>
    <w:rsid w:val="00FD660C"/>
    <w:rsid w:val="00FD6A25"/>
    <w:rsid w:val="00FD6BDE"/>
    <w:rsid w:val="00FD6E49"/>
    <w:rsid w:val="00FD7397"/>
    <w:rsid w:val="00FD77B7"/>
    <w:rsid w:val="00FD7EC7"/>
    <w:rsid w:val="00FE093B"/>
    <w:rsid w:val="00FE0BDA"/>
    <w:rsid w:val="00FE0F0E"/>
    <w:rsid w:val="00FE1019"/>
    <w:rsid w:val="00FE16E5"/>
    <w:rsid w:val="00FE1774"/>
    <w:rsid w:val="00FE1846"/>
    <w:rsid w:val="00FE1CAA"/>
    <w:rsid w:val="00FE1DF8"/>
    <w:rsid w:val="00FE203E"/>
    <w:rsid w:val="00FE255C"/>
    <w:rsid w:val="00FE2F1E"/>
    <w:rsid w:val="00FE317E"/>
    <w:rsid w:val="00FE318F"/>
    <w:rsid w:val="00FE3667"/>
    <w:rsid w:val="00FE374A"/>
    <w:rsid w:val="00FE377A"/>
    <w:rsid w:val="00FE3C4F"/>
    <w:rsid w:val="00FE3DBA"/>
    <w:rsid w:val="00FE3EDB"/>
    <w:rsid w:val="00FE44B9"/>
    <w:rsid w:val="00FE46FE"/>
    <w:rsid w:val="00FE4C8D"/>
    <w:rsid w:val="00FE5207"/>
    <w:rsid w:val="00FE55F0"/>
    <w:rsid w:val="00FE56DA"/>
    <w:rsid w:val="00FE58B0"/>
    <w:rsid w:val="00FE5F19"/>
    <w:rsid w:val="00FE675B"/>
    <w:rsid w:val="00FE6A47"/>
    <w:rsid w:val="00FE6D86"/>
    <w:rsid w:val="00FE6F8E"/>
    <w:rsid w:val="00FE6FAE"/>
    <w:rsid w:val="00FE7356"/>
    <w:rsid w:val="00FE75D4"/>
    <w:rsid w:val="00FE7783"/>
    <w:rsid w:val="00FE7A2F"/>
    <w:rsid w:val="00FE7A60"/>
    <w:rsid w:val="00FE7DD8"/>
    <w:rsid w:val="00FE7E04"/>
    <w:rsid w:val="00FE7E41"/>
    <w:rsid w:val="00FF0069"/>
    <w:rsid w:val="00FF0304"/>
    <w:rsid w:val="00FF0604"/>
    <w:rsid w:val="00FF06C9"/>
    <w:rsid w:val="00FF08CF"/>
    <w:rsid w:val="00FF0A76"/>
    <w:rsid w:val="00FF0AF4"/>
    <w:rsid w:val="00FF0BA9"/>
    <w:rsid w:val="00FF13A7"/>
    <w:rsid w:val="00FF170C"/>
    <w:rsid w:val="00FF1BD0"/>
    <w:rsid w:val="00FF22DE"/>
    <w:rsid w:val="00FF249C"/>
    <w:rsid w:val="00FF2964"/>
    <w:rsid w:val="00FF2EBF"/>
    <w:rsid w:val="00FF335F"/>
    <w:rsid w:val="00FF35F9"/>
    <w:rsid w:val="00FF3A11"/>
    <w:rsid w:val="00FF3C02"/>
    <w:rsid w:val="00FF3D2E"/>
    <w:rsid w:val="00FF41E9"/>
    <w:rsid w:val="00FF44EB"/>
    <w:rsid w:val="00FF4900"/>
    <w:rsid w:val="00FF49CB"/>
    <w:rsid w:val="00FF4B35"/>
    <w:rsid w:val="00FF52AB"/>
    <w:rsid w:val="00FF530E"/>
    <w:rsid w:val="00FF5671"/>
    <w:rsid w:val="00FF57A8"/>
    <w:rsid w:val="00FF5958"/>
    <w:rsid w:val="00FF604F"/>
    <w:rsid w:val="00FF63F5"/>
    <w:rsid w:val="00FF6778"/>
    <w:rsid w:val="00FF688F"/>
    <w:rsid w:val="00FF6B9F"/>
    <w:rsid w:val="00FF6D3F"/>
    <w:rsid w:val="00FF6DE6"/>
    <w:rsid w:val="00FF7222"/>
    <w:rsid w:val="00FF7238"/>
    <w:rsid w:val="00FF76D9"/>
    <w:rsid w:val="00FF7A06"/>
    <w:rsid w:val="00FF7B10"/>
    <w:rsid w:val="1170C5D9"/>
    <w:rsid w:val="29E6BAD3"/>
    <w:rsid w:val="42B66FCC"/>
    <w:rsid w:val="434613C2"/>
    <w:rsid w:val="5D469191"/>
    <w:rsid w:val="78AF7041"/>
  </w:rsids>
  <m:mathPr>
    <m:mathFont m:val="Cambria Math"/>
    <m:brkBin m:val="before"/>
    <m:brkBinSub m:val="--"/>
    <m:smallFrac/>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AC7A73"/>
  <w15:docId w15:val="{92C7831A-CC00-4FB5-824F-82DA628F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723E"/>
    <w:rPr>
      <w:rFonts w:ascii="Arial" w:hAnsi="Arial"/>
      <w:lang w:eastAsia="es-ES"/>
    </w:rPr>
  </w:style>
  <w:style w:type="paragraph" w:styleId="Heading1">
    <w:name w:val="heading 1"/>
    <w:aliases w:val="HD1"/>
    <w:basedOn w:val="Normal"/>
    <w:next w:val="BodyText"/>
    <w:link w:val="Heading1Char"/>
    <w:uiPriority w:val="9"/>
    <w:qFormat/>
    <w:rsid w:val="006B1589"/>
    <w:pPr>
      <w:keepNext/>
      <w:keepLines/>
      <w:pageBreakBefore/>
      <w:numPr>
        <w:numId w:val="8"/>
      </w:numPr>
      <w:pBdr>
        <w:top w:val="single" w:sz="48" w:space="1" w:color="auto"/>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qFormat/>
    <w:rsid w:val="005F0AD5"/>
    <w:pPr>
      <w:keepNext/>
      <w:keepLines/>
      <w:numPr>
        <w:ilvl w:val="1"/>
        <w:numId w:val="8"/>
      </w:numPr>
      <w:pBdr>
        <w:top w:val="single" w:sz="48" w:space="1" w:color="auto"/>
      </w:pBdr>
      <w:tabs>
        <w:tab w:val="left" w:pos="4395"/>
      </w:tabs>
      <w:spacing w:before="240" w:line="300" w:lineRule="auto"/>
      <w:ind w:right="664"/>
      <w:outlineLvl w:val="1"/>
    </w:pPr>
    <w:rPr>
      <w:b/>
      <w:sz w:val="28"/>
    </w:rPr>
  </w:style>
  <w:style w:type="paragraph" w:styleId="Heading3">
    <w:name w:val="heading 3"/>
    <w:basedOn w:val="BodyText"/>
    <w:next w:val="BodyText"/>
    <w:qFormat/>
    <w:rsid w:val="006B1589"/>
    <w:pPr>
      <w:keepNext/>
      <w:keepLines/>
      <w:numPr>
        <w:ilvl w:val="2"/>
        <w:numId w:val="8"/>
      </w:numPr>
      <w:outlineLvl w:val="2"/>
    </w:pPr>
    <w:rPr>
      <w:b/>
      <w:caps/>
      <w:sz w:val="24"/>
    </w:rPr>
  </w:style>
  <w:style w:type="paragraph" w:styleId="Heading4">
    <w:name w:val="heading 4"/>
    <w:basedOn w:val="BodyText"/>
    <w:next w:val="BodyText"/>
    <w:qFormat/>
    <w:rsid w:val="006B1589"/>
    <w:pPr>
      <w:keepNext/>
      <w:keepLines/>
      <w:numPr>
        <w:ilvl w:val="3"/>
        <w:numId w:val="8"/>
      </w:numPr>
      <w:tabs>
        <w:tab w:val="center" w:pos="6480"/>
        <w:tab w:val="right" w:pos="10440"/>
      </w:tabs>
      <w:outlineLvl w:val="3"/>
    </w:pPr>
    <w:rPr>
      <w:b/>
      <w:sz w:val="24"/>
    </w:rPr>
  </w:style>
  <w:style w:type="paragraph" w:styleId="Heading5">
    <w:name w:val="heading 5"/>
    <w:basedOn w:val="BodyText"/>
    <w:next w:val="BodyText"/>
    <w:qFormat/>
    <w:rsid w:val="006B1589"/>
    <w:pPr>
      <w:keepNext/>
      <w:keepLines/>
      <w:numPr>
        <w:ilvl w:val="4"/>
        <w:numId w:val="8"/>
      </w:numPr>
      <w:outlineLvl w:val="4"/>
    </w:pPr>
    <w:rPr>
      <w:b/>
      <w:caps/>
    </w:rPr>
  </w:style>
  <w:style w:type="paragraph" w:styleId="Heading6">
    <w:name w:val="heading 6"/>
    <w:basedOn w:val="BodyText"/>
    <w:next w:val="BodyText"/>
    <w:qFormat/>
    <w:rsid w:val="006B1589"/>
    <w:pPr>
      <w:keepNext/>
      <w:numPr>
        <w:ilvl w:val="5"/>
        <w:numId w:val="8"/>
      </w:numPr>
      <w:spacing w:line="300" w:lineRule="auto"/>
      <w:outlineLvl w:val="5"/>
    </w:pPr>
    <w:rPr>
      <w:b/>
    </w:rPr>
  </w:style>
  <w:style w:type="paragraph" w:styleId="Heading7">
    <w:name w:val="heading 7"/>
    <w:basedOn w:val="Normal"/>
    <w:next w:val="NormalIndent"/>
    <w:qFormat/>
    <w:rsid w:val="006B1589"/>
    <w:pPr>
      <w:keepNext/>
      <w:numPr>
        <w:ilvl w:val="6"/>
        <w:numId w:val="8"/>
      </w:numPr>
      <w:spacing w:before="120" w:after="120" w:line="300" w:lineRule="auto"/>
      <w:outlineLvl w:val="6"/>
    </w:pPr>
    <w:rPr>
      <w:rFonts w:ascii="Times" w:hAnsi="Times"/>
      <w:i/>
    </w:rPr>
  </w:style>
  <w:style w:type="paragraph" w:styleId="Heading8">
    <w:name w:val="heading 8"/>
    <w:basedOn w:val="BodyText"/>
    <w:next w:val="BodyText"/>
    <w:qFormat/>
    <w:rsid w:val="006B1589"/>
    <w:pPr>
      <w:keepNext/>
      <w:pBdr>
        <w:bottom w:val="single" w:sz="8" w:space="1" w:color="auto"/>
      </w:pBdr>
      <w:outlineLvl w:val="7"/>
    </w:pPr>
    <w:rPr>
      <w:b/>
    </w:rPr>
  </w:style>
  <w:style w:type="paragraph" w:styleId="Heading9">
    <w:name w:val="heading 9"/>
    <w:basedOn w:val="BodyText"/>
    <w:next w:val="BodyText"/>
    <w:qFormat/>
    <w:rsid w:val="006B1589"/>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B1589"/>
    <w:pPr>
      <w:spacing w:before="120" w:after="120"/>
      <w:ind w:left="1440"/>
    </w:pPr>
  </w:style>
  <w:style w:type="paragraph" w:styleId="NormalIndent">
    <w:name w:val="Normal Indent"/>
    <w:basedOn w:val="Normal"/>
    <w:rsid w:val="006B1589"/>
    <w:pPr>
      <w:ind w:left="720"/>
    </w:pPr>
  </w:style>
  <w:style w:type="paragraph" w:styleId="TOC5">
    <w:name w:val="toc 5"/>
    <w:basedOn w:val="Normal"/>
    <w:next w:val="Normal"/>
    <w:rsid w:val="006B1589"/>
    <w:pPr>
      <w:ind w:left="800"/>
    </w:pPr>
    <w:rPr>
      <w:rFonts w:ascii="Cambria" w:hAnsi="Cambria"/>
    </w:rPr>
  </w:style>
  <w:style w:type="paragraph" w:customStyle="1" w:styleId="HeadingBar">
    <w:name w:val="Heading Bar"/>
    <w:basedOn w:val="Normal"/>
    <w:next w:val="Heading3"/>
    <w:rsid w:val="006B1589"/>
    <w:pPr>
      <w:keepNext/>
      <w:keepLines/>
      <w:shd w:val="solid" w:color="auto" w:fill="auto"/>
      <w:spacing w:before="240"/>
      <w:ind w:right="7920"/>
    </w:pPr>
    <w:rPr>
      <w:color w:val="FFFFFF"/>
      <w:sz w:val="8"/>
    </w:rPr>
  </w:style>
  <w:style w:type="paragraph" w:styleId="TOC3">
    <w:name w:val="toc 3"/>
    <w:basedOn w:val="Normal"/>
    <w:next w:val="Normal"/>
    <w:uiPriority w:val="39"/>
    <w:rsid w:val="006B1589"/>
    <w:pPr>
      <w:ind w:left="400"/>
    </w:pPr>
    <w:rPr>
      <w:rFonts w:ascii="Cambria" w:hAnsi="Cambria"/>
      <w:sz w:val="22"/>
      <w:szCs w:val="22"/>
    </w:rPr>
  </w:style>
  <w:style w:type="paragraph" w:styleId="TOC2">
    <w:name w:val="toc 2"/>
    <w:basedOn w:val="Normal"/>
    <w:next w:val="Normal"/>
    <w:uiPriority w:val="39"/>
    <w:rsid w:val="006B1589"/>
    <w:pPr>
      <w:ind w:left="200"/>
    </w:pPr>
    <w:rPr>
      <w:rFonts w:ascii="Cambria" w:hAnsi="Cambria"/>
      <w:b/>
      <w:sz w:val="22"/>
      <w:szCs w:val="22"/>
    </w:rPr>
  </w:style>
  <w:style w:type="paragraph" w:styleId="TOC1">
    <w:name w:val="toc 1"/>
    <w:basedOn w:val="Normal"/>
    <w:next w:val="Normal"/>
    <w:uiPriority w:val="39"/>
    <w:rsid w:val="006B1589"/>
    <w:pPr>
      <w:spacing w:before="120"/>
    </w:pPr>
    <w:rPr>
      <w:rFonts w:ascii="Cambria" w:hAnsi="Cambria"/>
      <w:b/>
      <w:sz w:val="24"/>
      <w:szCs w:val="24"/>
    </w:rPr>
  </w:style>
  <w:style w:type="paragraph" w:styleId="Footer">
    <w:name w:val="footer"/>
    <w:basedOn w:val="Normal"/>
    <w:rsid w:val="006B1589"/>
    <w:pPr>
      <w:tabs>
        <w:tab w:val="right" w:pos="7920"/>
      </w:tabs>
    </w:pPr>
    <w:rPr>
      <w:sz w:val="16"/>
    </w:rPr>
  </w:style>
  <w:style w:type="paragraph" w:styleId="Header">
    <w:name w:val="header"/>
    <w:basedOn w:val="Normal"/>
    <w:rsid w:val="006B1589"/>
    <w:pPr>
      <w:tabs>
        <w:tab w:val="right" w:pos="10440"/>
      </w:tabs>
    </w:pPr>
    <w:rPr>
      <w:sz w:val="16"/>
    </w:rPr>
  </w:style>
  <w:style w:type="character" w:styleId="FootnoteReference">
    <w:name w:val="footnote reference"/>
    <w:semiHidden/>
    <w:rsid w:val="00777D85"/>
    <w:rPr>
      <w:position w:val="6"/>
      <w:sz w:val="16"/>
    </w:rPr>
  </w:style>
  <w:style w:type="paragraph" w:styleId="FootnoteText">
    <w:name w:val="footnote text"/>
    <w:basedOn w:val="Normal"/>
    <w:semiHidden/>
    <w:rsid w:val="00777D85"/>
    <w:pPr>
      <w:spacing w:after="240"/>
      <w:ind w:hanging="720"/>
    </w:pPr>
  </w:style>
  <w:style w:type="paragraph" w:styleId="Title">
    <w:name w:val="Title"/>
    <w:basedOn w:val="Normal"/>
    <w:qFormat/>
    <w:rsid w:val="006B1589"/>
    <w:pPr>
      <w:keepLines/>
      <w:spacing w:after="120"/>
      <w:ind w:left="2520" w:right="720"/>
    </w:pPr>
    <w:rPr>
      <w:sz w:val="48"/>
    </w:rPr>
  </w:style>
  <w:style w:type="paragraph" w:customStyle="1" w:styleId="Bullet">
    <w:name w:val="Bullet"/>
    <w:basedOn w:val="BodyText"/>
    <w:rsid w:val="006B1589"/>
    <w:pPr>
      <w:keepLines/>
      <w:numPr>
        <w:numId w:val="3"/>
      </w:numPr>
      <w:spacing w:before="60" w:after="60"/>
    </w:pPr>
  </w:style>
  <w:style w:type="paragraph" w:customStyle="1" w:styleId="tty132">
    <w:name w:val="tty132"/>
    <w:basedOn w:val="Normal"/>
    <w:rsid w:val="006B1589"/>
    <w:rPr>
      <w:rFonts w:ascii="Courier New" w:hAnsi="Courier New"/>
      <w:sz w:val="12"/>
    </w:rPr>
  </w:style>
  <w:style w:type="paragraph" w:customStyle="1" w:styleId="tty80">
    <w:name w:val="tty80"/>
    <w:basedOn w:val="Normal"/>
    <w:rsid w:val="006B1589"/>
    <w:rPr>
      <w:rFonts w:ascii="Courier New" w:hAnsi="Courier New"/>
    </w:rPr>
  </w:style>
  <w:style w:type="character" w:styleId="Hyperlink">
    <w:name w:val="Hyperlink"/>
    <w:uiPriority w:val="99"/>
    <w:rsid w:val="00DC5A08"/>
    <w:rPr>
      <w:color w:val="0000FF"/>
      <w:u w:val="single"/>
    </w:rPr>
  </w:style>
  <w:style w:type="paragraph" w:customStyle="1" w:styleId="TableText">
    <w:name w:val="Table Text"/>
    <w:basedOn w:val="Normal"/>
    <w:rsid w:val="006B1589"/>
    <w:pPr>
      <w:keepLines/>
    </w:pPr>
    <w:rPr>
      <w:sz w:val="16"/>
    </w:rPr>
  </w:style>
  <w:style w:type="paragraph" w:customStyle="1" w:styleId="NumberList">
    <w:name w:val="Number List"/>
    <w:basedOn w:val="BodyText"/>
    <w:rsid w:val="006B1589"/>
    <w:pPr>
      <w:numPr>
        <w:numId w:val="5"/>
      </w:numPr>
      <w:spacing w:before="60" w:after="60"/>
    </w:pPr>
  </w:style>
  <w:style w:type="table" w:styleId="TableGrid">
    <w:name w:val="Table Grid"/>
    <w:basedOn w:val="TableNormal"/>
    <w:rsid w:val="00AF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ox">
    <w:name w:val="Info Box"/>
    <w:basedOn w:val="BodyText"/>
    <w:rsid w:val="006B1589"/>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tty180">
    <w:name w:val="tty180"/>
    <w:basedOn w:val="Normal"/>
    <w:rsid w:val="006B1589"/>
    <w:pPr>
      <w:ind w:right="-720"/>
    </w:pPr>
    <w:rPr>
      <w:rFonts w:ascii="Courier New" w:hAnsi="Courier New"/>
      <w:sz w:val="8"/>
    </w:rPr>
  </w:style>
  <w:style w:type="paragraph" w:customStyle="1" w:styleId="TitleBar">
    <w:name w:val="Title Bar"/>
    <w:basedOn w:val="Normal"/>
    <w:rsid w:val="006B1589"/>
    <w:pPr>
      <w:keepNext/>
      <w:pageBreakBefore/>
      <w:shd w:val="solid" w:color="auto" w:fill="auto"/>
      <w:spacing w:before="1680"/>
      <w:ind w:left="1440" w:right="720"/>
    </w:pPr>
    <w:rPr>
      <w:sz w:val="36"/>
    </w:rPr>
  </w:style>
  <w:style w:type="paragraph" w:customStyle="1" w:styleId="tty80indent">
    <w:name w:val="tty80 indent"/>
    <w:basedOn w:val="tty80"/>
    <w:rsid w:val="006B1589"/>
    <w:pPr>
      <w:ind w:left="2895"/>
    </w:pPr>
  </w:style>
  <w:style w:type="paragraph" w:customStyle="1" w:styleId="TOCHeading1">
    <w:name w:val="TOC Heading1"/>
    <w:basedOn w:val="Normal"/>
    <w:rsid w:val="006B1589"/>
    <w:pPr>
      <w:keepNext/>
      <w:pageBreakBefore/>
      <w:pBdr>
        <w:top w:val="single" w:sz="48" w:space="26" w:color="auto"/>
      </w:pBdr>
      <w:spacing w:before="960" w:after="960"/>
      <w:ind w:left="1440"/>
    </w:pPr>
    <w:rPr>
      <w:sz w:val="36"/>
    </w:rPr>
  </w:style>
  <w:style w:type="character" w:customStyle="1" w:styleId="secnum">
    <w:name w:val="secnum"/>
    <w:basedOn w:val="DefaultParagraphFont"/>
    <w:rsid w:val="00AF18B4"/>
  </w:style>
  <w:style w:type="paragraph" w:customStyle="1" w:styleId="Legal">
    <w:name w:val="Legal"/>
    <w:basedOn w:val="Normal"/>
    <w:rsid w:val="00777D85"/>
    <w:pPr>
      <w:spacing w:after="240"/>
      <w:ind w:left="2160"/>
    </w:pPr>
    <w:rPr>
      <w:rFonts w:ascii="Times" w:hAnsi="Times"/>
    </w:rPr>
  </w:style>
  <w:style w:type="character" w:customStyle="1" w:styleId="HighlightedVariable">
    <w:name w:val="Highlighted Variable"/>
    <w:rsid w:val="006B1589"/>
    <w:rPr>
      <w:rFonts w:ascii="Arial" w:hAnsi="Arial"/>
      <w:color w:val="0000FF"/>
    </w:rPr>
  </w:style>
  <w:style w:type="paragraph" w:customStyle="1" w:styleId="Note">
    <w:name w:val="Note"/>
    <w:basedOn w:val="BodyText"/>
    <w:rsid w:val="006B1589"/>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rsid w:val="006B1589"/>
    <w:pPr>
      <w:spacing w:before="120" w:after="120"/>
    </w:pPr>
    <w:rPr>
      <w:b/>
    </w:rPr>
  </w:style>
  <w:style w:type="paragraph" w:customStyle="1" w:styleId="Checklist">
    <w:name w:val="Checklist"/>
    <w:basedOn w:val="BodyText"/>
    <w:rsid w:val="006B1589"/>
    <w:pPr>
      <w:numPr>
        <w:numId w:val="4"/>
      </w:numPr>
    </w:pPr>
  </w:style>
  <w:style w:type="paragraph" w:styleId="MacroText">
    <w:name w:val="macro"/>
    <w:semiHidden/>
    <w:rsid w:val="00777D85"/>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rPr>
  </w:style>
  <w:style w:type="paragraph" w:styleId="TOC4">
    <w:name w:val="toc 4"/>
    <w:basedOn w:val="Normal"/>
    <w:next w:val="Normal"/>
    <w:rsid w:val="006B1589"/>
    <w:pPr>
      <w:ind w:left="600"/>
    </w:pPr>
    <w:rPr>
      <w:rFonts w:ascii="Cambria" w:hAnsi="Cambria"/>
    </w:rPr>
  </w:style>
  <w:style w:type="character" w:styleId="PageNumber">
    <w:name w:val="page number"/>
    <w:rsid w:val="006B1589"/>
    <w:rPr>
      <w:rFonts w:ascii="Arial" w:hAnsi="Arial"/>
    </w:rPr>
  </w:style>
  <w:style w:type="paragraph" w:customStyle="1" w:styleId="Title-Major">
    <w:name w:val="Title-Major"/>
    <w:basedOn w:val="Title"/>
    <w:rsid w:val="006B1589"/>
    <w:pPr>
      <w:ind w:left="1440"/>
    </w:pPr>
    <w:rPr>
      <w:smallCaps/>
    </w:rPr>
  </w:style>
  <w:style w:type="paragraph" w:customStyle="1" w:styleId="RouteTitle">
    <w:name w:val="Route Title"/>
    <w:basedOn w:val="Normal"/>
    <w:rsid w:val="006B1589"/>
    <w:pPr>
      <w:keepLines/>
      <w:spacing w:after="120"/>
      <w:ind w:left="1440" w:right="720"/>
    </w:pPr>
    <w:rPr>
      <w:sz w:val="36"/>
    </w:rPr>
  </w:style>
  <w:style w:type="paragraph" w:customStyle="1" w:styleId="NoteWide">
    <w:name w:val="Note Wide"/>
    <w:basedOn w:val="Note"/>
    <w:rsid w:val="006B1589"/>
    <w:pPr>
      <w:ind w:right="2160"/>
    </w:pPr>
  </w:style>
  <w:style w:type="paragraph" w:styleId="ListBullet">
    <w:name w:val="List Bullet"/>
    <w:basedOn w:val="Normal"/>
    <w:rsid w:val="00777D85"/>
    <w:pPr>
      <w:ind w:left="360" w:hanging="360"/>
    </w:pPr>
  </w:style>
  <w:style w:type="character" w:customStyle="1" w:styleId="Heading1Char">
    <w:name w:val="Heading 1 Char"/>
    <w:aliases w:val="HD1 Char"/>
    <w:link w:val="Heading1"/>
    <w:uiPriority w:val="9"/>
    <w:rsid w:val="00256483"/>
    <w:rPr>
      <w:rFonts w:ascii="Arial" w:hAnsi="Arial"/>
      <w:b/>
      <w:caps/>
      <w:sz w:val="28"/>
      <w:lang w:eastAsia="es-ES"/>
    </w:rPr>
  </w:style>
  <w:style w:type="paragraph" w:customStyle="1" w:styleId="Bibliography1">
    <w:name w:val="Bibliography1"/>
    <w:basedOn w:val="Normal"/>
    <w:next w:val="Normal"/>
    <w:uiPriority w:val="37"/>
    <w:unhideWhenUsed/>
    <w:rsid w:val="00256483"/>
  </w:style>
  <w:style w:type="character" w:customStyle="1" w:styleId="PDXREF">
    <w:name w:val="PD_XREF"/>
    <w:qFormat/>
    <w:rsid w:val="00911FA3"/>
    <w:rPr>
      <w:noProof/>
      <w:vertAlign w:val="superscript"/>
      <w:lang w:val="en-GB"/>
    </w:rPr>
  </w:style>
  <w:style w:type="paragraph" w:customStyle="1" w:styleId="CodeBlock">
    <w:name w:val="Code Block"/>
    <w:basedOn w:val="BodyText"/>
    <w:qFormat/>
    <w:rsid w:val="00465BA5"/>
    <w:pPr>
      <w:pBdr>
        <w:top w:val="single" w:sz="4" w:space="1" w:color="auto"/>
        <w:left w:val="single" w:sz="4" w:space="4" w:color="auto"/>
        <w:bottom w:val="single" w:sz="4" w:space="1" w:color="auto"/>
        <w:right w:val="single" w:sz="4" w:space="4" w:color="auto"/>
      </w:pBdr>
      <w:shd w:val="clear" w:color="auto" w:fill="EEECE1"/>
    </w:pPr>
    <w:rPr>
      <w:rFonts w:cs="Courier New"/>
      <w:noProof/>
      <w:sz w:val="24"/>
      <w:lang w:val="en-GB"/>
    </w:rPr>
  </w:style>
  <w:style w:type="character" w:styleId="HTMLCode">
    <w:name w:val="HTML Code"/>
    <w:uiPriority w:val="99"/>
    <w:unhideWhenUsed/>
    <w:rsid w:val="00DC10FC"/>
    <w:rPr>
      <w:rFonts w:ascii="Courier New" w:eastAsia="Times New Roman" w:hAnsi="Courier New" w:cs="Courier New"/>
      <w:sz w:val="20"/>
      <w:szCs w:val="20"/>
    </w:rPr>
  </w:style>
  <w:style w:type="paragraph" w:styleId="NormalWeb">
    <w:name w:val="Normal (Web)"/>
    <w:basedOn w:val="Normal"/>
    <w:uiPriority w:val="99"/>
    <w:unhideWhenUsed/>
    <w:rsid w:val="00DC10FC"/>
    <w:pPr>
      <w:spacing w:before="100" w:beforeAutospacing="1" w:after="100" w:afterAutospacing="1"/>
    </w:pPr>
    <w:rPr>
      <w:rFonts w:ascii="Times New Roman" w:hAnsi="Times New Roman"/>
      <w:sz w:val="24"/>
      <w:szCs w:val="24"/>
      <w:lang w:eastAsia="en-US"/>
    </w:rPr>
  </w:style>
  <w:style w:type="paragraph" w:customStyle="1" w:styleId="CodeBlockOutput">
    <w:name w:val="Code_Block_Output"/>
    <w:basedOn w:val="CodeBlock"/>
    <w:qFormat/>
    <w:rsid w:val="00725BE3"/>
    <w:pPr>
      <w:shd w:val="clear" w:color="auto" w:fill="000000"/>
      <w:spacing w:before="0" w:after="0"/>
    </w:pPr>
  </w:style>
  <w:style w:type="character" w:styleId="FollowedHyperlink">
    <w:name w:val="FollowedHyperlink"/>
    <w:rsid w:val="00966E50"/>
    <w:rPr>
      <w:color w:val="800080"/>
      <w:u w:val="single"/>
    </w:rPr>
  </w:style>
  <w:style w:type="character" w:customStyle="1" w:styleId="bold">
    <w:name w:val="bold"/>
    <w:basedOn w:val="DefaultParagraphFont"/>
    <w:rsid w:val="001F2CC8"/>
  </w:style>
  <w:style w:type="character" w:styleId="Emphasis">
    <w:name w:val="Emphasis"/>
    <w:qFormat/>
    <w:rsid w:val="00C2141D"/>
    <w:rPr>
      <w:i/>
      <w:iCs/>
    </w:rPr>
  </w:style>
  <w:style w:type="character" w:customStyle="1" w:styleId="BodyTextChar">
    <w:name w:val="Body Text Char"/>
    <w:link w:val="BodyText"/>
    <w:rsid w:val="00D42803"/>
    <w:rPr>
      <w:rFonts w:ascii="Arial" w:hAnsi="Arial"/>
      <w:lang w:eastAsia="es-ES"/>
    </w:rPr>
  </w:style>
  <w:style w:type="character" w:customStyle="1" w:styleId="INLINECODESPECIAL">
    <w:name w:val="INLINE_CODE_SPECIAL"/>
    <w:qFormat/>
    <w:rsid w:val="00EB0BCC"/>
    <w:rPr>
      <w:rFonts w:ascii="Courier New" w:hAnsi="Courier New" w:cs="Courier New"/>
      <w:noProof/>
      <w:sz w:val="20"/>
      <w:lang w:val="en-US" w:eastAsia="en-US"/>
    </w:rPr>
  </w:style>
  <w:style w:type="paragraph" w:styleId="BalloonText">
    <w:name w:val="Balloon Text"/>
    <w:basedOn w:val="Normal"/>
    <w:link w:val="BalloonTextChar"/>
    <w:rsid w:val="00E607A5"/>
    <w:rPr>
      <w:rFonts w:ascii="Lucida Grande" w:hAnsi="Lucida Grande"/>
      <w:sz w:val="18"/>
      <w:szCs w:val="18"/>
    </w:rPr>
  </w:style>
  <w:style w:type="character" w:customStyle="1" w:styleId="BalloonTextChar">
    <w:name w:val="Balloon Text Char"/>
    <w:link w:val="BalloonText"/>
    <w:rsid w:val="00E607A5"/>
    <w:rPr>
      <w:rFonts w:ascii="Lucida Grande" w:hAnsi="Lucida Grande" w:cs="Lucida Grande"/>
      <w:sz w:val="18"/>
      <w:szCs w:val="18"/>
      <w:lang w:val="en-US" w:eastAsia="es-ES"/>
    </w:rPr>
  </w:style>
  <w:style w:type="character" w:styleId="Strong">
    <w:name w:val="Strong"/>
    <w:uiPriority w:val="22"/>
    <w:qFormat/>
    <w:rsid w:val="00E67228"/>
    <w:rPr>
      <w:b/>
      <w:bCs/>
    </w:rPr>
  </w:style>
  <w:style w:type="paragraph" w:styleId="BlockText">
    <w:name w:val="Block Text"/>
    <w:basedOn w:val="Normal"/>
    <w:rsid w:val="00D07760"/>
    <w:pPr>
      <w:spacing w:after="120"/>
      <w:ind w:left="1440" w:right="1440"/>
    </w:pPr>
  </w:style>
  <w:style w:type="paragraph" w:styleId="ListNumber">
    <w:name w:val="List Number"/>
    <w:basedOn w:val="Normal"/>
    <w:rsid w:val="00F85472"/>
    <w:pPr>
      <w:numPr>
        <w:numId w:val="6"/>
      </w:numPr>
      <w:contextualSpacing/>
    </w:pPr>
  </w:style>
  <w:style w:type="character" w:styleId="CommentReference">
    <w:name w:val="annotation reference"/>
    <w:rsid w:val="00F2251F"/>
    <w:rPr>
      <w:sz w:val="18"/>
      <w:szCs w:val="18"/>
    </w:rPr>
  </w:style>
  <w:style w:type="paragraph" w:styleId="CommentText">
    <w:name w:val="annotation text"/>
    <w:basedOn w:val="Normal"/>
    <w:link w:val="CommentTextChar"/>
    <w:rsid w:val="00F2251F"/>
    <w:rPr>
      <w:sz w:val="24"/>
      <w:szCs w:val="24"/>
    </w:rPr>
  </w:style>
  <w:style w:type="character" w:customStyle="1" w:styleId="CommentTextChar">
    <w:name w:val="Comment Text Char"/>
    <w:link w:val="CommentText"/>
    <w:rsid w:val="00F2251F"/>
    <w:rPr>
      <w:rFonts w:ascii="Arial" w:hAnsi="Arial"/>
      <w:sz w:val="24"/>
      <w:szCs w:val="24"/>
      <w:lang w:val="en-US" w:eastAsia="es-ES"/>
    </w:rPr>
  </w:style>
  <w:style w:type="paragraph" w:styleId="CommentSubject">
    <w:name w:val="annotation subject"/>
    <w:basedOn w:val="CommentText"/>
    <w:next w:val="CommentText"/>
    <w:link w:val="CommentSubjectChar"/>
    <w:rsid w:val="00F2251F"/>
    <w:rPr>
      <w:b/>
      <w:bCs/>
    </w:rPr>
  </w:style>
  <w:style w:type="character" w:customStyle="1" w:styleId="CommentSubjectChar">
    <w:name w:val="Comment Subject Char"/>
    <w:link w:val="CommentSubject"/>
    <w:rsid w:val="00F2251F"/>
    <w:rPr>
      <w:rFonts w:ascii="Arial" w:hAnsi="Arial"/>
      <w:b/>
      <w:bCs/>
      <w:sz w:val="24"/>
      <w:szCs w:val="24"/>
      <w:lang w:val="en-US" w:eastAsia="es-ES"/>
    </w:rPr>
  </w:style>
  <w:style w:type="character" w:customStyle="1" w:styleId="SUBVAR">
    <w:name w:val="SUB_VAR"/>
    <w:qFormat/>
    <w:rsid w:val="00652A37"/>
    <w:rPr>
      <w:i/>
      <w:color w:val="FF0000"/>
    </w:rPr>
  </w:style>
  <w:style w:type="paragraph" w:customStyle="1" w:styleId="CustomInstructionList">
    <w:name w:val="Custom Instruction List"/>
    <w:basedOn w:val="BodyText"/>
    <w:qFormat/>
    <w:rsid w:val="00652A37"/>
    <w:pPr>
      <w:numPr>
        <w:numId w:val="7"/>
      </w:numPr>
    </w:pPr>
    <w:rPr>
      <w:rFonts w:ascii="Times New Roman" w:hAnsi="Times New Roman"/>
      <w:sz w:val="24"/>
      <w:szCs w:val="24"/>
      <w:lang w:eastAsia="en-US"/>
    </w:rPr>
  </w:style>
  <w:style w:type="paragraph" w:customStyle="1" w:styleId="MediumList1-Accent41">
    <w:name w:val="Medium List 1 - Accent 41"/>
    <w:hidden/>
    <w:uiPriority w:val="99"/>
    <w:semiHidden/>
    <w:rsid w:val="00506301"/>
    <w:rPr>
      <w:rFonts w:ascii="Arial" w:hAnsi="Arial"/>
      <w:lang w:eastAsia="es-ES"/>
    </w:rPr>
  </w:style>
  <w:style w:type="paragraph" w:styleId="TOC6">
    <w:name w:val="toc 6"/>
    <w:basedOn w:val="Normal"/>
    <w:next w:val="Normal"/>
    <w:autoRedefine/>
    <w:unhideWhenUsed/>
    <w:rsid w:val="00911AB2"/>
    <w:pPr>
      <w:ind w:left="1000"/>
    </w:pPr>
    <w:rPr>
      <w:rFonts w:ascii="Cambria" w:hAnsi="Cambria"/>
    </w:rPr>
  </w:style>
  <w:style w:type="paragraph" w:styleId="TOC7">
    <w:name w:val="toc 7"/>
    <w:basedOn w:val="Normal"/>
    <w:next w:val="Normal"/>
    <w:autoRedefine/>
    <w:unhideWhenUsed/>
    <w:rsid w:val="00911AB2"/>
    <w:pPr>
      <w:ind w:left="1200"/>
    </w:pPr>
    <w:rPr>
      <w:rFonts w:ascii="Cambria" w:hAnsi="Cambria"/>
    </w:rPr>
  </w:style>
  <w:style w:type="paragraph" w:styleId="TOC8">
    <w:name w:val="toc 8"/>
    <w:basedOn w:val="Normal"/>
    <w:next w:val="Normal"/>
    <w:autoRedefine/>
    <w:unhideWhenUsed/>
    <w:rsid w:val="00911AB2"/>
    <w:pPr>
      <w:ind w:left="1400"/>
    </w:pPr>
    <w:rPr>
      <w:rFonts w:ascii="Cambria" w:hAnsi="Cambria"/>
    </w:rPr>
  </w:style>
  <w:style w:type="paragraph" w:styleId="TOC9">
    <w:name w:val="toc 9"/>
    <w:basedOn w:val="Normal"/>
    <w:next w:val="Normal"/>
    <w:autoRedefine/>
    <w:unhideWhenUsed/>
    <w:rsid w:val="00911AB2"/>
    <w:pPr>
      <w:ind w:left="1600"/>
    </w:pPr>
    <w:rPr>
      <w:rFonts w:ascii="Cambria" w:hAnsi="Cambria"/>
    </w:rPr>
  </w:style>
  <w:style w:type="paragraph" w:styleId="ListParagraph">
    <w:name w:val="List Paragraph"/>
    <w:basedOn w:val="Normal"/>
    <w:link w:val="ListParagraphChar"/>
    <w:uiPriority w:val="34"/>
    <w:qFormat/>
    <w:rsid w:val="001F1FC8"/>
    <w:pPr>
      <w:ind w:left="720"/>
    </w:pPr>
  </w:style>
  <w:style w:type="character" w:styleId="BookTitle">
    <w:name w:val="Book Title"/>
    <w:basedOn w:val="DefaultParagraphFont"/>
    <w:uiPriority w:val="33"/>
    <w:qFormat/>
    <w:rsid w:val="004D5BB5"/>
    <w:rPr>
      <w:b/>
      <w:bCs/>
      <w:smallCaps/>
      <w:spacing w:val="5"/>
    </w:rPr>
  </w:style>
  <w:style w:type="character" w:styleId="SubtleEmphasis">
    <w:name w:val="Subtle Emphasis"/>
    <w:basedOn w:val="DefaultParagraphFont"/>
    <w:uiPriority w:val="19"/>
    <w:qFormat/>
    <w:rsid w:val="00FF76D9"/>
    <w:rPr>
      <w:i/>
      <w:iCs/>
      <w:color w:val="808080"/>
    </w:rPr>
  </w:style>
  <w:style w:type="paragraph" w:customStyle="1" w:styleId="AKCode">
    <w:name w:val="AK Code"/>
    <w:basedOn w:val="BodyText"/>
    <w:qFormat/>
    <w:rsid w:val="00463669"/>
    <w:pPr>
      <w:pBdr>
        <w:top w:val="single" w:sz="12" w:space="1" w:color="000000"/>
        <w:left w:val="single" w:sz="12" w:space="4" w:color="000000"/>
        <w:bottom w:val="single" w:sz="12" w:space="1" w:color="000000"/>
        <w:right w:val="single" w:sz="12" w:space="4" w:color="000000"/>
      </w:pBdr>
      <w:shd w:val="clear" w:color="auto" w:fill="A6A6A6"/>
      <w:suppressAutoHyphens/>
      <w:spacing w:before="0"/>
      <w:ind w:left="0"/>
    </w:pPr>
    <w:rPr>
      <w:rFonts w:ascii="Courier New" w:hAnsi="Courier New"/>
      <w:lang w:val="en-GB" w:eastAsia="en-GB"/>
    </w:rPr>
  </w:style>
  <w:style w:type="character" w:customStyle="1" w:styleId="Heading2Char">
    <w:name w:val="Heading 2 Char"/>
    <w:aliases w:val="HD2 Char"/>
    <w:basedOn w:val="DefaultParagraphFont"/>
    <w:link w:val="Heading2"/>
    <w:rsid w:val="005F0AD5"/>
    <w:rPr>
      <w:rFonts w:ascii="Arial" w:hAnsi="Arial"/>
      <w:b/>
      <w:sz w:val="28"/>
      <w:lang w:eastAsia="es-ES"/>
    </w:rPr>
  </w:style>
  <w:style w:type="character" w:customStyle="1" w:styleId="kmcontent">
    <w:name w:val="kmcontent"/>
    <w:basedOn w:val="DefaultParagraphFont"/>
    <w:rsid w:val="00115771"/>
  </w:style>
  <w:style w:type="character" w:customStyle="1" w:styleId="apple-converted-space">
    <w:name w:val="apple-converted-space"/>
    <w:basedOn w:val="DefaultParagraphFont"/>
    <w:rsid w:val="00F60007"/>
  </w:style>
  <w:style w:type="paragraph" w:customStyle="1" w:styleId="GridTable21">
    <w:name w:val="Grid Table 21"/>
    <w:basedOn w:val="Normal"/>
    <w:next w:val="Normal"/>
    <w:rsid w:val="006F0CE9"/>
  </w:style>
  <w:style w:type="paragraph" w:styleId="HTMLPreformatted">
    <w:name w:val="HTML Preformatted"/>
    <w:basedOn w:val="Normal"/>
    <w:link w:val="HTMLPreformattedChar"/>
    <w:uiPriority w:val="99"/>
    <w:rsid w:val="006F0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rsid w:val="006F0CE9"/>
    <w:rPr>
      <w:rFonts w:ascii="Courier New" w:hAnsi="Courier New" w:cs="Courier New"/>
    </w:rPr>
  </w:style>
  <w:style w:type="character" w:customStyle="1" w:styleId="BodyTextChar1">
    <w:name w:val="Body Text Char1"/>
    <w:rsid w:val="006F0CE9"/>
    <w:rPr>
      <w:rFonts w:ascii="Arial" w:hAnsi="Arial"/>
      <w:lang w:eastAsia="es-ES"/>
    </w:rPr>
  </w:style>
  <w:style w:type="character" w:customStyle="1" w:styleId="il">
    <w:name w:val="il"/>
    <w:basedOn w:val="DefaultParagraphFont"/>
    <w:rsid w:val="00CC7E3E"/>
  </w:style>
  <w:style w:type="paragraph" w:styleId="DocumentMap">
    <w:name w:val="Document Map"/>
    <w:basedOn w:val="Normal"/>
    <w:link w:val="DocumentMapChar"/>
    <w:semiHidden/>
    <w:unhideWhenUsed/>
    <w:rsid w:val="004779BE"/>
    <w:rPr>
      <w:rFonts w:ascii="Lucida Grande" w:hAnsi="Lucida Grande" w:cs="Lucida Grande"/>
      <w:sz w:val="24"/>
      <w:szCs w:val="24"/>
    </w:rPr>
  </w:style>
  <w:style w:type="character" w:customStyle="1" w:styleId="DocumentMapChar">
    <w:name w:val="Document Map Char"/>
    <w:basedOn w:val="DefaultParagraphFont"/>
    <w:link w:val="DocumentMap"/>
    <w:semiHidden/>
    <w:rsid w:val="004779BE"/>
    <w:rPr>
      <w:rFonts w:ascii="Lucida Grande" w:hAnsi="Lucida Grande" w:cs="Lucida Grande"/>
      <w:sz w:val="24"/>
      <w:szCs w:val="24"/>
      <w:lang w:eastAsia="es-ES"/>
    </w:rPr>
  </w:style>
  <w:style w:type="character" w:customStyle="1" w:styleId="italic">
    <w:name w:val="italic"/>
    <w:basedOn w:val="DefaultParagraphFont"/>
    <w:rsid w:val="009374A4"/>
  </w:style>
  <w:style w:type="character" w:styleId="UnresolvedMention">
    <w:name w:val="Unresolved Mention"/>
    <w:basedOn w:val="DefaultParagraphFont"/>
    <w:uiPriority w:val="99"/>
    <w:semiHidden/>
    <w:unhideWhenUsed/>
    <w:rsid w:val="00986A8E"/>
    <w:rPr>
      <w:color w:val="605E5C"/>
      <w:shd w:val="clear" w:color="auto" w:fill="E1DFDD"/>
    </w:rPr>
  </w:style>
  <w:style w:type="paragraph" w:customStyle="1" w:styleId="newH2">
    <w:name w:val="new H2"/>
    <w:basedOn w:val="ListParagraph"/>
    <w:link w:val="newH2Char"/>
    <w:rsid w:val="005F0AD5"/>
    <w:pPr>
      <w:numPr>
        <w:numId w:val="9"/>
      </w:numPr>
    </w:pPr>
    <w:rPr>
      <w:rFonts w:cs="Arial"/>
      <w:sz w:val="24"/>
      <w:szCs w:val="24"/>
    </w:rPr>
  </w:style>
  <w:style w:type="character" w:customStyle="1" w:styleId="ListParagraphChar">
    <w:name w:val="List Paragraph Char"/>
    <w:basedOn w:val="DefaultParagraphFont"/>
    <w:link w:val="ListParagraph"/>
    <w:uiPriority w:val="34"/>
    <w:rsid w:val="005F0AD5"/>
    <w:rPr>
      <w:rFonts w:ascii="Arial" w:hAnsi="Arial"/>
      <w:lang w:eastAsia="es-ES"/>
    </w:rPr>
  </w:style>
  <w:style w:type="character" w:customStyle="1" w:styleId="newH2Char">
    <w:name w:val="new H2 Char"/>
    <w:basedOn w:val="ListParagraphChar"/>
    <w:link w:val="newH2"/>
    <w:rsid w:val="005F0AD5"/>
    <w:rPr>
      <w:rFonts w:ascii="Arial" w:hAnsi="Arial" w:cs="Aria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1829">
      <w:bodyDiv w:val="1"/>
      <w:marLeft w:val="0"/>
      <w:marRight w:val="0"/>
      <w:marTop w:val="0"/>
      <w:marBottom w:val="0"/>
      <w:divBdr>
        <w:top w:val="none" w:sz="0" w:space="0" w:color="auto"/>
        <w:left w:val="none" w:sz="0" w:space="0" w:color="auto"/>
        <w:bottom w:val="none" w:sz="0" w:space="0" w:color="auto"/>
        <w:right w:val="none" w:sz="0" w:space="0" w:color="auto"/>
      </w:divBdr>
      <w:divsChild>
        <w:div w:id="918632775">
          <w:marLeft w:val="0"/>
          <w:marRight w:val="0"/>
          <w:marTop w:val="0"/>
          <w:marBottom w:val="0"/>
          <w:divBdr>
            <w:top w:val="none" w:sz="0" w:space="0" w:color="auto"/>
            <w:left w:val="none" w:sz="0" w:space="0" w:color="auto"/>
            <w:bottom w:val="none" w:sz="0" w:space="0" w:color="auto"/>
            <w:right w:val="none" w:sz="0" w:space="0" w:color="auto"/>
          </w:divBdr>
        </w:div>
        <w:div w:id="2051107557">
          <w:marLeft w:val="0"/>
          <w:marRight w:val="0"/>
          <w:marTop w:val="0"/>
          <w:marBottom w:val="0"/>
          <w:divBdr>
            <w:top w:val="none" w:sz="0" w:space="0" w:color="auto"/>
            <w:left w:val="none" w:sz="0" w:space="0" w:color="auto"/>
            <w:bottom w:val="none" w:sz="0" w:space="0" w:color="auto"/>
            <w:right w:val="none" w:sz="0" w:space="0" w:color="auto"/>
          </w:divBdr>
        </w:div>
      </w:divsChild>
    </w:div>
    <w:div w:id="38169470">
      <w:bodyDiv w:val="1"/>
      <w:marLeft w:val="0"/>
      <w:marRight w:val="0"/>
      <w:marTop w:val="0"/>
      <w:marBottom w:val="0"/>
      <w:divBdr>
        <w:top w:val="none" w:sz="0" w:space="0" w:color="auto"/>
        <w:left w:val="none" w:sz="0" w:space="0" w:color="auto"/>
        <w:bottom w:val="none" w:sz="0" w:space="0" w:color="auto"/>
        <w:right w:val="none" w:sz="0" w:space="0" w:color="auto"/>
      </w:divBdr>
      <w:divsChild>
        <w:div w:id="1055814234">
          <w:marLeft w:val="0"/>
          <w:marRight w:val="0"/>
          <w:marTop w:val="0"/>
          <w:marBottom w:val="0"/>
          <w:divBdr>
            <w:top w:val="none" w:sz="0" w:space="0" w:color="auto"/>
            <w:left w:val="none" w:sz="0" w:space="0" w:color="auto"/>
            <w:bottom w:val="none" w:sz="0" w:space="0" w:color="auto"/>
            <w:right w:val="none" w:sz="0" w:space="0" w:color="auto"/>
          </w:divBdr>
          <w:divsChild>
            <w:div w:id="299267602">
              <w:marLeft w:val="0"/>
              <w:marRight w:val="0"/>
              <w:marTop w:val="0"/>
              <w:marBottom w:val="0"/>
              <w:divBdr>
                <w:top w:val="none" w:sz="0" w:space="0" w:color="auto"/>
                <w:left w:val="none" w:sz="0" w:space="0" w:color="auto"/>
                <w:bottom w:val="none" w:sz="0" w:space="0" w:color="auto"/>
                <w:right w:val="none" w:sz="0" w:space="0" w:color="auto"/>
              </w:divBdr>
              <w:divsChild>
                <w:div w:id="952983582">
                  <w:marLeft w:val="0"/>
                  <w:marRight w:val="0"/>
                  <w:marTop w:val="0"/>
                  <w:marBottom w:val="0"/>
                  <w:divBdr>
                    <w:top w:val="none" w:sz="0" w:space="0" w:color="auto"/>
                    <w:left w:val="none" w:sz="0" w:space="0" w:color="auto"/>
                    <w:bottom w:val="none" w:sz="0" w:space="0" w:color="auto"/>
                    <w:right w:val="none" w:sz="0" w:space="0" w:color="auto"/>
                  </w:divBdr>
                  <w:divsChild>
                    <w:div w:id="2125297080">
                      <w:marLeft w:val="0"/>
                      <w:marRight w:val="0"/>
                      <w:marTop w:val="0"/>
                      <w:marBottom w:val="0"/>
                      <w:divBdr>
                        <w:top w:val="none" w:sz="0" w:space="0" w:color="auto"/>
                        <w:left w:val="none" w:sz="0" w:space="0" w:color="auto"/>
                        <w:bottom w:val="none" w:sz="0" w:space="0" w:color="auto"/>
                        <w:right w:val="none" w:sz="0" w:space="0" w:color="auto"/>
                      </w:divBdr>
                      <w:divsChild>
                        <w:div w:id="1440371731">
                          <w:marLeft w:val="0"/>
                          <w:marRight w:val="0"/>
                          <w:marTop w:val="0"/>
                          <w:marBottom w:val="0"/>
                          <w:divBdr>
                            <w:top w:val="none" w:sz="0" w:space="0" w:color="auto"/>
                            <w:left w:val="none" w:sz="0" w:space="0" w:color="auto"/>
                            <w:bottom w:val="none" w:sz="0" w:space="0" w:color="auto"/>
                            <w:right w:val="none" w:sz="0" w:space="0" w:color="auto"/>
                          </w:divBdr>
                          <w:divsChild>
                            <w:div w:id="974524122">
                              <w:marLeft w:val="0"/>
                              <w:marRight w:val="0"/>
                              <w:marTop w:val="0"/>
                              <w:marBottom w:val="0"/>
                              <w:divBdr>
                                <w:top w:val="none" w:sz="0" w:space="0" w:color="auto"/>
                                <w:left w:val="none" w:sz="0" w:space="0" w:color="auto"/>
                                <w:bottom w:val="none" w:sz="0" w:space="0" w:color="auto"/>
                                <w:right w:val="none" w:sz="0" w:space="0" w:color="auto"/>
                              </w:divBdr>
                              <w:divsChild>
                                <w:div w:id="316033284">
                                  <w:marLeft w:val="0"/>
                                  <w:marRight w:val="0"/>
                                  <w:marTop w:val="0"/>
                                  <w:marBottom w:val="0"/>
                                  <w:divBdr>
                                    <w:top w:val="none" w:sz="0" w:space="0" w:color="auto"/>
                                    <w:left w:val="none" w:sz="0" w:space="0" w:color="auto"/>
                                    <w:bottom w:val="none" w:sz="0" w:space="0" w:color="auto"/>
                                    <w:right w:val="none" w:sz="0" w:space="0" w:color="auto"/>
                                  </w:divBdr>
                                  <w:divsChild>
                                    <w:div w:id="489751946">
                                      <w:marLeft w:val="0"/>
                                      <w:marRight w:val="0"/>
                                      <w:marTop w:val="0"/>
                                      <w:marBottom w:val="0"/>
                                      <w:divBdr>
                                        <w:top w:val="none" w:sz="0" w:space="0" w:color="auto"/>
                                        <w:left w:val="none" w:sz="0" w:space="0" w:color="auto"/>
                                        <w:bottom w:val="none" w:sz="0" w:space="0" w:color="auto"/>
                                        <w:right w:val="none" w:sz="0" w:space="0" w:color="auto"/>
                                      </w:divBdr>
                                      <w:divsChild>
                                        <w:div w:id="912156899">
                                          <w:marLeft w:val="0"/>
                                          <w:marRight w:val="0"/>
                                          <w:marTop w:val="0"/>
                                          <w:marBottom w:val="0"/>
                                          <w:divBdr>
                                            <w:top w:val="none" w:sz="0" w:space="0" w:color="auto"/>
                                            <w:left w:val="none" w:sz="0" w:space="0" w:color="auto"/>
                                            <w:bottom w:val="none" w:sz="0" w:space="0" w:color="auto"/>
                                            <w:right w:val="none" w:sz="0" w:space="0" w:color="auto"/>
                                          </w:divBdr>
                                          <w:divsChild>
                                            <w:div w:id="1542018163">
                                              <w:marLeft w:val="0"/>
                                              <w:marRight w:val="0"/>
                                              <w:marTop w:val="0"/>
                                              <w:marBottom w:val="0"/>
                                              <w:divBdr>
                                                <w:top w:val="none" w:sz="0" w:space="0" w:color="auto"/>
                                                <w:left w:val="none" w:sz="0" w:space="0" w:color="auto"/>
                                                <w:bottom w:val="none" w:sz="0" w:space="0" w:color="auto"/>
                                                <w:right w:val="none" w:sz="0" w:space="0" w:color="auto"/>
                                              </w:divBdr>
                                            </w:div>
                                            <w:div w:id="1247350244">
                                              <w:marLeft w:val="0"/>
                                              <w:marRight w:val="0"/>
                                              <w:marTop w:val="0"/>
                                              <w:marBottom w:val="0"/>
                                              <w:divBdr>
                                                <w:top w:val="none" w:sz="0" w:space="0" w:color="auto"/>
                                                <w:left w:val="none" w:sz="0" w:space="0" w:color="auto"/>
                                                <w:bottom w:val="none" w:sz="0" w:space="0" w:color="auto"/>
                                                <w:right w:val="none" w:sz="0" w:space="0" w:color="auto"/>
                                              </w:divBdr>
                                              <w:divsChild>
                                                <w:div w:id="995449684">
                                                  <w:marLeft w:val="0"/>
                                                  <w:marRight w:val="0"/>
                                                  <w:marTop w:val="0"/>
                                                  <w:marBottom w:val="0"/>
                                                  <w:divBdr>
                                                    <w:top w:val="none" w:sz="0" w:space="0" w:color="auto"/>
                                                    <w:left w:val="none" w:sz="0" w:space="0" w:color="auto"/>
                                                    <w:bottom w:val="none" w:sz="0" w:space="0" w:color="auto"/>
                                                    <w:right w:val="none" w:sz="0" w:space="0" w:color="auto"/>
                                                  </w:divBdr>
                                                  <w:divsChild>
                                                    <w:div w:id="1467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541642">
          <w:marLeft w:val="0"/>
          <w:marRight w:val="0"/>
          <w:marTop w:val="0"/>
          <w:marBottom w:val="0"/>
          <w:divBdr>
            <w:top w:val="none" w:sz="0" w:space="0" w:color="auto"/>
            <w:left w:val="none" w:sz="0" w:space="0" w:color="auto"/>
            <w:bottom w:val="none" w:sz="0" w:space="0" w:color="auto"/>
            <w:right w:val="none" w:sz="0" w:space="0" w:color="auto"/>
          </w:divBdr>
          <w:divsChild>
            <w:div w:id="132331061">
              <w:marLeft w:val="0"/>
              <w:marRight w:val="0"/>
              <w:marTop w:val="0"/>
              <w:marBottom w:val="0"/>
              <w:divBdr>
                <w:top w:val="none" w:sz="0" w:space="0" w:color="auto"/>
                <w:left w:val="none" w:sz="0" w:space="0" w:color="auto"/>
                <w:bottom w:val="none" w:sz="0" w:space="0" w:color="auto"/>
                <w:right w:val="none" w:sz="0" w:space="0" w:color="auto"/>
              </w:divBdr>
              <w:divsChild>
                <w:div w:id="972172171">
                  <w:marLeft w:val="0"/>
                  <w:marRight w:val="0"/>
                  <w:marTop w:val="0"/>
                  <w:marBottom w:val="0"/>
                  <w:divBdr>
                    <w:top w:val="none" w:sz="0" w:space="0" w:color="auto"/>
                    <w:left w:val="none" w:sz="0" w:space="0" w:color="auto"/>
                    <w:bottom w:val="none" w:sz="0" w:space="0" w:color="auto"/>
                    <w:right w:val="none" w:sz="0" w:space="0" w:color="auto"/>
                  </w:divBdr>
                  <w:divsChild>
                    <w:div w:id="2062318198">
                      <w:marLeft w:val="0"/>
                      <w:marRight w:val="0"/>
                      <w:marTop w:val="0"/>
                      <w:marBottom w:val="0"/>
                      <w:divBdr>
                        <w:top w:val="none" w:sz="0" w:space="0" w:color="auto"/>
                        <w:left w:val="none" w:sz="0" w:space="0" w:color="auto"/>
                        <w:bottom w:val="none" w:sz="0" w:space="0" w:color="auto"/>
                        <w:right w:val="none" w:sz="0" w:space="0" w:color="auto"/>
                      </w:divBdr>
                      <w:divsChild>
                        <w:div w:id="1475558457">
                          <w:marLeft w:val="0"/>
                          <w:marRight w:val="0"/>
                          <w:marTop w:val="0"/>
                          <w:marBottom w:val="0"/>
                          <w:divBdr>
                            <w:top w:val="none" w:sz="0" w:space="0" w:color="auto"/>
                            <w:left w:val="none" w:sz="0" w:space="0" w:color="auto"/>
                            <w:bottom w:val="none" w:sz="0" w:space="0" w:color="auto"/>
                            <w:right w:val="none" w:sz="0" w:space="0" w:color="auto"/>
                          </w:divBdr>
                          <w:divsChild>
                            <w:div w:id="2120755165">
                              <w:marLeft w:val="0"/>
                              <w:marRight w:val="0"/>
                              <w:marTop w:val="0"/>
                              <w:marBottom w:val="0"/>
                              <w:divBdr>
                                <w:top w:val="none" w:sz="0" w:space="0" w:color="auto"/>
                                <w:left w:val="none" w:sz="0" w:space="0" w:color="auto"/>
                                <w:bottom w:val="none" w:sz="0" w:space="0" w:color="auto"/>
                                <w:right w:val="none" w:sz="0" w:space="0" w:color="auto"/>
                              </w:divBdr>
                              <w:divsChild>
                                <w:div w:id="639652219">
                                  <w:marLeft w:val="0"/>
                                  <w:marRight w:val="0"/>
                                  <w:marTop w:val="0"/>
                                  <w:marBottom w:val="0"/>
                                  <w:divBdr>
                                    <w:top w:val="none" w:sz="0" w:space="0" w:color="auto"/>
                                    <w:left w:val="none" w:sz="0" w:space="0" w:color="auto"/>
                                    <w:bottom w:val="none" w:sz="0" w:space="0" w:color="auto"/>
                                    <w:right w:val="none" w:sz="0" w:space="0" w:color="auto"/>
                                  </w:divBdr>
                                  <w:divsChild>
                                    <w:div w:id="165900040">
                                      <w:marLeft w:val="0"/>
                                      <w:marRight w:val="0"/>
                                      <w:marTop w:val="0"/>
                                      <w:marBottom w:val="0"/>
                                      <w:divBdr>
                                        <w:top w:val="none" w:sz="0" w:space="0" w:color="auto"/>
                                        <w:left w:val="none" w:sz="0" w:space="0" w:color="auto"/>
                                        <w:bottom w:val="none" w:sz="0" w:space="0" w:color="auto"/>
                                        <w:right w:val="none" w:sz="0" w:space="0" w:color="auto"/>
                                      </w:divBdr>
                                      <w:divsChild>
                                        <w:div w:id="5682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30549">
          <w:marLeft w:val="0"/>
          <w:marRight w:val="0"/>
          <w:marTop w:val="0"/>
          <w:marBottom w:val="0"/>
          <w:divBdr>
            <w:top w:val="none" w:sz="0" w:space="0" w:color="auto"/>
            <w:left w:val="none" w:sz="0" w:space="0" w:color="auto"/>
            <w:bottom w:val="none" w:sz="0" w:space="0" w:color="auto"/>
            <w:right w:val="none" w:sz="0" w:space="0" w:color="auto"/>
          </w:divBdr>
          <w:divsChild>
            <w:div w:id="1522233092">
              <w:marLeft w:val="0"/>
              <w:marRight w:val="0"/>
              <w:marTop w:val="0"/>
              <w:marBottom w:val="0"/>
              <w:divBdr>
                <w:top w:val="none" w:sz="0" w:space="0" w:color="auto"/>
                <w:left w:val="none" w:sz="0" w:space="0" w:color="auto"/>
                <w:bottom w:val="none" w:sz="0" w:space="0" w:color="auto"/>
                <w:right w:val="none" w:sz="0" w:space="0" w:color="auto"/>
              </w:divBdr>
              <w:divsChild>
                <w:div w:id="667515041">
                  <w:marLeft w:val="0"/>
                  <w:marRight w:val="0"/>
                  <w:marTop w:val="0"/>
                  <w:marBottom w:val="0"/>
                  <w:divBdr>
                    <w:top w:val="none" w:sz="0" w:space="0" w:color="auto"/>
                    <w:left w:val="none" w:sz="0" w:space="0" w:color="auto"/>
                    <w:bottom w:val="none" w:sz="0" w:space="0" w:color="auto"/>
                    <w:right w:val="none" w:sz="0" w:space="0" w:color="auto"/>
                  </w:divBdr>
                  <w:divsChild>
                    <w:div w:id="645626853">
                      <w:marLeft w:val="0"/>
                      <w:marRight w:val="0"/>
                      <w:marTop w:val="0"/>
                      <w:marBottom w:val="0"/>
                      <w:divBdr>
                        <w:top w:val="none" w:sz="0" w:space="0" w:color="auto"/>
                        <w:left w:val="none" w:sz="0" w:space="0" w:color="auto"/>
                        <w:bottom w:val="none" w:sz="0" w:space="0" w:color="auto"/>
                        <w:right w:val="none" w:sz="0" w:space="0" w:color="auto"/>
                      </w:divBdr>
                      <w:divsChild>
                        <w:div w:id="5210055">
                          <w:marLeft w:val="0"/>
                          <w:marRight w:val="0"/>
                          <w:marTop w:val="0"/>
                          <w:marBottom w:val="0"/>
                          <w:divBdr>
                            <w:top w:val="none" w:sz="0" w:space="0" w:color="auto"/>
                            <w:left w:val="none" w:sz="0" w:space="0" w:color="auto"/>
                            <w:bottom w:val="none" w:sz="0" w:space="0" w:color="auto"/>
                            <w:right w:val="none" w:sz="0" w:space="0" w:color="auto"/>
                          </w:divBdr>
                          <w:divsChild>
                            <w:div w:id="1282303690">
                              <w:marLeft w:val="0"/>
                              <w:marRight w:val="0"/>
                              <w:marTop w:val="0"/>
                              <w:marBottom w:val="0"/>
                              <w:divBdr>
                                <w:top w:val="none" w:sz="0" w:space="0" w:color="auto"/>
                                <w:left w:val="none" w:sz="0" w:space="0" w:color="auto"/>
                                <w:bottom w:val="none" w:sz="0" w:space="0" w:color="auto"/>
                                <w:right w:val="none" w:sz="0" w:space="0" w:color="auto"/>
                              </w:divBdr>
                              <w:divsChild>
                                <w:div w:id="799810654">
                                  <w:marLeft w:val="0"/>
                                  <w:marRight w:val="0"/>
                                  <w:marTop w:val="0"/>
                                  <w:marBottom w:val="0"/>
                                  <w:divBdr>
                                    <w:top w:val="none" w:sz="0" w:space="0" w:color="auto"/>
                                    <w:left w:val="none" w:sz="0" w:space="0" w:color="auto"/>
                                    <w:bottom w:val="none" w:sz="0" w:space="0" w:color="auto"/>
                                    <w:right w:val="none" w:sz="0" w:space="0" w:color="auto"/>
                                  </w:divBdr>
                                  <w:divsChild>
                                    <w:div w:id="1817649002">
                                      <w:marLeft w:val="0"/>
                                      <w:marRight w:val="0"/>
                                      <w:marTop w:val="0"/>
                                      <w:marBottom w:val="0"/>
                                      <w:divBdr>
                                        <w:top w:val="none" w:sz="0" w:space="0" w:color="auto"/>
                                        <w:left w:val="none" w:sz="0" w:space="0" w:color="auto"/>
                                        <w:bottom w:val="none" w:sz="0" w:space="0" w:color="auto"/>
                                        <w:right w:val="none" w:sz="0" w:space="0" w:color="auto"/>
                                      </w:divBdr>
                                      <w:divsChild>
                                        <w:div w:id="798569396">
                                          <w:marLeft w:val="0"/>
                                          <w:marRight w:val="0"/>
                                          <w:marTop w:val="0"/>
                                          <w:marBottom w:val="0"/>
                                          <w:divBdr>
                                            <w:top w:val="none" w:sz="0" w:space="0" w:color="auto"/>
                                            <w:left w:val="none" w:sz="0" w:space="0" w:color="auto"/>
                                            <w:bottom w:val="none" w:sz="0" w:space="0" w:color="auto"/>
                                            <w:right w:val="none" w:sz="0" w:space="0" w:color="auto"/>
                                          </w:divBdr>
                                          <w:divsChild>
                                            <w:div w:id="1970822353">
                                              <w:marLeft w:val="0"/>
                                              <w:marRight w:val="0"/>
                                              <w:marTop w:val="0"/>
                                              <w:marBottom w:val="0"/>
                                              <w:divBdr>
                                                <w:top w:val="none" w:sz="0" w:space="0" w:color="auto"/>
                                                <w:left w:val="none" w:sz="0" w:space="0" w:color="auto"/>
                                                <w:bottom w:val="none" w:sz="0" w:space="0" w:color="auto"/>
                                                <w:right w:val="none" w:sz="0" w:space="0" w:color="auto"/>
                                              </w:divBdr>
                                            </w:div>
                                            <w:div w:id="1127818685">
                                              <w:marLeft w:val="0"/>
                                              <w:marRight w:val="0"/>
                                              <w:marTop w:val="0"/>
                                              <w:marBottom w:val="0"/>
                                              <w:divBdr>
                                                <w:top w:val="none" w:sz="0" w:space="0" w:color="auto"/>
                                                <w:left w:val="none" w:sz="0" w:space="0" w:color="auto"/>
                                                <w:bottom w:val="none" w:sz="0" w:space="0" w:color="auto"/>
                                                <w:right w:val="none" w:sz="0" w:space="0" w:color="auto"/>
                                              </w:divBdr>
                                              <w:divsChild>
                                                <w:div w:id="1099838139">
                                                  <w:marLeft w:val="0"/>
                                                  <w:marRight w:val="0"/>
                                                  <w:marTop w:val="0"/>
                                                  <w:marBottom w:val="0"/>
                                                  <w:divBdr>
                                                    <w:top w:val="none" w:sz="0" w:space="0" w:color="auto"/>
                                                    <w:left w:val="none" w:sz="0" w:space="0" w:color="auto"/>
                                                    <w:bottom w:val="none" w:sz="0" w:space="0" w:color="auto"/>
                                                    <w:right w:val="none" w:sz="0" w:space="0" w:color="auto"/>
                                                  </w:divBdr>
                                                  <w:divsChild>
                                                    <w:div w:id="18453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568775">
      <w:bodyDiv w:val="1"/>
      <w:marLeft w:val="0"/>
      <w:marRight w:val="0"/>
      <w:marTop w:val="0"/>
      <w:marBottom w:val="0"/>
      <w:divBdr>
        <w:top w:val="none" w:sz="0" w:space="0" w:color="auto"/>
        <w:left w:val="none" w:sz="0" w:space="0" w:color="auto"/>
        <w:bottom w:val="none" w:sz="0" w:space="0" w:color="auto"/>
        <w:right w:val="none" w:sz="0" w:space="0" w:color="auto"/>
      </w:divBdr>
    </w:div>
    <w:div w:id="56437601">
      <w:bodyDiv w:val="1"/>
      <w:marLeft w:val="0"/>
      <w:marRight w:val="0"/>
      <w:marTop w:val="0"/>
      <w:marBottom w:val="0"/>
      <w:divBdr>
        <w:top w:val="none" w:sz="0" w:space="0" w:color="auto"/>
        <w:left w:val="none" w:sz="0" w:space="0" w:color="auto"/>
        <w:bottom w:val="none" w:sz="0" w:space="0" w:color="auto"/>
        <w:right w:val="none" w:sz="0" w:space="0" w:color="auto"/>
      </w:divBdr>
    </w:div>
    <w:div w:id="84421324">
      <w:bodyDiv w:val="1"/>
      <w:marLeft w:val="0"/>
      <w:marRight w:val="0"/>
      <w:marTop w:val="0"/>
      <w:marBottom w:val="0"/>
      <w:divBdr>
        <w:top w:val="none" w:sz="0" w:space="0" w:color="auto"/>
        <w:left w:val="none" w:sz="0" w:space="0" w:color="auto"/>
        <w:bottom w:val="none" w:sz="0" w:space="0" w:color="auto"/>
        <w:right w:val="none" w:sz="0" w:space="0" w:color="auto"/>
      </w:divBdr>
    </w:div>
    <w:div w:id="105975835">
      <w:bodyDiv w:val="1"/>
      <w:marLeft w:val="0"/>
      <w:marRight w:val="0"/>
      <w:marTop w:val="0"/>
      <w:marBottom w:val="0"/>
      <w:divBdr>
        <w:top w:val="none" w:sz="0" w:space="0" w:color="auto"/>
        <w:left w:val="none" w:sz="0" w:space="0" w:color="auto"/>
        <w:bottom w:val="none" w:sz="0" w:space="0" w:color="auto"/>
        <w:right w:val="none" w:sz="0" w:space="0" w:color="auto"/>
      </w:divBdr>
    </w:div>
    <w:div w:id="118692589">
      <w:bodyDiv w:val="1"/>
      <w:marLeft w:val="0"/>
      <w:marRight w:val="0"/>
      <w:marTop w:val="0"/>
      <w:marBottom w:val="0"/>
      <w:divBdr>
        <w:top w:val="none" w:sz="0" w:space="0" w:color="auto"/>
        <w:left w:val="none" w:sz="0" w:space="0" w:color="auto"/>
        <w:bottom w:val="none" w:sz="0" w:space="0" w:color="auto"/>
        <w:right w:val="none" w:sz="0" w:space="0" w:color="auto"/>
      </w:divBdr>
    </w:div>
    <w:div w:id="133060133">
      <w:bodyDiv w:val="1"/>
      <w:marLeft w:val="0"/>
      <w:marRight w:val="0"/>
      <w:marTop w:val="0"/>
      <w:marBottom w:val="0"/>
      <w:divBdr>
        <w:top w:val="none" w:sz="0" w:space="0" w:color="auto"/>
        <w:left w:val="none" w:sz="0" w:space="0" w:color="auto"/>
        <w:bottom w:val="none" w:sz="0" w:space="0" w:color="auto"/>
        <w:right w:val="none" w:sz="0" w:space="0" w:color="auto"/>
      </w:divBdr>
    </w:div>
    <w:div w:id="148641138">
      <w:bodyDiv w:val="1"/>
      <w:marLeft w:val="0"/>
      <w:marRight w:val="0"/>
      <w:marTop w:val="0"/>
      <w:marBottom w:val="0"/>
      <w:divBdr>
        <w:top w:val="none" w:sz="0" w:space="0" w:color="auto"/>
        <w:left w:val="none" w:sz="0" w:space="0" w:color="auto"/>
        <w:bottom w:val="none" w:sz="0" w:space="0" w:color="auto"/>
        <w:right w:val="none" w:sz="0" w:space="0" w:color="auto"/>
      </w:divBdr>
      <w:divsChild>
        <w:div w:id="2021347055">
          <w:marLeft w:val="0"/>
          <w:marRight w:val="0"/>
          <w:marTop w:val="0"/>
          <w:marBottom w:val="0"/>
          <w:divBdr>
            <w:top w:val="none" w:sz="0" w:space="0" w:color="auto"/>
            <w:left w:val="none" w:sz="0" w:space="0" w:color="auto"/>
            <w:bottom w:val="none" w:sz="0" w:space="0" w:color="auto"/>
            <w:right w:val="none" w:sz="0" w:space="0" w:color="auto"/>
          </w:divBdr>
        </w:div>
        <w:div w:id="1294673609">
          <w:marLeft w:val="0"/>
          <w:marRight w:val="0"/>
          <w:marTop w:val="0"/>
          <w:marBottom w:val="0"/>
          <w:divBdr>
            <w:top w:val="none" w:sz="0" w:space="0" w:color="auto"/>
            <w:left w:val="none" w:sz="0" w:space="0" w:color="auto"/>
            <w:bottom w:val="none" w:sz="0" w:space="0" w:color="auto"/>
            <w:right w:val="none" w:sz="0" w:space="0" w:color="auto"/>
          </w:divBdr>
        </w:div>
      </w:divsChild>
    </w:div>
    <w:div w:id="175461662">
      <w:bodyDiv w:val="1"/>
      <w:marLeft w:val="0"/>
      <w:marRight w:val="0"/>
      <w:marTop w:val="0"/>
      <w:marBottom w:val="0"/>
      <w:divBdr>
        <w:top w:val="none" w:sz="0" w:space="0" w:color="auto"/>
        <w:left w:val="none" w:sz="0" w:space="0" w:color="auto"/>
        <w:bottom w:val="none" w:sz="0" w:space="0" w:color="auto"/>
        <w:right w:val="none" w:sz="0" w:space="0" w:color="auto"/>
      </w:divBdr>
    </w:div>
    <w:div w:id="197591701">
      <w:bodyDiv w:val="1"/>
      <w:marLeft w:val="0"/>
      <w:marRight w:val="0"/>
      <w:marTop w:val="0"/>
      <w:marBottom w:val="0"/>
      <w:divBdr>
        <w:top w:val="none" w:sz="0" w:space="0" w:color="auto"/>
        <w:left w:val="none" w:sz="0" w:space="0" w:color="auto"/>
        <w:bottom w:val="none" w:sz="0" w:space="0" w:color="auto"/>
        <w:right w:val="none" w:sz="0" w:space="0" w:color="auto"/>
      </w:divBdr>
    </w:div>
    <w:div w:id="214776654">
      <w:bodyDiv w:val="1"/>
      <w:marLeft w:val="0"/>
      <w:marRight w:val="0"/>
      <w:marTop w:val="0"/>
      <w:marBottom w:val="0"/>
      <w:divBdr>
        <w:top w:val="none" w:sz="0" w:space="0" w:color="auto"/>
        <w:left w:val="none" w:sz="0" w:space="0" w:color="auto"/>
        <w:bottom w:val="none" w:sz="0" w:space="0" w:color="auto"/>
        <w:right w:val="none" w:sz="0" w:space="0" w:color="auto"/>
      </w:divBdr>
    </w:div>
    <w:div w:id="234126128">
      <w:bodyDiv w:val="1"/>
      <w:marLeft w:val="0"/>
      <w:marRight w:val="0"/>
      <w:marTop w:val="0"/>
      <w:marBottom w:val="0"/>
      <w:divBdr>
        <w:top w:val="none" w:sz="0" w:space="0" w:color="auto"/>
        <w:left w:val="none" w:sz="0" w:space="0" w:color="auto"/>
        <w:bottom w:val="none" w:sz="0" w:space="0" w:color="auto"/>
        <w:right w:val="none" w:sz="0" w:space="0" w:color="auto"/>
      </w:divBdr>
    </w:div>
    <w:div w:id="238518040">
      <w:bodyDiv w:val="1"/>
      <w:marLeft w:val="0"/>
      <w:marRight w:val="0"/>
      <w:marTop w:val="0"/>
      <w:marBottom w:val="0"/>
      <w:divBdr>
        <w:top w:val="none" w:sz="0" w:space="0" w:color="auto"/>
        <w:left w:val="none" w:sz="0" w:space="0" w:color="auto"/>
        <w:bottom w:val="none" w:sz="0" w:space="0" w:color="auto"/>
        <w:right w:val="none" w:sz="0" w:space="0" w:color="auto"/>
      </w:divBdr>
    </w:div>
    <w:div w:id="260532938">
      <w:bodyDiv w:val="1"/>
      <w:marLeft w:val="0"/>
      <w:marRight w:val="0"/>
      <w:marTop w:val="0"/>
      <w:marBottom w:val="0"/>
      <w:divBdr>
        <w:top w:val="none" w:sz="0" w:space="0" w:color="auto"/>
        <w:left w:val="none" w:sz="0" w:space="0" w:color="auto"/>
        <w:bottom w:val="none" w:sz="0" w:space="0" w:color="auto"/>
        <w:right w:val="none" w:sz="0" w:space="0" w:color="auto"/>
      </w:divBdr>
    </w:div>
    <w:div w:id="314460210">
      <w:bodyDiv w:val="1"/>
      <w:marLeft w:val="0"/>
      <w:marRight w:val="0"/>
      <w:marTop w:val="0"/>
      <w:marBottom w:val="0"/>
      <w:divBdr>
        <w:top w:val="none" w:sz="0" w:space="0" w:color="auto"/>
        <w:left w:val="none" w:sz="0" w:space="0" w:color="auto"/>
        <w:bottom w:val="none" w:sz="0" w:space="0" w:color="auto"/>
        <w:right w:val="none" w:sz="0" w:space="0" w:color="auto"/>
      </w:divBdr>
    </w:div>
    <w:div w:id="331177083">
      <w:bodyDiv w:val="1"/>
      <w:marLeft w:val="0"/>
      <w:marRight w:val="0"/>
      <w:marTop w:val="0"/>
      <w:marBottom w:val="0"/>
      <w:divBdr>
        <w:top w:val="none" w:sz="0" w:space="0" w:color="auto"/>
        <w:left w:val="none" w:sz="0" w:space="0" w:color="auto"/>
        <w:bottom w:val="none" w:sz="0" w:space="0" w:color="auto"/>
        <w:right w:val="none" w:sz="0" w:space="0" w:color="auto"/>
      </w:divBdr>
    </w:div>
    <w:div w:id="365833786">
      <w:bodyDiv w:val="1"/>
      <w:marLeft w:val="0"/>
      <w:marRight w:val="0"/>
      <w:marTop w:val="0"/>
      <w:marBottom w:val="0"/>
      <w:divBdr>
        <w:top w:val="none" w:sz="0" w:space="0" w:color="auto"/>
        <w:left w:val="none" w:sz="0" w:space="0" w:color="auto"/>
        <w:bottom w:val="none" w:sz="0" w:space="0" w:color="auto"/>
        <w:right w:val="none" w:sz="0" w:space="0" w:color="auto"/>
      </w:divBdr>
    </w:div>
    <w:div w:id="459957233">
      <w:bodyDiv w:val="1"/>
      <w:marLeft w:val="0"/>
      <w:marRight w:val="0"/>
      <w:marTop w:val="0"/>
      <w:marBottom w:val="0"/>
      <w:divBdr>
        <w:top w:val="none" w:sz="0" w:space="0" w:color="auto"/>
        <w:left w:val="none" w:sz="0" w:space="0" w:color="auto"/>
        <w:bottom w:val="none" w:sz="0" w:space="0" w:color="auto"/>
        <w:right w:val="none" w:sz="0" w:space="0" w:color="auto"/>
      </w:divBdr>
      <w:divsChild>
        <w:div w:id="311369696">
          <w:marLeft w:val="0"/>
          <w:marRight w:val="0"/>
          <w:marTop w:val="0"/>
          <w:marBottom w:val="0"/>
          <w:divBdr>
            <w:top w:val="none" w:sz="0" w:space="0" w:color="auto"/>
            <w:left w:val="none" w:sz="0" w:space="0" w:color="auto"/>
            <w:bottom w:val="none" w:sz="0" w:space="0" w:color="auto"/>
            <w:right w:val="none" w:sz="0" w:space="0" w:color="auto"/>
          </w:divBdr>
          <w:divsChild>
            <w:div w:id="1399086898">
              <w:marLeft w:val="0"/>
              <w:marRight w:val="0"/>
              <w:marTop w:val="0"/>
              <w:marBottom w:val="0"/>
              <w:divBdr>
                <w:top w:val="none" w:sz="0" w:space="0" w:color="auto"/>
                <w:left w:val="none" w:sz="0" w:space="0" w:color="auto"/>
                <w:bottom w:val="none" w:sz="0" w:space="0" w:color="auto"/>
                <w:right w:val="none" w:sz="0" w:space="0" w:color="auto"/>
              </w:divBdr>
              <w:divsChild>
                <w:div w:id="1044865797">
                  <w:marLeft w:val="0"/>
                  <w:marRight w:val="0"/>
                  <w:marTop w:val="0"/>
                  <w:marBottom w:val="0"/>
                  <w:divBdr>
                    <w:top w:val="none" w:sz="0" w:space="0" w:color="auto"/>
                    <w:left w:val="none" w:sz="0" w:space="0" w:color="auto"/>
                    <w:bottom w:val="none" w:sz="0" w:space="0" w:color="auto"/>
                    <w:right w:val="none" w:sz="0" w:space="0" w:color="auto"/>
                  </w:divBdr>
                  <w:divsChild>
                    <w:div w:id="1801075471">
                      <w:marLeft w:val="0"/>
                      <w:marRight w:val="0"/>
                      <w:marTop w:val="0"/>
                      <w:marBottom w:val="0"/>
                      <w:divBdr>
                        <w:top w:val="none" w:sz="0" w:space="0" w:color="auto"/>
                        <w:left w:val="none" w:sz="0" w:space="0" w:color="auto"/>
                        <w:bottom w:val="none" w:sz="0" w:space="0" w:color="auto"/>
                        <w:right w:val="none" w:sz="0" w:space="0" w:color="auto"/>
                      </w:divBdr>
                      <w:divsChild>
                        <w:div w:id="995643824">
                          <w:marLeft w:val="0"/>
                          <w:marRight w:val="0"/>
                          <w:marTop w:val="0"/>
                          <w:marBottom w:val="0"/>
                          <w:divBdr>
                            <w:top w:val="none" w:sz="0" w:space="0" w:color="auto"/>
                            <w:left w:val="none" w:sz="0" w:space="0" w:color="auto"/>
                            <w:bottom w:val="none" w:sz="0" w:space="0" w:color="auto"/>
                            <w:right w:val="none" w:sz="0" w:space="0" w:color="auto"/>
                          </w:divBdr>
                          <w:divsChild>
                            <w:div w:id="216012760">
                              <w:marLeft w:val="0"/>
                              <w:marRight w:val="0"/>
                              <w:marTop w:val="0"/>
                              <w:marBottom w:val="0"/>
                              <w:divBdr>
                                <w:top w:val="none" w:sz="0" w:space="0" w:color="auto"/>
                                <w:left w:val="none" w:sz="0" w:space="0" w:color="auto"/>
                                <w:bottom w:val="none" w:sz="0" w:space="0" w:color="auto"/>
                                <w:right w:val="none" w:sz="0" w:space="0" w:color="auto"/>
                              </w:divBdr>
                              <w:divsChild>
                                <w:div w:id="630329192">
                                  <w:marLeft w:val="0"/>
                                  <w:marRight w:val="0"/>
                                  <w:marTop w:val="0"/>
                                  <w:marBottom w:val="0"/>
                                  <w:divBdr>
                                    <w:top w:val="none" w:sz="0" w:space="0" w:color="auto"/>
                                    <w:left w:val="none" w:sz="0" w:space="0" w:color="auto"/>
                                    <w:bottom w:val="none" w:sz="0" w:space="0" w:color="auto"/>
                                    <w:right w:val="none" w:sz="0" w:space="0" w:color="auto"/>
                                  </w:divBdr>
                                  <w:divsChild>
                                    <w:div w:id="1881550639">
                                      <w:marLeft w:val="0"/>
                                      <w:marRight w:val="0"/>
                                      <w:marTop w:val="0"/>
                                      <w:marBottom w:val="0"/>
                                      <w:divBdr>
                                        <w:top w:val="none" w:sz="0" w:space="0" w:color="auto"/>
                                        <w:left w:val="none" w:sz="0" w:space="0" w:color="auto"/>
                                        <w:bottom w:val="none" w:sz="0" w:space="0" w:color="auto"/>
                                        <w:right w:val="none" w:sz="0" w:space="0" w:color="auto"/>
                                      </w:divBdr>
                                      <w:divsChild>
                                        <w:div w:id="1318605914">
                                          <w:marLeft w:val="0"/>
                                          <w:marRight w:val="0"/>
                                          <w:marTop w:val="0"/>
                                          <w:marBottom w:val="0"/>
                                          <w:divBdr>
                                            <w:top w:val="none" w:sz="0" w:space="0" w:color="auto"/>
                                            <w:left w:val="none" w:sz="0" w:space="0" w:color="auto"/>
                                            <w:bottom w:val="none" w:sz="0" w:space="0" w:color="auto"/>
                                            <w:right w:val="none" w:sz="0" w:space="0" w:color="auto"/>
                                          </w:divBdr>
                                          <w:divsChild>
                                            <w:div w:id="715010070">
                                              <w:marLeft w:val="0"/>
                                              <w:marRight w:val="0"/>
                                              <w:marTop w:val="0"/>
                                              <w:marBottom w:val="0"/>
                                              <w:divBdr>
                                                <w:top w:val="none" w:sz="0" w:space="0" w:color="auto"/>
                                                <w:left w:val="none" w:sz="0" w:space="0" w:color="auto"/>
                                                <w:bottom w:val="none" w:sz="0" w:space="0" w:color="auto"/>
                                                <w:right w:val="none" w:sz="0" w:space="0" w:color="auto"/>
                                              </w:divBdr>
                                            </w:div>
                                            <w:div w:id="764377982">
                                              <w:marLeft w:val="0"/>
                                              <w:marRight w:val="0"/>
                                              <w:marTop w:val="0"/>
                                              <w:marBottom w:val="0"/>
                                              <w:divBdr>
                                                <w:top w:val="none" w:sz="0" w:space="0" w:color="auto"/>
                                                <w:left w:val="none" w:sz="0" w:space="0" w:color="auto"/>
                                                <w:bottom w:val="none" w:sz="0" w:space="0" w:color="auto"/>
                                                <w:right w:val="none" w:sz="0" w:space="0" w:color="auto"/>
                                              </w:divBdr>
                                              <w:divsChild>
                                                <w:div w:id="1899901967">
                                                  <w:marLeft w:val="0"/>
                                                  <w:marRight w:val="0"/>
                                                  <w:marTop w:val="0"/>
                                                  <w:marBottom w:val="0"/>
                                                  <w:divBdr>
                                                    <w:top w:val="none" w:sz="0" w:space="0" w:color="auto"/>
                                                    <w:left w:val="none" w:sz="0" w:space="0" w:color="auto"/>
                                                    <w:bottom w:val="none" w:sz="0" w:space="0" w:color="auto"/>
                                                    <w:right w:val="none" w:sz="0" w:space="0" w:color="auto"/>
                                                  </w:divBdr>
                                                  <w:divsChild>
                                                    <w:div w:id="16093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167837">
          <w:marLeft w:val="0"/>
          <w:marRight w:val="0"/>
          <w:marTop w:val="0"/>
          <w:marBottom w:val="0"/>
          <w:divBdr>
            <w:top w:val="none" w:sz="0" w:space="0" w:color="auto"/>
            <w:left w:val="none" w:sz="0" w:space="0" w:color="auto"/>
            <w:bottom w:val="none" w:sz="0" w:space="0" w:color="auto"/>
            <w:right w:val="none" w:sz="0" w:space="0" w:color="auto"/>
          </w:divBdr>
          <w:divsChild>
            <w:div w:id="1391339997">
              <w:marLeft w:val="0"/>
              <w:marRight w:val="0"/>
              <w:marTop w:val="0"/>
              <w:marBottom w:val="0"/>
              <w:divBdr>
                <w:top w:val="none" w:sz="0" w:space="0" w:color="auto"/>
                <w:left w:val="none" w:sz="0" w:space="0" w:color="auto"/>
                <w:bottom w:val="none" w:sz="0" w:space="0" w:color="auto"/>
                <w:right w:val="none" w:sz="0" w:space="0" w:color="auto"/>
              </w:divBdr>
              <w:divsChild>
                <w:div w:id="1726028944">
                  <w:marLeft w:val="0"/>
                  <w:marRight w:val="0"/>
                  <w:marTop w:val="0"/>
                  <w:marBottom w:val="0"/>
                  <w:divBdr>
                    <w:top w:val="none" w:sz="0" w:space="0" w:color="auto"/>
                    <w:left w:val="none" w:sz="0" w:space="0" w:color="auto"/>
                    <w:bottom w:val="none" w:sz="0" w:space="0" w:color="auto"/>
                    <w:right w:val="none" w:sz="0" w:space="0" w:color="auto"/>
                  </w:divBdr>
                  <w:divsChild>
                    <w:div w:id="1601713899">
                      <w:marLeft w:val="0"/>
                      <w:marRight w:val="0"/>
                      <w:marTop w:val="0"/>
                      <w:marBottom w:val="0"/>
                      <w:divBdr>
                        <w:top w:val="none" w:sz="0" w:space="0" w:color="auto"/>
                        <w:left w:val="none" w:sz="0" w:space="0" w:color="auto"/>
                        <w:bottom w:val="none" w:sz="0" w:space="0" w:color="auto"/>
                        <w:right w:val="none" w:sz="0" w:space="0" w:color="auto"/>
                      </w:divBdr>
                      <w:divsChild>
                        <w:div w:id="2123575335">
                          <w:marLeft w:val="0"/>
                          <w:marRight w:val="0"/>
                          <w:marTop w:val="0"/>
                          <w:marBottom w:val="0"/>
                          <w:divBdr>
                            <w:top w:val="none" w:sz="0" w:space="0" w:color="auto"/>
                            <w:left w:val="none" w:sz="0" w:space="0" w:color="auto"/>
                            <w:bottom w:val="none" w:sz="0" w:space="0" w:color="auto"/>
                            <w:right w:val="none" w:sz="0" w:space="0" w:color="auto"/>
                          </w:divBdr>
                          <w:divsChild>
                            <w:div w:id="158813946">
                              <w:marLeft w:val="0"/>
                              <w:marRight w:val="0"/>
                              <w:marTop w:val="0"/>
                              <w:marBottom w:val="0"/>
                              <w:divBdr>
                                <w:top w:val="none" w:sz="0" w:space="0" w:color="auto"/>
                                <w:left w:val="none" w:sz="0" w:space="0" w:color="auto"/>
                                <w:bottom w:val="none" w:sz="0" w:space="0" w:color="auto"/>
                                <w:right w:val="none" w:sz="0" w:space="0" w:color="auto"/>
                              </w:divBdr>
                              <w:divsChild>
                                <w:div w:id="916018489">
                                  <w:marLeft w:val="0"/>
                                  <w:marRight w:val="0"/>
                                  <w:marTop w:val="0"/>
                                  <w:marBottom w:val="0"/>
                                  <w:divBdr>
                                    <w:top w:val="none" w:sz="0" w:space="0" w:color="auto"/>
                                    <w:left w:val="none" w:sz="0" w:space="0" w:color="auto"/>
                                    <w:bottom w:val="none" w:sz="0" w:space="0" w:color="auto"/>
                                    <w:right w:val="none" w:sz="0" w:space="0" w:color="auto"/>
                                  </w:divBdr>
                                  <w:divsChild>
                                    <w:div w:id="2126848134">
                                      <w:marLeft w:val="0"/>
                                      <w:marRight w:val="0"/>
                                      <w:marTop w:val="0"/>
                                      <w:marBottom w:val="0"/>
                                      <w:divBdr>
                                        <w:top w:val="none" w:sz="0" w:space="0" w:color="auto"/>
                                        <w:left w:val="none" w:sz="0" w:space="0" w:color="auto"/>
                                        <w:bottom w:val="none" w:sz="0" w:space="0" w:color="auto"/>
                                        <w:right w:val="none" w:sz="0" w:space="0" w:color="auto"/>
                                      </w:divBdr>
                                      <w:divsChild>
                                        <w:div w:id="19942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769988">
          <w:marLeft w:val="0"/>
          <w:marRight w:val="0"/>
          <w:marTop w:val="0"/>
          <w:marBottom w:val="0"/>
          <w:divBdr>
            <w:top w:val="none" w:sz="0" w:space="0" w:color="auto"/>
            <w:left w:val="none" w:sz="0" w:space="0" w:color="auto"/>
            <w:bottom w:val="none" w:sz="0" w:space="0" w:color="auto"/>
            <w:right w:val="none" w:sz="0" w:space="0" w:color="auto"/>
          </w:divBdr>
          <w:divsChild>
            <w:div w:id="1154565410">
              <w:marLeft w:val="0"/>
              <w:marRight w:val="0"/>
              <w:marTop w:val="0"/>
              <w:marBottom w:val="0"/>
              <w:divBdr>
                <w:top w:val="none" w:sz="0" w:space="0" w:color="auto"/>
                <w:left w:val="none" w:sz="0" w:space="0" w:color="auto"/>
                <w:bottom w:val="none" w:sz="0" w:space="0" w:color="auto"/>
                <w:right w:val="none" w:sz="0" w:space="0" w:color="auto"/>
              </w:divBdr>
              <w:divsChild>
                <w:div w:id="526913625">
                  <w:marLeft w:val="0"/>
                  <w:marRight w:val="0"/>
                  <w:marTop w:val="0"/>
                  <w:marBottom w:val="0"/>
                  <w:divBdr>
                    <w:top w:val="none" w:sz="0" w:space="0" w:color="auto"/>
                    <w:left w:val="none" w:sz="0" w:space="0" w:color="auto"/>
                    <w:bottom w:val="none" w:sz="0" w:space="0" w:color="auto"/>
                    <w:right w:val="none" w:sz="0" w:space="0" w:color="auto"/>
                  </w:divBdr>
                  <w:divsChild>
                    <w:div w:id="182131594">
                      <w:marLeft w:val="0"/>
                      <w:marRight w:val="0"/>
                      <w:marTop w:val="0"/>
                      <w:marBottom w:val="0"/>
                      <w:divBdr>
                        <w:top w:val="none" w:sz="0" w:space="0" w:color="auto"/>
                        <w:left w:val="none" w:sz="0" w:space="0" w:color="auto"/>
                        <w:bottom w:val="none" w:sz="0" w:space="0" w:color="auto"/>
                        <w:right w:val="none" w:sz="0" w:space="0" w:color="auto"/>
                      </w:divBdr>
                      <w:divsChild>
                        <w:div w:id="1488135234">
                          <w:marLeft w:val="0"/>
                          <w:marRight w:val="0"/>
                          <w:marTop w:val="0"/>
                          <w:marBottom w:val="0"/>
                          <w:divBdr>
                            <w:top w:val="none" w:sz="0" w:space="0" w:color="auto"/>
                            <w:left w:val="none" w:sz="0" w:space="0" w:color="auto"/>
                            <w:bottom w:val="none" w:sz="0" w:space="0" w:color="auto"/>
                            <w:right w:val="none" w:sz="0" w:space="0" w:color="auto"/>
                          </w:divBdr>
                          <w:divsChild>
                            <w:div w:id="770397189">
                              <w:marLeft w:val="0"/>
                              <w:marRight w:val="0"/>
                              <w:marTop w:val="0"/>
                              <w:marBottom w:val="0"/>
                              <w:divBdr>
                                <w:top w:val="none" w:sz="0" w:space="0" w:color="auto"/>
                                <w:left w:val="none" w:sz="0" w:space="0" w:color="auto"/>
                                <w:bottom w:val="none" w:sz="0" w:space="0" w:color="auto"/>
                                <w:right w:val="none" w:sz="0" w:space="0" w:color="auto"/>
                              </w:divBdr>
                              <w:divsChild>
                                <w:div w:id="471824660">
                                  <w:marLeft w:val="0"/>
                                  <w:marRight w:val="0"/>
                                  <w:marTop w:val="0"/>
                                  <w:marBottom w:val="0"/>
                                  <w:divBdr>
                                    <w:top w:val="none" w:sz="0" w:space="0" w:color="auto"/>
                                    <w:left w:val="none" w:sz="0" w:space="0" w:color="auto"/>
                                    <w:bottom w:val="none" w:sz="0" w:space="0" w:color="auto"/>
                                    <w:right w:val="none" w:sz="0" w:space="0" w:color="auto"/>
                                  </w:divBdr>
                                  <w:divsChild>
                                    <w:div w:id="952322290">
                                      <w:marLeft w:val="0"/>
                                      <w:marRight w:val="0"/>
                                      <w:marTop w:val="0"/>
                                      <w:marBottom w:val="0"/>
                                      <w:divBdr>
                                        <w:top w:val="none" w:sz="0" w:space="0" w:color="auto"/>
                                        <w:left w:val="none" w:sz="0" w:space="0" w:color="auto"/>
                                        <w:bottom w:val="none" w:sz="0" w:space="0" w:color="auto"/>
                                        <w:right w:val="none" w:sz="0" w:space="0" w:color="auto"/>
                                      </w:divBdr>
                                      <w:divsChild>
                                        <w:div w:id="1588923365">
                                          <w:marLeft w:val="0"/>
                                          <w:marRight w:val="0"/>
                                          <w:marTop w:val="0"/>
                                          <w:marBottom w:val="0"/>
                                          <w:divBdr>
                                            <w:top w:val="none" w:sz="0" w:space="0" w:color="auto"/>
                                            <w:left w:val="none" w:sz="0" w:space="0" w:color="auto"/>
                                            <w:bottom w:val="none" w:sz="0" w:space="0" w:color="auto"/>
                                            <w:right w:val="none" w:sz="0" w:space="0" w:color="auto"/>
                                          </w:divBdr>
                                          <w:divsChild>
                                            <w:div w:id="1871718727">
                                              <w:marLeft w:val="0"/>
                                              <w:marRight w:val="0"/>
                                              <w:marTop w:val="0"/>
                                              <w:marBottom w:val="0"/>
                                              <w:divBdr>
                                                <w:top w:val="none" w:sz="0" w:space="0" w:color="auto"/>
                                                <w:left w:val="none" w:sz="0" w:space="0" w:color="auto"/>
                                                <w:bottom w:val="none" w:sz="0" w:space="0" w:color="auto"/>
                                                <w:right w:val="none" w:sz="0" w:space="0" w:color="auto"/>
                                              </w:divBdr>
                                            </w:div>
                                            <w:div w:id="633171118">
                                              <w:marLeft w:val="0"/>
                                              <w:marRight w:val="0"/>
                                              <w:marTop w:val="0"/>
                                              <w:marBottom w:val="0"/>
                                              <w:divBdr>
                                                <w:top w:val="none" w:sz="0" w:space="0" w:color="auto"/>
                                                <w:left w:val="none" w:sz="0" w:space="0" w:color="auto"/>
                                                <w:bottom w:val="none" w:sz="0" w:space="0" w:color="auto"/>
                                                <w:right w:val="none" w:sz="0" w:space="0" w:color="auto"/>
                                              </w:divBdr>
                                              <w:divsChild>
                                                <w:div w:id="1489790360">
                                                  <w:marLeft w:val="0"/>
                                                  <w:marRight w:val="0"/>
                                                  <w:marTop w:val="0"/>
                                                  <w:marBottom w:val="0"/>
                                                  <w:divBdr>
                                                    <w:top w:val="none" w:sz="0" w:space="0" w:color="auto"/>
                                                    <w:left w:val="none" w:sz="0" w:space="0" w:color="auto"/>
                                                    <w:bottom w:val="none" w:sz="0" w:space="0" w:color="auto"/>
                                                    <w:right w:val="none" w:sz="0" w:space="0" w:color="auto"/>
                                                  </w:divBdr>
                                                  <w:divsChild>
                                                    <w:div w:id="6823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878707">
      <w:bodyDiv w:val="1"/>
      <w:marLeft w:val="0"/>
      <w:marRight w:val="0"/>
      <w:marTop w:val="0"/>
      <w:marBottom w:val="0"/>
      <w:divBdr>
        <w:top w:val="none" w:sz="0" w:space="0" w:color="auto"/>
        <w:left w:val="none" w:sz="0" w:space="0" w:color="auto"/>
        <w:bottom w:val="none" w:sz="0" w:space="0" w:color="auto"/>
        <w:right w:val="none" w:sz="0" w:space="0" w:color="auto"/>
      </w:divBdr>
    </w:div>
    <w:div w:id="502359185">
      <w:bodyDiv w:val="1"/>
      <w:marLeft w:val="0"/>
      <w:marRight w:val="0"/>
      <w:marTop w:val="0"/>
      <w:marBottom w:val="0"/>
      <w:divBdr>
        <w:top w:val="none" w:sz="0" w:space="0" w:color="auto"/>
        <w:left w:val="none" w:sz="0" w:space="0" w:color="auto"/>
        <w:bottom w:val="none" w:sz="0" w:space="0" w:color="auto"/>
        <w:right w:val="none" w:sz="0" w:space="0" w:color="auto"/>
      </w:divBdr>
    </w:div>
    <w:div w:id="521939160">
      <w:bodyDiv w:val="1"/>
      <w:marLeft w:val="0"/>
      <w:marRight w:val="0"/>
      <w:marTop w:val="0"/>
      <w:marBottom w:val="0"/>
      <w:divBdr>
        <w:top w:val="none" w:sz="0" w:space="0" w:color="auto"/>
        <w:left w:val="none" w:sz="0" w:space="0" w:color="auto"/>
        <w:bottom w:val="none" w:sz="0" w:space="0" w:color="auto"/>
        <w:right w:val="none" w:sz="0" w:space="0" w:color="auto"/>
      </w:divBdr>
    </w:div>
    <w:div w:id="533613127">
      <w:bodyDiv w:val="1"/>
      <w:marLeft w:val="0"/>
      <w:marRight w:val="0"/>
      <w:marTop w:val="0"/>
      <w:marBottom w:val="0"/>
      <w:divBdr>
        <w:top w:val="none" w:sz="0" w:space="0" w:color="auto"/>
        <w:left w:val="none" w:sz="0" w:space="0" w:color="auto"/>
        <w:bottom w:val="none" w:sz="0" w:space="0" w:color="auto"/>
        <w:right w:val="none" w:sz="0" w:space="0" w:color="auto"/>
      </w:divBdr>
    </w:div>
    <w:div w:id="535700100">
      <w:bodyDiv w:val="1"/>
      <w:marLeft w:val="0"/>
      <w:marRight w:val="0"/>
      <w:marTop w:val="0"/>
      <w:marBottom w:val="0"/>
      <w:divBdr>
        <w:top w:val="none" w:sz="0" w:space="0" w:color="auto"/>
        <w:left w:val="none" w:sz="0" w:space="0" w:color="auto"/>
        <w:bottom w:val="none" w:sz="0" w:space="0" w:color="auto"/>
        <w:right w:val="none" w:sz="0" w:space="0" w:color="auto"/>
      </w:divBdr>
    </w:div>
    <w:div w:id="537398401">
      <w:bodyDiv w:val="1"/>
      <w:marLeft w:val="0"/>
      <w:marRight w:val="0"/>
      <w:marTop w:val="0"/>
      <w:marBottom w:val="0"/>
      <w:divBdr>
        <w:top w:val="none" w:sz="0" w:space="0" w:color="auto"/>
        <w:left w:val="none" w:sz="0" w:space="0" w:color="auto"/>
        <w:bottom w:val="none" w:sz="0" w:space="0" w:color="auto"/>
        <w:right w:val="none" w:sz="0" w:space="0" w:color="auto"/>
      </w:divBdr>
    </w:div>
    <w:div w:id="549151084">
      <w:bodyDiv w:val="1"/>
      <w:marLeft w:val="0"/>
      <w:marRight w:val="0"/>
      <w:marTop w:val="0"/>
      <w:marBottom w:val="0"/>
      <w:divBdr>
        <w:top w:val="none" w:sz="0" w:space="0" w:color="auto"/>
        <w:left w:val="none" w:sz="0" w:space="0" w:color="auto"/>
        <w:bottom w:val="none" w:sz="0" w:space="0" w:color="auto"/>
        <w:right w:val="none" w:sz="0" w:space="0" w:color="auto"/>
      </w:divBdr>
    </w:div>
    <w:div w:id="562301382">
      <w:bodyDiv w:val="1"/>
      <w:marLeft w:val="0"/>
      <w:marRight w:val="0"/>
      <w:marTop w:val="0"/>
      <w:marBottom w:val="0"/>
      <w:divBdr>
        <w:top w:val="none" w:sz="0" w:space="0" w:color="auto"/>
        <w:left w:val="none" w:sz="0" w:space="0" w:color="auto"/>
        <w:bottom w:val="none" w:sz="0" w:space="0" w:color="auto"/>
        <w:right w:val="none" w:sz="0" w:space="0" w:color="auto"/>
      </w:divBdr>
    </w:div>
    <w:div w:id="568267982">
      <w:bodyDiv w:val="1"/>
      <w:marLeft w:val="0"/>
      <w:marRight w:val="0"/>
      <w:marTop w:val="0"/>
      <w:marBottom w:val="0"/>
      <w:divBdr>
        <w:top w:val="none" w:sz="0" w:space="0" w:color="auto"/>
        <w:left w:val="none" w:sz="0" w:space="0" w:color="auto"/>
        <w:bottom w:val="none" w:sz="0" w:space="0" w:color="auto"/>
        <w:right w:val="none" w:sz="0" w:space="0" w:color="auto"/>
      </w:divBdr>
    </w:div>
    <w:div w:id="607589912">
      <w:bodyDiv w:val="1"/>
      <w:marLeft w:val="0"/>
      <w:marRight w:val="0"/>
      <w:marTop w:val="0"/>
      <w:marBottom w:val="0"/>
      <w:divBdr>
        <w:top w:val="none" w:sz="0" w:space="0" w:color="auto"/>
        <w:left w:val="none" w:sz="0" w:space="0" w:color="auto"/>
        <w:bottom w:val="none" w:sz="0" w:space="0" w:color="auto"/>
        <w:right w:val="none" w:sz="0" w:space="0" w:color="auto"/>
      </w:divBdr>
    </w:div>
    <w:div w:id="608511661">
      <w:bodyDiv w:val="1"/>
      <w:marLeft w:val="0"/>
      <w:marRight w:val="0"/>
      <w:marTop w:val="0"/>
      <w:marBottom w:val="0"/>
      <w:divBdr>
        <w:top w:val="none" w:sz="0" w:space="0" w:color="auto"/>
        <w:left w:val="none" w:sz="0" w:space="0" w:color="auto"/>
        <w:bottom w:val="none" w:sz="0" w:space="0" w:color="auto"/>
        <w:right w:val="none" w:sz="0" w:space="0" w:color="auto"/>
      </w:divBdr>
    </w:div>
    <w:div w:id="729697610">
      <w:bodyDiv w:val="1"/>
      <w:marLeft w:val="0"/>
      <w:marRight w:val="0"/>
      <w:marTop w:val="0"/>
      <w:marBottom w:val="0"/>
      <w:divBdr>
        <w:top w:val="none" w:sz="0" w:space="0" w:color="auto"/>
        <w:left w:val="none" w:sz="0" w:space="0" w:color="auto"/>
        <w:bottom w:val="none" w:sz="0" w:space="0" w:color="auto"/>
        <w:right w:val="none" w:sz="0" w:space="0" w:color="auto"/>
      </w:divBdr>
    </w:div>
    <w:div w:id="795180991">
      <w:bodyDiv w:val="1"/>
      <w:marLeft w:val="0"/>
      <w:marRight w:val="0"/>
      <w:marTop w:val="0"/>
      <w:marBottom w:val="0"/>
      <w:divBdr>
        <w:top w:val="none" w:sz="0" w:space="0" w:color="auto"/>
        <w:left w:val="none" w:sz="0" w:space="0" w:color="auto"/>
        <w:bottom w:val="none" w:sz="0" w:space="0" w:color="auto"/>
        <w:right w:val="none" w:sz="0" w:space="0" w:color="auto"/>
      </w:divBdr>
    </w:div>
    <w:div w:id="796879284">
      <w:bodyDiv w:val="1"/>
      <w:marLeft w:val="0"/>
      <w:marRight w:val="0"/>
      <w:marTop w:val="0"/>
      <w:marBottom w:val="0"/>
      <w:divBdr>
        <w:top w:val="none" w:sz="0" w:space="0" w:color="auto"/>
        <w:left w:val="none" w:sz="0" w:space="0" w:color="auto"/>
        <w:bottom w:val="none" w:sz="0" w:space="0" w:color="auto"/>
        <w:right w:val="none" w:sz="0" w:space="0" w:color="auto"/>
      </w:divBdr>
    </w:div>
    <w:div w:id="826282101">
      <w:bodyDiv w:val="1"/>
      <w:marLeft w:val="0"/>
      <w:marRight w:val="0"/>
      <w:marTop w:val="0"/>
      <w:marBottom w:val="0"/>
      <w:divBdr>
        <w:top w:val="none" w:sz="0" w:space="0" w:color="auto"/>
        <w:left w:val="none" w:sz="0" w:space="0" w:color="auto"/>
        <w:bottom w:val="none" w:sz="0" w:space="0" w:color="auto"/>
        <w:right w:val="none" w:sz="0" w:space="0" w:color="auto"/>
      </w:divBdr>
    </w:div>
    <w:div w:id="860163976">
      <w:bodyDiv w:val="1"/>
      <w:marLeft w:val="0"/>
      <w:marRight w:val="0"/>
      <w:marTop w:val="0"/>
      <w:marBottom w:val="0"/>
      <w:divBdr>
        <w:top w:val="none" w:sz="0" w:space="0" w:color="auto"/>
        <w:left w:val="none" w:sz="0" w:space="0" w:color="auto"/>
        <w:bottom w:val="none" w:sz="0" w:space="0" w:color="auto"/>
        <w:right w:val="none" w:sz="0" w:space="0" w:color="auto"/>
      </w:divBdr>
    </w:div>
    <w:div w:id="901906852">
      <w:bodyDiv w:val="1"/>
      <w:marLeft w:val="0"/>
      <w:marRight w:val="0"/>
      <w:marTop w:val="0"/>
      <w:marBottom w:val="0"/>
      <w:divBdr>
        <w:top w:val="none" w:sz="0" w:space="0" w:color="auto"/>
        <w:left w:val="none" w:sz="0" w:space="0" w:color="auto"/>
        <w:bottom w:val="none" w:sz="0" w:space="0" w:color="auto"/>
        <w:right w:val="none" w:sz="0" w:space="0" w:color="auto"/>
      </w:divBdr>
    </w:div>
    <w:div w:id="933783319">
      <w:bodyDiv w:val="1"/>
      <w:marLeft w:val="0"/>
      <w:marRight w:val="0"/>
      <w:marTop w:val="0"/>
      <w:marBottom w:val="0"/>
      <w:divBdr>
        <w:top w:val="none" w:sz="0" w:space="0" w:color="auto"/>
        <w:left w:val="none" w:sz="0" w:space="0" w:color="auto"/>
        <w:bottom w:val="none" w:sz="0" w:space="0" w:color="auto"/>
        <w:right w:val="none" w:sz="0" w:space="0" w:color="auto"/>
      </w:divBdr>
    </w:div>
    <w:div w:id="1061295081">
      <w:bodyDiv w:val="1"/>
      <w:marLeft w:val="0"/>
      <w:marRight w:val="0"/>
      <w:marTop w:val="0"/>
      <w:marBottom w:val="0"/>
      <w:divBdr>
        <w:top w:val="none" w:sz="0" w:space="0" w:color="auto"/>
        <w:left w:val="none" w:sz="0" w:space="0" w:color="auto"/>
        <w:bottom w:val="none" w:sz="0" w:space="0" w:color="auto"/>
        <w:right w:val="none" w:sz="0" w:space="0" w:color="auto"/>
      </w:divBdr>
      <w:divsChild>
        <w:div w:id="1102722170">
          <w:marLeft w:val="0"/>
          <w:marRight w:val="0"/>
          <w:marTop w:val="0"/>
          <w:marBottom w:val="0"/>
          <w:divBdr>
            <w:top w:val="none" w:sz="0" w:space="0" w:color="auto"/>
            <w:left w:val="none" w:sz="0" w:space="0" w:color="auto"/>
            <w:bottom w:val="none" w:sz="0" w:space="0" w:color="auto"/>
            <w:right w:val="none" w:sz="0" w:space="0" w:color="auto"/>
          </w:divBdr>
        </w:div>
      </w:divsChild>
    </w:div>
    <w:div w:id="1113934845">
      <w:bodyDiv w:val="1"/>
      <w:marLeft w:val="0"/>
      <w:marRight w:val="0"/>
      <w:marTop w:val="0"/>
      <w:marBottom w:val="0"/>
      <w:divBdr>
        <w:top w:val="none" w:sz="0" w:space="0" w:color="auto"/>
        <w:left w:val="none" w:sz="0" w:space="0" w:color="auto"/>
        <w:bottom w:val="none" w:sz="0" w:space="0" w:color="auto"/>
        <w:right w:val="none" w:sz="0" w:space="0" w:color="auto"/>
      </w:divBdr>
    </w:div>
    <w:div w:id="1134450828">
      <w:bodyDiv w:val="1"/>
      <w:marLeft w:val="0"/>
      <w:marRight w:val="0"/>
      <w:marTop w:val="0"/>
      <w:marBottom w:val="0"/>
      <w:divBdr>
        <w:top w:val="none" w:sz="0" w:space="0" w:color="auto"/>
        <w:left w:val="none" w:sz="0" w:space="0" w:color="auto"/>
        <w:bottom w:val="none" w:sz="0" w:space="0" w:color="auto"/>
        <w:right w:val="none" w:sz="0" w:space="0" w:color="auto"/>
      </w:divBdr>
    </w:div>
    <w:div w:id="1153375777">
      <w:bodyDiv w:val="1"/>
      <w:marLeft w:val="0"/>
      <w:marRight w:val="0"/>
      <w:marTop w:val="0"/>
      <w:marBottom w:val="0"/>
      <w:divBdr>
        <w:top w:val="none" w:sz="0" w:space="0" w:color="auto"/>
        <w:left w:val="none" w:sz="0" w:space="0" w:color="auto"/>
        <w:bottom w:val="none" w:sz="0" w:space="0" w:color="auto"/>
        <w:right w:val="none" w:sz="0" w:space="0" w:color="auto"/>
      </w:divBdr>
    </w:div>
    <w:div w:id="1192183593">
      <w:bodyDiv w:val="1"/>
      <w:marLeft w:val="0"/>
      <w:marRight w:val="0"/>
      <w:marTop w:val="0"/>
      <w:marBottom w:val="0"/>
      <w:divBdr>
        <w:top w:val="none" w:sz="0" w:space="0" w:color="auto"/>
        <w:left w:val="none" w:sz="0" w:space="0" w:color="auto"/>
        <w:bottom w:val="none" w:sz="0" w:space="0" w:color="auto"/>
        <w:right w:val="none" w:sz="0" w:space="0" w:color="auto"/>
      </w:divBdr>
    </w:div>
    <w:div w:id="1207185527">
      <w:bodyDiv w:val="1"/>
      <w:marLeft w:val="0"/>
      <w:marRight w:val="0"/>
      <w:marTop w:val="0"/>
      <w:marBottom w:val="0"/>
      <w:divBdr>
        <w:top w:val="none" w:sz="0" w:space="0" w:color="auto"/>
        <w:left w:val="none" w:sz="0" w:space="0" w:color="auto"/>
        <w:bottom w:val="none" w:sz="0" w:space="0" w:color="auto"/>
        <w:right w:val="none" w:sz="0" w:space="0" w:color="auto"/>
      </w:divBdr>
    </w:div>
    <w:div w:id="1224832441">
      <w:bodyDiv w:val="1"/>
      <w:marLeft w:val="0"/>
      <w:marRight w:val="0"/>
      <w:marTop w:val="0"/>
      <w:marBottom w:val="0"/>
      <w:divBdr>
        <w:top w:val="none" w:sz="0" w:space="0" w:color="auto"/>
        <w:left w:val="none" w:sz="0" w:space="0" w:color="auto"/>
        <w:bottom w:val="none" w:sz="0" w:space="0" w:color="auto"/>
        <w:right w:val="none" w:sz="0" w:space="0" w:color="auto"/>
      </w:divBdr>
    </w:div>
    <w:div w:id="1250962600">
      <w:bodyDiv w:val="1"/>
      <w:marLeft w:val="0"/>
      <w:marRight w:val="0"/>
      <w:marTop w:val="0"/>
      <w:marBottom w:val="0"/>
      <w:divBdr>
        <w:top w:val="none" w:sz="0" w:space="0" w:color="auto"/>
        <w:left w:val="none" w:sz="0" w:space="0" w:color="auto"/>
        <w:bottom w:val="none" w:sz="0" w:space="0" w:color="auto"/>
        <w:right w:val="none" w:sz="0" w:space="0" w:color="auto"/>
      </w:divBdr>
    </w:div>
    <w:div w:id="1253776330">
      <w:bodyDiv w:val="1"/>
      <w:marLeft w:val="0"/>
      <w:marRight w:val="0"/>
      <w:marTop w:val="0"/>
      <w:marBottom w:val="0"/>
      <w:divBdr>
        <w:top w:val="none" w:sz="0" w:space="0" w:color="auto"/>
        <w:left w:val="none" w:sz="0" w:space="0" w:color="auto"/>
        <w:bottom w:val="none" w:sz="0" w:space="0" w:color="auto"/>
        <w:right w:val="none" w:sz="0" w:space="0" w:color="auto"/>
      </w:divBdr>
    </w:div>
    <w:div w:id="1279144924">
      <w:bodyDiv w:val="1"/>
      <w:marLeft w:val="0"/>
      <w:marRight w:val="0"/>
      <w:marTop w:val="0"/>
      <w:marBottom w:val="0"/>
      <w:divBdr>
        <w:top w:val="none" w:sz="0" w:space="0" w:color="auto"/>
        <w:left w:val="none" w:sz="0" w:space="0" w:color="auto"/>
        <w:bottom w:val="none" w:sz="0" w:space="0" w:color="auto"/>
        <w:right w:val="none" w:sz="0" w:space="0" w:color="auto"/>
      </w:divBdr>
    </w:div>
    <w:div w:id="1352337197">
      <w:bodyDiv w:val="1"/>
      <w:marLeft w:val="0"/>
      <w:marRight w:val="0"/>
      <w:marTop w:val="0"/>
      <w:marBottom w:val="0"/>
      <w:divBdr>
        <w:top w:val="none" w:sz="0" w:space="0" w:color="auto"/>
        <w:left w:val="none" w:sz="0" w:space="0" w:color="auto"/>
        <w:bottom w:val="none" w:sz="0" w:space="0" w:color="auto"/>
        <w:right w:val="none" w:sz="0" w:space="0" w:color="auto"/>
      </w:divBdr>
    </w:div>
    <w:div w:id="1356885183">
      <w:bodyDiv w:val="1"/>
      <w:marLeft w:val="0"/>
      <w:marRight w:val="0"/>
      <w:marTop w:val="0"/>
      <w:marBottom w:val="0"/>
      <w:divBdr>
        <w:top w:val="none" w:sz="0" w:space="0" w:color="auto"/>
        <w:left w:val="none" w:sz="0" w:space="0" w:color="auto"/>
        <w:bottom w:val="none" w:sz="0" w:space="0" w:color="auto"/>
        <w:right w:val="none" w:sz="0" w:space="0" w:color="auto"/>
      </w:divBdr>
    </w:div>
    <w:div w:id="1374188511">
      <w:bodyDiv w:val="1"/>
      <w:marLeft w:val="0"/>
      <w:marRight w:val="0"/>
      <w:marTop w:val="0"/>
      <w:marBottom w:val="0"/>
      <w:divBdr>
        <w:top w:val="none" w:sz="0" w:space="0" w:color="auto"/>
        <w:left w:val="none" w:sz="0" w:space="0" w:color="auto"/>
        <w:bottom w:val="none" w:sz="0" w:space="0" w:color="auto"/>
        <w:right w:val="none" w:sz="0" w:space="0" w:color="auto"/>
      </w:divBdr>
      <w:divsChild>
        <w:div w:id="853498281">
          <w:marLeft w:val="0"/>
          <w:marRight w:val="0"/>
          <w:marTop w:val="0"/>
          <w:marBottom w:val="0"/>
          <w:divBdr>
            <w:top w:val="none" w:sz="0" w:space="0" w:color="auto"/>
            <w:left w:val="none" w:sz="0" w:space="0" w:color="auto"/>
            <w:bottom w:val="none" w:sz="0" w:space="0" w:color="auto"/>
            <w:right w:val="none" w:sz="0" w:space="0" w:color="auto"/>
          </w:divBdr>
        </w:div>
        <w:div w:id="1500075870">
          <w:marLeft w:val="0"/>
          <w:marRight w:val="0"/>
          <w:marTop w:val="0"/>
          <w:marBottom w:val="0"/>
          <w:divBdr>
            <w:top w:val="none" w:sz="0" w:space="0" w:color="auto"/>
            <w:left w:val="none" w:sz="0" w:space="0" w:color="auto"/>
            <w:bottom w:val="none" w:sz="0" w:space="0" w:color="auto"/>
            <w:right w:val="none" w:sz="0" w:space="0" w:color="auto"/>
          </w:divBdr>
        </w:div>
      </w:divsChild>
    </w:div>
    <w:div w:id="1396124775">
      <w:bodyDiv w:val="1"/>
      <w:marLeft w:val="0"/>
      <w:marRight w:val="0"/>
      <w:marTop w:val="0"/>
      <w:marBottom w:val="0"/>
      <w:divBdr>
        <w:top w:val="none" w:sz="0" w:space="0" w:color="auto"/>
        <w:left w:val="none" w:sz="0" w:space="0" w:color="auto"/>
        <w:bottom w:val="none" w:sz="0" w:space="0" w:color="auto"/>
        <w:right w:val="none" w:sz="0" w:space="0" w:color="auto"/>
      </w:divBdr>
    </w:div>
    <w:div w:id="1445736475">
      <w:bodyDiv w:val="1"/>
      <w:marLeft w:val="0"/>
      <w:marRight w:val="0"/>
      <w:marTop w:val="0"/>
      <w:marBottom w:val="0"/>
      <w:divBdr>
        <w:top w:val="none" w:sz="0" w:space="0" w:color="auto"/>
        <w:left w:val="none" w:sz="0" w:space="0" w:color="auto"/>
        <w:bottom w:val="none" w:sz="0" w:space="0" w:color="auto"/>
        <w:right w:val="none" w:sz="0" w:space="0" w:color="auto"/>
      </w:divBdr>
    </w:div>
    <w:div w:id="1455712357">
      <w:bodyDiv w:val="1"/>
      <w:marLeft w:val="0"/>
      <w:marRight w:val="0"/>
      <w:marTop w:val="0"/>
      <w:marBottom w:val="0"/>
      <w:divBdr>
        <w:top w:val="none" w:sz="0" w:space="0" w:color="auto"/>
        <w:left w:val="none" w:sz="0" w:space="0" w:color="auto"/>
        <w:bottom w:val="none" w:sz="0" w:space="0" w:color="auto"/>
        <w:right w:val="none" w:sz="0" w:space="0" w:color="auto"/>
      </w:divBdr>
    </w:div>
    <w:div w:id="1543980923">
      <w:bodyDiv w:val="1"/>
      <w:marLeft w:val="0"/>
      <w:marRight w:val="0"/>
      <w:marTop w:val="0"/>
      <w:marBottom w:val="0"/>
      <w:divBdr>
        <w:top w:val="none" w:sz="0" w:space="0" w:color="auto"/>
        <w:left w:val="none" w:sz="0" w:space="0" w:color="auto"/>
        <w:bottom w:val="none" w:sz="0" w:space="0" w:color="auto"/>
        <w:right w:val="none" w:sz="0" w:space="0" w:color="auto"/>
      </w:divBdr>
    </w:div>
    <w:div w:id="1575823857">
      <w:bodyDiv w:val="1"/>
      <w:marLeft w:val="0"/>
      <w:marRight w:val="0"/>
      <w:marTop w:val="0"/>
      <w:marBottom w:val="0"/>
      <w:divBdr>
        <w:top w:val="none" w:sz="0" w:space="0" w:color="auto"/>
        <w:left w:val="none" w:sz="0" w:space="0" w:color="auto"/>
        <w:bottom w:val="none" w:sz="0" w:space="0" w:color="auto"/>
        <w:right w:val="none" w:sz="0" w:space="0" w:color="auto"/>
      </w:divBdr>
    </w:div>
    <w:div w:id="1585453048">
      <w:bodyDiv w:val="1"/>
      <w:marLeft w:val="0"/>
      <w:marRight w:val="0"/>
      <w:marTop w:val="0"/>
      <w:marBottom w:val="0"/>
      <w:divBdr>
        <w:top w:val="none" w:sz="0" w:space="0" w:color="auto"/>
        <w:left w:val="none" w:sz="0" w:space="0" w:color="auto"/>
        <w:bottom w:val="none" w:sz="0" w:space="0" w:color="auto"/>
        <w:right w:val="none" w:sz="0" w:space="0" w:color="auto"/>
      </w:divBdr>
    </w:div>
    <w:div w:id="1593126892">
      <w:bodyDiv w:val="1"/>
      <w:marLeft w:val="0"/>
      <w:marRight w:val="0"/>
      <w:marTop w:val="0"/>
      <w:marBottom w:val="0"/>
      <w:divBdr>
        <w:top w:val="none" w:sz="0" w:space="0" w:color="auto"/>
        <w:left w:val="none" w:sz="0" w:space="0" w:color="auto"/>
        <w:bottom w:val="none" w:sz="0" w:space="0" w:color="auto"/>
        <w:right w:val="none" w:sz="0" w:space="0" w:color="auto"/>
      </w:divBdr>
    </w:div>
    <w:div w:id="1613977189">
      <w:bodyDiv w:val="1"/>
      <w:marLeft w:val="0"/>
      <w:marRight w:val="0"/>
      <w:marTop w:val="0"/>
      <w:marBottom w:val="0"/>
      <w:divBdr>
        <w:top w:val="none" w:sz="0" w:space="0" w:color="auto"/>
        <w:left w:val="none" w:sz="0" w:space="0" w:color="auto"/>
        <w:bottom w:val="none" w:sz="0" w:space="0" w:color="auto"/>
        <w:right w:val="none" w:sz="0" w:space="0" w:color="auto"/>
      </w:divBdr>
    </w:div>
    <w:div w:id="1619216257">
      <w:bodyDiv w:val="1"/>
      <w:marLeft w:val="0"/>
      <w:marRight w:val="0"/>
      <w:marTop w:val="0"/>
      <w:marBottom w:val="0"/>
      <w:divBdr>
        <w:top w:val="none" w:sz="0" w:space="0" w:color="auto"/>
        <w:left w:val="none" w:sz="0" w:space="0" w:color="auto"/>
        <w:bottom w:val="none" w:sz="0" w:space="0" w:color="auto"/>
        <w:right w:val="none" w:sz="0" w:space="0" w:color="auto"/>
      </w:divBdr>
    </w:div>
    <w:div w:id="1646084168">
      <w:bodyDiv w:val="1"/>
      <w:marLeft w:val="0"/>
      <w:marRight w:val="0"/>
      <w:marTop w:val="0"/>
      <w:marBottom w:val="0"/>
      <w:divBdr>
        <w:top w:val="none" w:sz="0" w:space="0" w:color="auto"/>
        <w:left w:val="none" w:sz="0" w:space="0" w:color="auto"/>
        <w:bottom w:val="none" w:sz="0" w:space="0" w:color="auto"/>
        <w:right w:val="none" w:sz="0" w:space="0" w:color="auto"/>
      </w:divBdr>
    </w:div>
    <w:div w:id="1646086188">
      <w:bodyDiv w:val="1"/>
      <w:marLeft w:val="0"/>
      <w:marRight w:val="0"/>
      <w:marTop w:val="0"/>
      <w:marBottom w:val="0"/>
      <w:divBdr>
        <w:top w:val="none" w:sz="0" w:space="0" w:color="auto"/>
        <w:left w:val="none" w:sz="0" w:space="0" w:color="auto"/>
        <w:bottom w:val="none" w:sz="0" w:space="0" w:color="auto"/>
        <w:right w:val="none" w:sz="0" w:space="0" w:color="auto"/>
      </w:divBdr>
    </w:div>
    <w:div w:id="1749226690">
      <w:bodyDiv w:val="1"/>
      <w:marLeft w:val="0"/>
      <w:marRight w:val="0"/>
      <w:marTop w:val="0"/>
      <w:marBottom w:val="0"/>
      <w:divBdr>
        <w:top w:val="none" w:sz="0" w:space="0" w:color="auto"/>
        <w:left w:val="none" w:sz="0" w:space="0" w:color="auto"/>
        <w:bottom w:val="none" w:sz="0" w:space="0" w:color="auto"/>
        <w:right w:val="none" w:sz="0" w:space="0" w:color="auto"/>
      </w:divBdr>
    </w:div>
    <w:div w:id="1797329740">
      <w:bodyDiv w:val="1"/>
      <w:marLeft w:val="0"/>
      <w:marRight w:val="0"/>
      <w:marTop w:val="0"/>
      <w:marBottom w:val="0"/>
      <w:divBdr>
        <w:top w:val="none" w:sz="0" w:space="0" w:color="auto"/>
        <w:left w:val="none" w:sz="0" w:space="0" w:color="auto"/>
        <w:bottom w:val="none" w:sz="0" w:space="0" w:color="auto"/>
        <w:right w:val="none" w:sz="0" w:space="0" w:color="auto"/>
      </w:divBdr>
    </w:div>
    <w:div w:id="1851023478">
      <w:bodyDiv w:val="1"/>
      <w:marLeft w:val="0"/>
      <w:marRight w:val="0"/>
      <w:marTop w:val="0"/>
      <w:marBottom w:val="0"/>
      <w:divBdr>
        <w:top w:val="none" w:sz="0" w:space="0" w:color="auto"/>
        <w:left w:val="none" w:sz="0" w:space="0" w:color="auto"/>
        <w:bottom w:val="none" w:sz="0" w:space="0" w:color="auto"/>
        <w:right w:val="none" w:sz="0" w:space="0" w:color="auto"/>
      </w:divBdr>
    </w:div>
    <w:div w:id="1878392927">
      <w:bodyDiv w:val="1"/>
      <w:marLeft w:val="0"/>
      <w:marRight w:val="0"/>
      <w:marTop w:val="0"/>
      <w:marBottom w:val="0"/>
      <w:divBdr>
        <w:top w:val="none" w:sz="0" w:space="0" w:color="auto"/>
        <w:left w:val="none" w:sz="0" w:space="0" w:color="auto"/>
        <w:bottom w:val="none" w:sz="0" w:space="0" w:color="auto"/>
        <w:right w:val="none" w:sz="0" w:space="0" w:color="auto"/>
      </w:divBdr>
    </w:div>
    <w:div w:id="1942685375">
      <w:bodyDiv w:val="1"/>
      <w:marLeft w:val="0"/>
      <w:marRight w:val="0"/>
      <w:marTop w:val="0"/>
      <w:marBottom w:val="0"/>
      <w:divBdr>
        <w:top w:val="none" w:sz="0" w:space="0" w:color="auto"/>
        <w:left w:val="none" w:sz="0" w:space="0" w:color="auto"/>
        <w:bottom w:val="none" w:sz="0" w:space="0" w:color="auto"/>
        <w:right w:val="none" w:sz="0" w:space="0" w:color="auto"/>
      </w:divBdr>
    </w:div>
    <w:div w:id="1958756304">
      <w:bodyDiv w:val="1"/>
      <w:marLeft w:val="0"/>
      <w:marRight w:val="0"/>
      <w:marTop w:val="0"/>
      <w:marBottom w:val="0"/>
      <w:divBdr>
        <w:top w:val="none" w:sz="0" w:space="0" w:color="auto"/>
        <w:left w:val="none" w:sz="0" w:space="0" w:color="auto"/>
        <w:bottom w:val="none" w:sz="0" w:space="0" w:color="auto"/>
        <w:right w:val="none" w:sz="0" w:space="0" w:color="auto"/>
      </w:divBdr>
    </w:div>
    <w:div w:id="1989899137">
      <w:bodyDiv w:val="1"/>
      <w:marLeft w:val="0"/>
      <w:marRight w:val="0"/>
      <w:marTop w:val="0"/>
      <w:marBottom w:val="0"/>
      <w:divBdr>
        <w:top w:val="none" w:sz="0" w:space="0" w:color="auto"/>
        <w:left w:val="none" w:sz="0" w:space="0" w:color="auto"/>
        <w:bottom w:val="none" w:sz="0" w:space="0" w:color="auto"/>
        <w:right w:val="none" w:sz="0" w:space="0" w:color="auto"/>
      </w:divBdr>
    </w:div>
    <w:div w:id="1997150556">
      <w:bodyDiv w:val="1"/>
      <w:marLeft w:val="0"/>
      <w:marRight w:val="0"/>
      <w:marTop w:val="0"/>
      <w:marBottom w:val="0"/>
      <w:divBdr>
        <w:top w:val="none" w:sz="0" w:space="0" w:color="auto"/>
        <w:left w:val="none" w:sz="0" w:space="0" w:color="auto"/>
        <w:bottom w:val="none" w:sz="0" w:space="0" w:color="auto"/>
        <w:right w:val="none" w:sz="0" w:space="0" w:color="auto"/>
      </w:divBdr>
    </w:div>
    <w:div w:id="2008822120">
      <w:bodyDiv w:val="1"/>
      <w:marLeft w:val="0"/>
      <w:marRight w:val="0"/>
      <w:marTop w:val="0"/>
      <w:marBottom w:val="0"/>
      <w:divBdr>
        <w:top w:val="none" w:sz="0" w:space="0" w:color="auto"/>
        <w:left w:val="none" w:sz="0" w:space="0" w:color="auto"/>
        <w:bottom w:val="none" w:sz="0" w:space="0" w:color="auto"/>
        <w:right w:val="none" w:sz="0" w:space="0" w:color="auto"/>
      </w:divBdr>
    </w:div>
    <w:div w:id="2015571566">
      <w:bodyDiv w:val="1"/>
      <w:marLeft w:val="0"/>
      <w:marRight w:val="0"/>
      <w:marTop w:val="0"/>
      <w:marBottom w:val="0"/>
      <w:divBdr>
        <w:top w:val="none" w:sz="0" w:space="0" w:color="auto"/>
        <w:left w:val="none" w:sz="0" w:space="0" w:color="auto"/>
        <w:bottom w:val="none" w:sz="0" w:space="0" w:color="auto"/>
        <w:right w:val="none" w:sz="0" w:space="0" w:color="auto"/>
      </w:divBdr>
    </w:div>
    <w:div w:id="2022196080">
      <w:bodyDiv w:val="1"/>
      <w:marLeft w:val="0"/>
      <w:marRight w:val="0"/>
      <w:marTop w:val="0"/>
      <w:marBottom w:val="0"/>
      <w:divBdr>
        <w:top w:val="none" w:sz="0" w:space="0" w:color="auto"/>
        <w:left w:val="none" w:sz="0" w:space="0" w:color="auto"/>
        <w:bottom w:val="none" w:sz="0" w:space="0" w:color="auto"/>
        <w:right w:val="none" w:sz="0" w:space="0" w:color="auto"/>
      </w:divBdr>
    </w:div>
    <w:div w:id="2026789005">
      <w:bodyDiv w:val="1"/>
      <w:marLeft w:val="0"/>
      <w:marRight w:val="0"/>
      <w:marTop w:val="0"/>
      <w:marBottom w:val="0"/>
      <w:divBdr>
        <w:top w:val="none" w:sz="0" w:space="0" w:color="auto"/>
        <w:left w:val="none" w:sz="0" w:space="0" w:color="auto"/>
        <w:bottom w:val="none" w:sz="0" w:space="0" w:color="auto"/>
        <w:right w:val="none" w:sz="0" w:space="0" w:color="auto"/>
      </w:divBdr>
    </w:div>
    <w:div w:id="2074813515">
      <w:bodyDiv w:val="1"/>
      <w:marLeft w:val="0"/>
      <w:marRight w:val="0"/>
      <w:marTop w:val="0"/>
      <w:marBottom w:val="0"/>
      <w:divBdr>
        <w:top w:val="none" w:sz="0" w:space="0" w:color="auto"/>
        <w:left w:val="none" w:sz="0" w:space="0" w:color="auto"/>
        <w:bottom w:val="none" w:sz="0" w:space="0" w:color="auto"/>
        <w:right w:val="none" w:sz="0" w:space="0" w:color="auto"/>
      </w:divBdr>
    </w:div>
    <w:div w:id="2103145162">
      <w:bodyDiv w:val="1"/>
      <w:marLeft w:val="0"/>
      <w:marRight w:val="0"/>
      <w:marTop w:val="0"/>
      <w:marBottom w:val="0"/>
      <w:divBdr>
        <w:top w:val="none" w:sz="0" w:space="0" w:color="auto"/>
        <w:left w:val="none" w:sz="0" w:space="0" w:color="auto"/>
        <w:bottom w:val="none" w:sz="0" w:space="0" w:color="auto"/>
        <w:right w:val="none" w:sz="0" w:space="0" w:color="auto"/>
      </w:divBdr>
    </w:div>
    <w:div w:id="212364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ker.pro/linux/tutorial/basic-linux-commands-for-beginner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fargate/"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2.xml"/><Relationship Id="rId10" Type="http://schemas.openxmlformats.org/officeDocument/2006/relationships/hyperlink" Target="https://docs.aws.amazon.com/eks/latest/userguide/install-kubectl.html"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docs.aws.amazon.com/eks/latest/userguide/getting-started-eksctl.html"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hyperlink" Target="https://docs.aws.amazon.com/cli/latest/userguide/cli-chap-install.html" TargetMode="External"/><Relationship Id="rId3" Type="http://schemas.openxmlformats.org/officeDocument/2006/relationships/styles" Target="styles.xml"/><Relationship Id="rId12" Type="http://schemas.openxmlformats.org/officeDocument/2006/relationships/hyperlink" Target="https://docs.aws.amazon.com/eks/latest/userguide/install-kubectl.htm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TE\Ou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9C07573-F626-4362-8BEB-ECD8E685D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Oumguide.dot</Template>
  <TotalTime>273</TotalTime>
  <Pages>1</Pages>
  <Words>1270</Words>
  <Characters>7243</Characters>
  <Application>Microsoft Office Word</Application>
  <DocSecurity>0</DocSecurity>
  <Lines>60</Lines>
  <Paragraphs>16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AG29_CloudTrail_ed1</vt:lpstr>
      <vt:lpstr>Introduction</vt:lpstr>
      <vt:lpstr>Documentation Links</vt:lpstr>
      <vt:lpstr>Setting Up a Kubernetes cluster (eks) using fargate</vt:lpstr>
      <vt:lpstr>    Installing eksctl</vt:lpstr>
      <vt:lpstr>    Installing kubectl</vt:lpstr>
      <vt:lpstr>    Creating the EKS Cluster</vt:lpstr>
      <vt:lpstr>    Validate Cluster created on AWS Console</vt:lpstr>
      <vt:lpstr>Deleting/stopping EKS cluster</vt:lpstr>
      <vt:lpstr>    Deleting Fargate Profile</vt:lpstr>
      <vt:lpstr>    Deleting Cloudformation Stack</vt:lpstr>
      <vt:lpstr/>
      <vt:lpstr/>
      <vt:lpstr/>
      <vt:lpstr>Summary</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AG29_CloudTrail_ed1</dc:title>
  <dc:creator>yadavharshit8@gmail.com</dc:creator>
  <cp:keywords>AWS</cp:keywords>
  <cp:lastModifiedBy>Chaitanya Gaajula</cp:lastModifiedBy>
  <cp:revision>14</cp:revision>
  <cp:lastPrinted>2021-11-04T12:14:00Z</cp:lastPrinted>
  <dcterms:created xsi:type="dcterms:W3CDTF">2022-03-11T10:36:00Z</dcterms:created>
  <dcterms:modified xsi:type="dcterms:W3CDTF">2026-01-29T07:00:00Z</dcterms:modified>
</cp:coreProperties>
</file>